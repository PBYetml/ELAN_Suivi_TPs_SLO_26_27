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8BD9" w14:textId="53739D20" w:rsidR="0034641F" w:rsidRDefault="00D75DF3" w:rsidP="00FD279F">
      <w:pPr>
        <w:pStyle w:val="Sansinterligne"/>
      </w:pPr>
      <w:r>
        <w:t xml:space="preserve"> </w:t>
      </w:r>
    </w:p>
    <w:p w14:paraId="6415D05D" w14:textId="77777777" w:rsidR="0053357B" w:rsidRPr="0053357B" w:rsidRDefault="0053357B" w:rsidP="0053357B">
      <w:pPr>
        <w:rPr>
          <w:rFonts w:asciiTheme="minorHAnsi" w:eastAsiaTheme="minorEastAsia" w:hAnsiTheme="minorHAnsi" w:cstheme="minorBidi"/>
          <w:sz w:val="20"/>
          <w:szCs w:val="20"/>
          <w:lang w:val="fr-CH" w:eastAsia="fr-CH"/>
        </w:rPr>
      </w:pPr>
    </w:p>
    <w:p w14:paraId="33E76790" w14:textId="77777777" w:rsidR="0053357B" w:rsidRPr="0053357B" w:rsidRDefault="0053357B" w:rsidP="0053357B">
      <w:pPr>
        <w:pBdr>
          <w:bottom w:val="single" w:sz="4" w:space="10" w:color="auto"/>
        </w:pBdr>
        <w:jc w:val="center"/>
        <w:rPr>
          <w:color w:val="003366"/>
          <w:sz w:val="48"/>
          <w:szCs w:val="48"/>
        </w:rPr>
      </w:pPr>
    </w:p>
    <w:p w14:paraId="4F7CC8BE" w14:textId="77777777" w:rsidR="0053357B" w:rsidRPr="0053357B" w:rsidRDefault="0053357B" w:rsidP="0053357B">
      <w:pPr>
        <w:pBdr>
          <w:bottom w:val="single" w:sz="4" w:space="10" w:color="auto"/>
        </w:pBdr>
        <w:jc w:val="center"/>
        <w:rPr>
          <w:sz w:val="48"/>
          <w:szCs w:val="48"/>
        </w:rPr>
      </w:pPr>
      <w:r w:rsidRPr="0053357B">
        <w:rPr>
          <w:sz w:val="48"/>
          <w:szCs w:val="48"/>
        </w:rPr>
        <w:t>Rapport de laboratoire</w:t>
      </w:r>
    </w:p>
    <w:p w14:paraId="012DFB2B" w14:textId="77777777" w:rsidR="0053357B" w:rsidRPr="0053357B" w:rsidRDefault="0053357B" w:rsidP="0053357B">
      <w:pPr>
        <w:pBdr>
          <w:bottom w:val="single" w:sz="4" w:space="10" w:color="auto"/>
        </w:pBdr>
        <w:jc w:val="center"/>
        <w:rPr>
          <w:sz w:val="48"/>
          <w:szCs w:val="48"/>
        </w:rPr>
      </w:pPr>
    </w:p>
    <w:p w14:paraId="5C094170" w14:textId="77777777" w:rsidR="0053357B" w:rsidRPr="0053357B" w:rsidRDefault="0053357B" w:rsidP="0053357B">
      <w:pPr>
        <w:jc w:val="center"/>
        <w:rPr>
          <w:b/>
          <w:sz w:val="36"/>
          <w:szCs w:val="36"/>
        </w:rPr>
      </w:pPr>
    </w:p>
    <w:p w14:paraId="6A2054F4" w14:textId="77777777" w:rsidR="0053357B" w:rsidRPr="0053357B" w:rsidRDefault="0053357B" w:rsidP="0053357B">
      <w:pPr>
        <w:jc w:val="center"/>
        <w:rPr>
          <w:b/>
          <w:sz w:val="36"/>
          <w:szCs w:val="36"/>
        </w:rPr>
      </w:pPr>
      <w:r w:rsidRPr="0053357B">
        <w:rPr>
          <w:b/>
          <w:sz w:val="36"/>
          <w:szCs w:val="36"/>
        </w:rPr>
        <w:t xml:space="preserve">Ecole supérieure </w:t>
      </w:r>
    </w:p>
    <w:p w14:paraId="75681630" w14:textId="77777777" w:rsidR="0053357B" w:rsidRPr="0053357B" w:rsidRDefault="0053357B" w:rsidP="0053357B">
      <w:pPr>
        <w:jc w:val="center"/>
        <w:rPr>
          <w:sz w:val="28"/>
          <w:szCs w:val="28"/>
        </w:rPr>
      </w:pPr>
      <w:r w:rsidRPr="0053357B">
        <w:rPr>
          <w:sz w:val="28"/>
          <w:szCs w:val="28"/>
        </w:rPr>
        <w:t>Électronique</w:t>
      </w:r>
    </w:p>
    <w:p w14:paraId="352831D0" w14:textId="77777777" w:rsidR="0053357B" w:rsidRPr="0053357B" w:rsidRDefault="0053357B" w:rsidP="0053357B">
      <w:pPr>
        <w:jc w:val="center"/>
        <w:rPr>
          <w:sz w:val="28"/>
          <w:szCs w:val="28"/>
        </w:rPr>
      </w:pPr>
    </w:p>
    <w:p w14:paraId="620BD47F" w14:textId="4C879DCF" w:rsidR="0053357B" w:rsidRPr="0053357B" w:rsidRDefault="0053357B" w:rsidP="0053357B">
      <w:pPr>
        <w:jc w:val="center"/>
        <w:rPr>
          <w:sz w:val="28"/>
          <w:szCs w:val="28"/>
        </w:rPr>
      </w:pPr>
      <w:r w:rsidRPr="0053357B">
        <w:rPr>
          <w:sz w:val="28"/>
          <w:szCs w:val="28"/>
        </w:rPr>
        <w:t>Laboratoire EL</w:t>
      </w:r>
      <w:r w:rsidR="0061182C">
        <w:rPr>
          <w:sz w:val="28"/>
          <w:szCs w:val="28"/>
        </w:rPr>
        <w:t>AN</w:t>
      </w:r>
    </w:p>
    <w:p w14:paraId="7AE40777" w14:textId="600546A0" w:rsidR="0053357B" w:rsidRPr="0053357B" w:rsidRDefault="0053357B" w:rsidP="0053357B">
      <w:pPr>
        <w:jc w:val="center"/>
        <w:rPr>
          <w:sz w:val="28"/>
          <w:szCs w:val="28"/>
        </w:rPr>
      </w:pPr>
      <w:r w:rsidRPr="0053357B">
        <w:rPr>
          <w:sz w:val="28"/>
          <w:szCs w:val="28"/>
        </w:rPr>
        <w:t>Salle R112-S</w:t>
      </w:r>
      <w:r w:rsidR="00734C54">
        <w:rPr>
          <w:sz w:val="28"/>
          <w:szCs w:val="28"/>
        </w:rPr>
        <w:t>L</w:t>
      </w:r>
      <w:r w:rsidRPr="0053357B">
        <w:rPr>
          <w:sz w:val="28"/>
          <w:szCs w:val="28"/>
        </w:rPr>
        <w:t>O1</w:t>
      </w:r>
    </w:p>
    <w:p w14:paraId="18FF5FB0" w14:textId="77777777" w:rsidR="0053357B" w:rsidRPr="0053357B" w:rsidRDefault="0053357B" w:rsidP="0053357B">
      <w:pPr>
        <w:jc w:val="center"/>
        <w:rPr>
          <w:b/>
          <w:color w:val="003366"/>
          <w:sz w:val="28"/>
          <w:szCs w:val="28"/>
        </w:rPr>
      </w:pPr>
    </w:p>
    <w:p w14:paraId="1806955E" w14:textId="77777777" w:rsidR="0053357B" w:rsidRPr="0053357B" w:rsidRDefault="0053357B" w:rsidP="0053357B">
      <w:pPr>
        <w:pBdr>
          <w:top w:val="single" w:sz="4" w:space="1" w:color="auto"/>
        </w:pBdr>
        <w:jc w:val="center"/>
        <w:rPr>
          <w:b/>
          <w:color w:val="003366"/>
          <w:sz w:val="28"/>
          <w:szCs w:val="28"/>
        </w:rPr>
      </w:pPr>
    </w:p>
    <w:p w14:paraId="4F9CF3FD" w14:textId="0602825F" w:rsidR="0053357B" w:rsidRPr="0053357B" w:rsidRDefault="00CD2B1F" w:rsidP="0053357B">
      <w:pPr>
        <w:keepLines/>
        <w:spacing w:before="1000" w:after="200"/>
        <w:jc w:val="center"/>
        <w:outlineLvl w:val="0"/>
        <w:rPr>
          <w:sz w:val="48"/>
          <w:szCs w:val="96"/>
        </w:rPr>
      </w:pPr>
      <w:bookmarkStart w:id="0" w:name="_Toc241174736"/>
      <w:bookmarkStart w:id="1" w:name="_Toc241174850"/>
      <w:r>
        <w:rPr>
          <w:sz w:val="48"/>
          <w:szCs w:val="96"/>
        </w:rPr>
        <w:t>TP1 diode en commutation</w:t>
      </w:r>
      <w:bookmarkEnd w:id="0"/>
      <w:bookmarkEnd w:id="1"/>
    </w:p>
    <w:p w14:paraId="53491DA1" w14:textId="77777777" w:rsidR="0053357B" w:rsidRPr="0053357B" w:rsidRDefault="0053357B" w:rsidP="0053357B">
      <w:pPr>
        <w:pBdr>
          <w:top w:val="single" w:sz="4" w:space="1" w:color="auto"/>
        </w:pBdr>
        <w:jc w:val="center"/>
        <w:rPr>
          <w:b/>
          <w:color w:val="003366"/>
          <w:sz w:val="28"/>
          <w:szCs w:val="28"/>
        </w:rPr>
      </w:pPr>
    </w:p>
    <w:p w14:paraId="370298D5" w14:textId="77777777" w:rsidR="0053357B" w:rsidRPr="0053357B" w:rsidRDefault="0053357B" w:rsidP="0053357B">
      <w:pPr>
        <w:rPr>
          <w:sz w:val="28"/>
          <w:szCs w:val="28"/>
        </w:rPr>
      </w:pPr>
    </w:p>
    <w:p w14:paraId="79ADFA11" w14:textId="77777777" w:rsidR="0053357B" w:rsidRPr="0053357B" w:rsidRDefault="0053357B" w:rsidP="0053357B">
      <w:pPr>
        <w:jc w:val="center"/>
        <w:rPr>
          <w:b/>
          <w:sz w:val="28"/>
          <w:szCs w:val="28"/>
        </w:rPr>
      </w:pPr>
      <w:r w:rsidRPr="0053357B">
        <w:rPr>
          <w:b/>
          <w:sz w:val="28"/>
          <w:szCs w:val="28"/>
        </w:rPr>
        <w:t>Réalisé par :</w:t>
      </w:r>
    </w:p>
    <w:p w14:paraId="225F6473" w14:textId="77777777" w:rsidR="0053357B" w:rsidRPr="0053357B" w:rsidRDefault="0053357B" w:rsidP="0053357B">
      <w:pPr>
        <w:jc w:val="center"/>
        <w:rPr>
          <w:b/>
          <w:sz w:val="28"/>
          <w:szCs w:val="28"/>
        </w:rPr>
      </w:pPr>
    </w:p>
    <w:p w14:paraId="6F09C52D" w14:textId="6C6C435C" w:rsidR="0053357B" w:rsidRDefault="00D07F3C" w:rsidP="0053357B">
      <w:pPr>
        <w:jc w:val="center"/>
        <w:rPr>
          <w:sz w:val="28"/>
          <w:szCs w:val="28"/>
        </w:rPr>
      </w:pPr>
      <w:r>
        <w:rPr>
          <w:sz w:val="28"/>
          <w:szCs w:val="28"/>
        </w:rPr>
        <w:t>Noé Alam</w:t>
      </w:r>
    </w:p>
    <w:p w14:paraId="02724D60" w14:textId="50FEC98E" w:rsidR="004E233D" w:rsidRPr="008A257E" w:rsidRDefault="004E233D" w:rsidP="0053357B">
      <w:pPr>
        <w:jc w:val="center"/>
        <w:rPr>
          <w:sz w:val="28"/>
          <w:szCs w:val="28"/>
          <w:lang w:val="fr-CH"/>
        </w:rPr>
      </w:pPr>
      <w:r>
        <w:rPr>
          <w:sz w:val="28"/>
          <w:szCs w:val="28"/>
        </w:rPr>
        <w:t>Matéo Churin</w:t>
      </w:r>
    </w:p>
    <w:p w14:paraId="64DE3BEB" w14:textId="77777777" w:rsidR="0053357B" w:rsidRPr="008A257E" w:rsidRDefault="0053357B" w:rsidP="0053357B">
      <w:pPr>
        <w:jc w:val="center"/>
        <w:rPr>
          <w:sz w:val="28"/>
          <w:szCs w:val="28"/>
          <w:lang w:val="fr-CH"/>
        </w:rPr>
      </w:pPr>
    </w:p>
    <w:p w14:paraId="3CAD87DA" w14:textId="77777777" w:rsidR="0053357B" w:rsidRPr="008A257E" w:rsidRDefault="0053357B" w:rsidP="0053357B">
      <w:pPr>
        <w:jc w:val="center"/>
        <w:rPr>
          <w:b/>
          <w:sz w:val="28"/>
          <w:szCs w:val="28"/>
          <w:lang w:val="fr-CH"/>
        </w:rPr>
      </w:pPr>
      <w:r w:rsidRPr="008A257E">
        <w:rPr>
          <w:b/>
          <w:sz w:val="28"/>
          <w:szCs w:val="28"/>
          <w:lang w:val="fr-CH"/>
        </w:rPr>
        <w:t>A l’attention de :</w:t>
      </w:r>
    </w:p>
    <w:p w14:paraId="68419C18" w14:textId="77777777" w:rsidR="0053357B" w:rsidRPr="008A257E" w:rsidRDefault="0053357B" w:rsidP="0053357B">
      <w:pPr>
        <w:jc w:val="center"/>
        <w:rPr>
          <w:sz w:val="28"/>
          <w:szCs w:val="28"/>
          <w:lang w:val="fr-CH"/>
        </w:rPr>
      </w:pPr>
    </w:p>
    <w:p w14:paraId="380E461F" w14:textId="6B3F3FDF" w:rsidR="0053357B" w:rsidRPr="004E233D" w:rsidRDefault="007042C5" w:rsidP="0053357B">
      <w:pPr>
        <w:jc w:val="center"/>
        <w:rPr>
          <w:sz w:val="28"/>
          <w:szCs w:val="28"/>
          <w:lang w:val="fr-CH"/>
        </w:rPr>
      </w:pPr>
      <w:r w:rsidRPr="004E233D">
        <w:rPr>
          <w:sz w:val="28"/>
          <w:szCs w:val="28"/>
          <w:lang w:val="fr-CH"/>
        </w:rPr>
        <w:t>N. Merlini</w:t>
      </w:r>
    </w:p>
    <w:p w14:paraId="673335E5" w14:textId="6F953FC6" w:rsidR="00357ADE" w:rsidRPr="004E233D" w:rsidRDefault="007042C5" w:rsidP="0053357B">
      <w:pPr>
        <w:jc w:val="center"/>
        <w:rPr>
          <w:sz w:val="28"/>
          <w:szCs w:val="28"/>
          <w:lang w:val="fr-CH"/>
        </w:rPr>
      </w:pPr>
      <w:r w:rsidRPr="004E233D">
        <w:rPr>
          <w:sz w:val="28"/>
          <w:szCs w:val="28"/>
          <w:lang w:val="fr-CH"/>
        </w:rPr>
        <w:t>P. Bovey</w:t>
      </w:r>
    </w:p>
    <w:p w14:paraId="4E65846C" w14:textId="77777777" w:rsidR="0053357B" w:rsidRPr="004E233D" w:rsidRDefault="0053357B" w:rsidP="0053357B">
      <w:pPr>
        <w:rPr>
          <w:sz w:val="28"/>
          <w:szCs w:val="28"/>
          <w:lang w:val="fr-CH"/>
        </w:rPr>
      </w:pPr>
    </w:p>
    <w:p w14:paraId="2795F775" w14:textId="1AF0B3C6" w:rsidR="0053357B" w:rsidRPr="004E233D" w:rsidRDefault="007C3F1B" w:rsidP="0053357B">
      <w:pPr>
        <w:jc w:val="center"/>
        <w:rPr>
          <w:b/>
          <w:sz w:val="28"/>
          <w:szCs w:val="28"/>
          <w:lang w:val="fr-CH"/>
        </w:rPr>
      </w:pPr>
      <w:r w:rsidRPr="004E233D">
        <w:rPr>
          <w:b/>
          <w:sz w:val="28"/>
          <w:szCs w:val="28"/>
          <w:lang w:val="fr-CH"/>
        </w:rPr>
        <w:t>Dates</w:t>
      </w:r>
      <w:r w:rsidR="004E233D" w:rsidRPr="004E233D">
        <w:rPr>
          <w:b/>
          <w:sz w:val="28"/>
          <w:szCs w:val="28"/>
          <w:lang w:val="fr-CH"/>
        </w:rPr>
        <w:t xml:space="preserve"> </w:t>
      </w:r>
      <w:r w:rsidRPr="004E233D">
        <w:rPr>
          <w:b/>
          <w:sz w:val="28"/>
          <w:szCs w:val="28"/>
          <w:lang w:val="fr-CH"/>
        </w:rPr>
        <w:t>:</w:t>
      </w:r>
    </w:p>
    <w:p w14:paraId="3F42FD46" w14:textId="77777777" w:rsidR="0053357B" w:rsidRPr="004E233D" w:rsidRDefault="0053357B" w:rsidP="0053357B">
      <w:pPr>
        <w:jc w:val="center"/>
        <w:rPr>
          <w:b/>
          <w:sz w:val="28"/>
          <w:szCs w:val="28"/>
          <w:lang w:val="fr-CH"/>
        </w:rPr>
      </w:pPr>
    </w:p>
    <w:p w14:paraId="07FB41FF" w14:textId="0AEC4568" w:rsidR="0053357B" w:rsidRPr="0053357B" w:rsidRDefault="0053357B" w:rsidP="0053357B">
      <w:pPr>
        <w:jc w:val="center"/>
        <w:rPr>
          <w:sz w:val="28"/>
          <w:szCs w:val="28"/>
        </w:rPr>
      </w:pPr>
      <w:r w:rsidRPr="0053357B">
        <w:rPr>
          <w:sz w:val="28"/>
          <w:szCs w:val="28"/>
        </w:rPr>
        <w:t xml:space="preserve">Début du laboratoire : </w:t>
      </w:r>
      <w:r w:rsidR="007042C5">
        <w:rPr>
          <w:sz w:val="28"/>
          <w:szCs w:val="28"/>
        </w:rPr>
        <w:t>21</w:t>
      </w:r>
      <w:r w:rsidRPr="0053357B">
        <w:rPr>
          <w:sz w:val="28"/>
          <w:szCs w:val="28"/>
        </w:rPr>
        <w:t xml:space="preserve"> août 202</w:t>
      </w:r>
      <w:r w:rsidR="00BA0FF9">
        <w:rPr>
          <w:sz w:val="28"/>
          <w:szCs w:val="28"/>
        </w:rPr>
        <w:t>6</w:t>
      </w:r>
    </w:p>
    <w:p w14:paraId="4D1F85C3" w14:textId="249D90A6" w:rsidR="0053357B" w:rsidRPr="0053357B" w:rsidRDefault="0053357B" w:rsidP="0053357B">
      <w:pPr>
        <w:jc w:val="center"/>
        <w:rPr>
          <w:sz w:val="28"/>
          <w:szCs w:val="28"/>
        </w:rPr>
      </w:pPr>
      <w:r w:rsidRPr="0053357B">
        <w:rPr>
          <w:sz w:val="28"/>
          <w:szCs w:val="28"/>
        </w:rPr>
        <w:t xml:space="preserve">Fin du laboratoire : </w:t>
      </w:r>
      <w:r w:rsidR="00D07F3C">
        <w:rPr>
          <w:sz w:val="28"/>
          <w:szCs w:val="28"/>
        </w:rPr>
        <w:t>1</w:t>
      </w:r>
      <w:r w:rsidR="007042C5">
        <w:rPr>
          <w:sz w:val="28"/>
          <w:szCs w:val="28"/>
        </w:rPr>
        <w:t>8</w:t>
      </w:r>
      <w:r w:rsidRPr="0053357B">
        <w:rPr>
          <w:sz w:val="28"/>
          <w:szCs w:val="28"/>
        </w:rPr>
        <w:t xml:space="preserve"> septembre 202</w:t>
      </w:r>
      <w:r w:rsidR="00BA0FF9">
        <w:rPr>
          <w:sz w:val="28"/>
          <w:szCs w:val="28"/>
        </w:rPr>
        <w:t>6</w:t>
      </w:r>
    </w:p>
    <w:p w14:paraId="4D5B7789" w14:textId="77777777" w:rsidR="0053357B" w:rsidRPr="0053357B" w:rsidRDefault="0053357B" w:rsidP="0053357B">
      <w:pPr>
        <w:jc w:val="center"/>
        <w:rPr>
          <w:b/>
          <w:bCs/>
          <w:sz w:val="24"/>
          <w:szCs w:val="24"/>
        </w:rPr>
      </w:pPr>
    </w:p>
    <w:p w14:paraId="4905999C" w14:textId="77777777" w:rsidR="0053357B" w:rsidRPr="0053357B" w:rsidRDefault="0053357B" w:rsidP="0053357B">
      <w:pPr>
        <w:jc w:val="center"/>
        <w:rPr>
          <w:b/>
          <w:bCs/>
          <w:sz w:val="24"/>
          <w:szCs w:val="24"/>
        </w:rPr>
      </w:pPr>
    </w:p>
    <w:p w14:paraId="76E2E384" w14:textId="77777777" w:rsidR="0053357B" w:rsidRPr="0053357B" w:rsidRDefault="0053357B" w:rsidP="0053357B">
      <w:pPr>
        <w:jc w:val="center"/>
        <w:rPr>
          <w:b/>
          <w:bCs/>
          <w:sz w:val="24"/>
          <w:szCs w:val="24"/>
        </w:rPr>
      </w:pPr>
    </w:p>
    <w:p w14:paraId="793F23BB" w14:textId="77777777" w:rsidR="0053357B" w:rsidRPr="0053357B" w:rsidRDefault="0053357B" w:rsidP="0053357B">
      <w:pPr>
        <w:jc w:val="center"/>
        <w:rPr>
          <w:b/>
          <w:bCs/>
          <w:sz w:val="24"/>
          <w:szCs w:val="24"/>
        </w:rPr>
      </w:pPr>
    </w:p>
    <w:p w14:paraId="064AA29D" w14:textId="77777777" w:rsidR="0053357B" w:rsidRPr="0053357B" w:rsidRDefault="0053357B" w:rsidP="0053357B">
      <w:pPr>
        <w:jc w:val="center"/>
        <w:rPr>
          <w:b/>
          <w:bCs/>
          <w:sz w:val="24"/>
          <w:szCs w:val="24"/>
        </w:rPr>
      </w:pPr>
    </w:p>
    <w:p w14:paraId="26252877" w14:textId="77777777" w:rsidR="0053357B" w:rsidRDefault="0053357B" w:rsidP="00AB009C">
      <w:pPr>
        <w:rPr>
          <w:sz w:val="24"/>
          <w:szCs w:val="24"/>
        </w:rPr>
      </w:pPr>
    </w:p>
    <w:p w14:paraId="391DAAAA" w14:textId="77777777" w:rsidR="0053357B" w:rsidRDefault="0053357B" w:rsidP="00AB009C">
      <w:pPr>
        <w:rPr>
          <w:sz w:val="24"/>
          <w:szCs w:val="24"/>
        </w:rPr>
      </w:pPr>
    </w:p>
    <w:p w14:paraId="1EEC28D7" w14:textId="77777777" w:rsidR="0053357B" w:rsidRDefault="0053357B" w:rsidP="00AB009C">
      <w:pPr>
        <w:rPr>
          <w:sz w:val="24"/>
          <w:szCs w:val="24"/>
        </w:rPr>
      </w:pPr>
    </w:p>
    <w:p w14:paraId="1ED6C677" w14:textId="77777777" w:rsidR="0053357B" w:rsidRDefault="0053357B" w:rsidP="00AB009C">
      <w:pPr>
        <w:rPr>
          <w:sz w:val="24"/>
          <w:szCs w:val="24"/>
        </w:rPr>
      </w:pPr>
    </w:p>
    <w:p w14:paraId="4CDD61D7" w14:textId="77777777" w:rsidR="00AB009C" w:rsidRPr="00AC378D" w:rsidRDefault="00E15960" w:rsidP="00AC378D">
      <w:pPr>
        <w:spacing w:before="240" w:after="120"/>
        <w:rPr>
          <w:b/>
          <w:bCs/>
          <w:sz w:val="28"/>
          <w:szCs w:val="28"/>
        </w:rPr>
      </w:pPr>
      <w:r w:rsidRPr="00AC378D">
        <w:rPr>
          <w:b/>
          <w:bCs/>
          <w:sz w:val="28"/>
          <w:szCs w:val="28"/>
        </w:rPr>
        <w:lastRenderedPageBreak/>
        <w:t>Table des matières</w:t>
      </w:r>
    </w:p>
    <w:p w14:paraId="0337B9BD" w14:textId="4A9C0DD6" w:rsidR="00711384" w:rsidRDefault="00E15960">
      <w:pPr>
        <w:pStyle w:val="TM1"/>
        <w:rPr>
          <w:rFonts w:asciiTheme="minorHAnsi" w:eastAsiaTheme="minorEastAsia" w:hAnsiTheme="minorHAnsi" w:cstheme="minorBidi"/>
          <w:noProof/>
          <w:kern w:val="2"/>
          <w:sz w:val="24"/>
          <w:szCs w:val="24"/>
          <w:lang w:val="fr-CH" w:eastAsia="fr-CH"/>
          <w14:ligatures w14:val="standardContextual"/>
        </w:rPr>
      </w:pPr>
      <w:r w:rsidRPr="00E354CB">
        <w:fldChar w:fldCharType="begin"/>
      </w:r>
      <w:r w:rsidRPr="00E354CB">
        <w:instrText xml:space="preserve"> TOC \o "1-3" \u </w:instrText>
      </w:r>
      <w:r w:rsidRPr="00E354CB">
        <w:fldChar w:fldCharType="separate"/>
      </w:r>
      <w:r w:rsidR="00711384">
        <w:rPr>
          <w:noProof/>
        </w:rPr>
        <w:t>TP1 diode en commutation</w:t>
      </w:r>
      <w:r w:rsidR="00711384">
        <w:rPr>
          <w:noProof/>
        </w:rPr>
        <w:tab/>
      </w:r>
      <w:r w:rsidR="00711384">
        <w:rPr>
          <w:noProof/>
        </w:rPr>
        <w:fldChar w:fldCharType="begin"/>
      </w:r>
      <w:r w:rsidR="00711384">
        <w:rPr>
          <w:noProof/>
        </w:rPr>
        <w:instrText xml:space="preserve"> PAGEREF _Toc241174850 \h </w:instrText>
      </w:r>
      <w:r w:rsidR="00711384">
        <w:rPr>
          <w:noProof/>
        </w:rPr>
      </w:r>
      <w:r w:rsidR="00711384">
        <w:rPr>
          <w:noProof/>
        </w:rPr>
        <w:fldChar w:fldCharType="separate"/>
      </w:r>
      <w:r w:rsidR="00AB0319">
        <w:rPr>
          <w:noProof/>
        </w:rPr>
        <w:t>1</w:t>
      </w:r>
      <w:r w:rsidR="00711384">
        <w:rPr>
          <w:noProof/>
        </w:rPr>
        <w:fldChar w:fldCharType="end"/>
      </w:r>
    </w:p>
    <w:p w14:paraId="0BDD403C" w14:textId="206361B3"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1 But :</w:t>
      </w:r>
      <w:r>
        <w:rPr>
          <w:noProof/>
        </w:rPr>
        <w:tab/>
      </w:r>
      <w:r>
        <w:rPr>
          <w:noProof/>
        </w:rPr>
        <w:fldChar w:fldCharType="begin"/>
      </w:r>
      <w:r>
        <w:rPr>
          <w:noProof/>
        </w:rPr>
        <w:instrText xml:space="preserve"> PAGEREF _Toc241174851 \h </w:instrText>
      </w:r>
      <w:r>
        <w:rPr>
          <w:noProof/>
        </w:rPr>
      </w:r>
      <w:r>
        <w:rPr>
          <w:noProof/>
        </w:rPr>
        <w:fldChar w:fldCharType="separate"/>
      </w:r>
      <w:r w:rsidR="00AB0319">
        <w:rPr>
          <w:noProof/>
        </w:rPr>
        <w:t>4</w:t>
      </w:r>
      <w:r>
        <w:rPr>
          <w:noProof/>
        </w:rPr>
        <w:fldChar w:fldCharType="end"/>
      </w:r>
    </w:p>
    <w:p w14:paraId="41F5F698" w14:textId="072E420D"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2 Liste de matériel/Condition de mesure :</w:t>
      </w:r>
      <w:r>
        <w:rPr>
          <w:noProof/>
        </w:rPr>
        <w:tab/>
      </w:r>
      <w:r>
        <w:rPr>
          <w:noProof/>
        </w:rPr>
        <w:fldChar w:fldCharType="begin"/>
      </w:r>
      <w:r>
        <w:rPr>
          <w:noProof/>
        </w:rPr>
        <w:instrText xml:space="preserve"> PAGEREF _Toc241174852 \h </w:instrText>
      </w:r>
      <w:r>
        <w:rPr>
          <w:noProof/>
        </w:rPr>
      </w:r>
      <w:r>
        <w:rPr>
          <w:noProof/>
        </w:rPr>
        <w:fldChar w:fldCharType="separate"/>
      </w:r>
      <w:r w:rsidR="00AB0319">
        <w:rPr>
          <w:noProof/>
        </w:rPr>
        <w:t>4</w:t>
      </w:r>
      <w:r>
        <w:rPr>
          <w:noProof/>
        </w:rPr>
        <w:fldChar w:fldCharType="end"/>
      </w:r>
    </w:p>
    <w:p w14:paraId="140209EA" w14:textId="21A3F265"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3 Analyse théorique :</w:t>
      </w:r>
      <w:r>
        <w:rPr>
          <w:noProof/>
        </w:rPr>
        <w:tab/>
      </w:r>
      <w:r>
        <w:rPr>
          <w:noProof/>
        </w:rPr>
        <w:fldChar w:fldCharType="begin"/>
      </w:r>
      <w:r>
        <w:rPr>
          <w:noProof/>
        </w:rPr>
        <w:instrText xml:space="preserve"> PAGEREF _Toc241174853 \h </w:instrText>
      </w:r>
      <w:r>
        <w:rPr>
          <w:noProof/>
        </w:rPr>
      </w:r>
      <w:r>
        <w:rPr>
          <w:noProof/>
        </w:rPr>
        <w:fldChar w:fldCharType="separate"/>
      </w:r>
      <w:r w:rsidR="00AB0319">
        <w:rPr>
          <w:noProof/>
        </w:rPr>
        <w:t>4</w:t>
      </w:r>
      <w:r>
        <w:rPr>
          <w:noProof/>
        </w:rPr>
        <w:fldChar w:fldCharType="end"/>
      </w:r>
    </w:p>
    <w:p w14:paraId="2D43255C" w14:textId="19ACE865"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3.1 Schéma de mesure</w:t>
      </w:r>
      <w:r>
        <w:rPr>
          <w:noProof/>
        </w:rPr>
        <w:tab/>
      </w:r>
      <w:r>
        <w:rPr>
          <w:noProof/>
        </w:rPr>
        <w:fldChar w:fldCharType="begin"/>
      </w:r>
      <w:r>
        <w:rPr>
          <w:noProof/>
        </w:rPr>
        <w:instrText xml:space="preserve"> PAGEREF _Toc241174854 \h </w:instrText>
      </w:r>
      <w:r>
        <w:rPr>
          <w:noProof/>
        </w:rPr>
      </w:r>
      <w:r>
        <w:rPr>
          <w:noProof/>
        </w:rPr>
        <w:fldChar w:fldCharType="separate"/>
      </w:r>
      <w:r w:rsidR="00AB0319">
        <w:rPr>
          <w:noProof/>
        </w:rPr>
        <w:t>4</w:t>
      </w:r>
      <w:r>
        <w:rPr>
          <w:noProof/>
        </w:rPr>
        <w:fldChar w:fldCharType="end"/>
      </w:r>
    </w:p>
    <w:p w14:paraId="03FCFB9D" w14:textId="01B2BE9F"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3.2 Valeur théoriques :</w:t>
      </w:r>
      <w:r>
        <w:rPr>
          <w:noProof/>
        </w:rPr>
        <w:tab/>
      </w:r>
      <w:r>
        <w:rPr>
          <w:noProof/>
        </w:rPr>
        <w:fldChar w:fldCharType="begin"/>
      </w:r>
      <w:r>
        <w:rPr>
          <w:noProof/>
        </w:rPr>
        <w:instrText xml:space="preserve"> PAGEREF _Toc241174855 \h </w:instrText>
      </w:r>
      <w:r>
        <w:rPr>
          <w:noProof/>
        </w:rPr>
      </w:r>
      <w:r>
        <w:rPr>
          <w:noProof/>
        </w:rPr>
        <w:fldChar w:fldCharType="separate"/>
      </w:r>
      <w:r w:rsidR="00AB0319">
        <w:rPr>
          <w:noProof/>
        </w:rPr>
        <w:t>5</w:t>
      </w:r>
      <w:r>
        <w:rPr>
          <w:noProof/>
        </w:rPr>
        <w:fldChar w:fldCharType="end"/>
      </w:r>
    </w:p>
    <w:p w14:paraId="1B4D6A90" w14:textId="6E5BCD5A"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3.2.1 Diode de redressement 1N4004 :</w:t>
      </w:r>
      <w:r>
        <w:rPr>
          <w:noProof/>
        </w:rPr>
        <w:tab/>
      </w:r>
      <w:r>
        <w:rPr>
          <w:noProof/>
        </w:rPr>
        <w:fldChar w:fldCharType="begin"/>
      </w:r>
      <w:r>
        <w:rPr>
          <w:noProof/>
        </w:rPr>
        <w:instrText xml:space="preserve"> PAGEREF _Toc241174856 \h </w:instrText>
      </w:r>
      <w:r>
        <w:rPr>
          <w:noProof/>
        </w:rPr>
      </w:r>
      <w:r>
        <w:rPr>
          <w:noProof/>
        </w:rPr>
        <w:fldChar w:fldCharType="separate"/>
      </w:r>
      <w:r w:rsidR="00AB0319">
        <w:rPr>
          <w:noProof/>
        </w:rPr>
        <w:t>5</w:t>
      </w:r>
      <w:r>
        <w:rPr>
          <w:noProof/>
        </w:rPr>
        <w:fldChar w:fldCharType="end"/>
      </w:r>
    </w:p>
    <w:p w14:paraId="03FDD675" w14:textId="414A2E3C"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3.2.2 Diode de signal ou de commutation 1N4148 :</w:t>
      </w:r>
      <w:r>
        <w:rPr>
          <w:noProof/>
        </w:rPr>
        <w:tab/>
      </w:r>
      <w:r>
        <w:rPr>
          <w:noProof/>
        </w:rPr>
        <w:fldChar w:fldCharType="begin"/>
      </w:r>
      <w:r>
        <w:rPr>
          <w:noProof/>
        </w:rPr>
        <w:instrText xml:space="preserve"> PAGEREF _Toc241174857 \h </w:instrText>
      </w:r>
      <w:r>
        <w:rPr>
          <w:noProof/>
        </w:rPr>
      </w:r>
      <w:r>
        <w:rPr>
          <w:noProof/>
        </w:rPr>
        <w:fldChar w:fldCharType="separate"/>
      </w:r>
      <w:r w:rsidR="00AB0319">
        <w:rPr>
          <w:noProof/>
        </w:rPr>
        <w:t>6</w:t>
      </w:r>
      <w:r>
        <w:rPr>
          <w:noProof/>
        </w:rPr>
        <w:fldChar w:fldCharType="end"/>
      </w:r>
    </w:p>
    <w:p w14:paraId="3C18E633" w14:textId="0B0702CF" w:rsidR="00711384" w:rsidRPr="00711384" w:rsidRDefault="00711384">
      <w:pPr>
        <w:pStyle w:val="TM2"/>
        <w:tabs>
          <w:tab w:val="right" w:leader="dot" w:pos="9628"/>
        </w:tabs>
        <w:rPr>
          <w:rFonts w:asciiTheme="minorHAnsi" w:eastAsiaTheme="minorEastAsia" w:hAnsiTheme="minorHAnsi" w:cstheme="minorBidi"/>
          <w:noProof/>
          <w:kern w:val="2"/>
          <w:sz w:val="24"/>
          <w:szCs w:val="24"/>
          <w:lang w:val="de-CH" w:eastAsia="fr-CH"/>
          <w14:ligatures w14:val="standardContextual"/>
        </w:rPr>
      </w:pPr>
      <w:r w:rsidRPr="00FC1EF9">
        <w:rPr>
          <w:noProof/>
          <w:lang w:val="de-CH"/>
        </w:rPr>
        <w:t>3.2.3 Diode Schottky SB 2100E-G:</w:t>
      </w:r>
      <w:r w:rsidRPr="00711384">
        <w:rPr>
          <w:noProof/>
          <w:lang w:val="de-CH"/>
        </w:rPr>
        <w:tab/>
      </w:r>
      <w:r>
        <w:rPr>
          <w:noProof/>
        </w:rPr>
        <w:fldChar w:fldCharType="begin"/>
      </w:r>
      <w:r w:rsidRPr="00711384">
        <w:rPr>
          <w:noProof/>
          <w:lang w:val="de-CH"/>
        </w:rPr>
        <w:instrText xml:space="preserve"> PAGEREF _Toc241174858 \h </w:instrText>
      </w:r>
      <w:r>
        <w:rPr>
          <w:noProof/>
        </w:rPr>
      </w:r>
      <w:r>
        <w:rPr>
          <w:noProof/>
        </w:rPr>
        <w:fldChar w:fldCharType="separate"/>
      </w:r>
      <w:r w:rsidR="00AB0319">
        <w:rPr>
          <w:noProof/>
          <w:lang w:val="de-CH"/>
        </w:rPr>
        <w:t>7</w:t>
      </w:r>
      <w:r>
        <w:rPr>
          <w:noProof/>
        </w:rPr>
        <w:fldChar w:fldCharType="end"/>
      </w:r>
    </w:p>
    <w:p w14:paraId="22440600" w14:textId="4D1368D6"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3.3 A quelle fréquence utiliser ces diodes :</w:t>
      </w:r>
      <w:r>
        <w:rPr>
          <w:noProof/>
        </w:rPr>
        <w:tab/>
      </w:r>
      <w:r>
        <w:rPr>
          <w:noProof/>
        </w:rPr>
        <w:fldChar w:fldCharType="begin"/>
      </w:r>
      <w:r>
        <w:rPr>
          <w:noProof/>
        </w:rPr>
        <w:instrText xml:space="preserve"> PAGEREF _Toc241174859 \h </w:instrText>
      </w:r>
      <w:r>
        <w:rPr>
          <w:noProof/>
        </w:rPr>
      </w:r>
      <w:r>
        <w:rPr>
          <w:noProof/>
        </w:rPr>
        <w:fldChar w:fldCharType="separate"/>
      </w:r>
      <w:r w:rsidR="00AB0319">
        <w:rPr>
          <w:noProof/>
        </w:rPr>
        <w:t>7</w:t>
      </w:r>
      <w:r>
        <w:rPr>
          <w:noProof/>
        </w:rPr>
        <w:fldChar w:fldCharType="end"/>
      </w:r>
    </w:p>
    <w:p w14:paraId="26A6EED1" w14:textId="137562A9"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3.3.1 Diode de redressement 1N4004 :</w:t>
      </w:r>
      <w:r>
        <w:rPr>
          <w:noProof/>
        </w:rPr>
        <w:tab/>
      </w:r>
      <w:r>
        <w:rPr>
          <w:noProof/>
        </w:rPr>
        <w:fldChar w:fldCharType="begin"/>
      </w:r>
      <w:r>
        <w:rPr>
          <w:noProof/>
        </w:rPr>
        <w:instrText xml:space="preserve"> PAGEREF _Toc241174860 \h </w:instrText>
      </w:r>
      <w:r>
        <w:rPr>
          <w:noProof/>
        </w:rPr>
      </w:r>
      <w:r>
        <w:rPr>
          <w:noProof/>
        </w:rPr>
        <w:fldChar w:fldCharType="separate"/>
      </w:r>
      <w:r w:rsidR="00AB0319">
        <w:rPr>
          <w:noProof/>
        </w:rPr>
        <w:t>7</w:t>
      </w:r>
      <w:r>
        <w:rPr>
          <w:noProof/>
        </w:rPr>
        <w:fldChar w:fldCharType="end"/>
      </w:r>
    </w:p>
    <w:p w14:paraId="6D247FF8" w14:textId="2C3B131D"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3.3.2 Diode de signal ou de commutation 1N4148 :</w:t>
      </w:r>
      <w:r>
        <w:rPr>
          <w:noProof/>
        </w:rPr>
        <w:tab/>
      </w:r>
      <w:r>
        <w:rPr>
          <w:noProof/>
        </w:rPr>
        <w:fldChar w:fldCharType="begin"/>
      </w:r>
      <w:r>
        <w:rPr>
          <w:noProof/>
        </w:rPr>
        <w:instrText xml:space="preserve"> PAGEREF _Toc241174861 \h </w:instrText>
      </w:r>
      <w:r>
        <w:rPr>
          <w:noProof/>
        </w:rPr>
      </w:r>
      <w:r>
        <w:rPr>
          <w:noProof/>
        </w:rPr>
        <w:fldChar w:fldCharType="separate"/>
      </w:r>
      <w:r w:rsidR="00AB0319">
        <w:rPr>
          <w:noProof/>
        </w:rPr>
        <w:t>7</w:t>
      </w:r>
      <w:r>
        <w:rPr>
          <w:noProof/>
        </w:rPr>
        <w:fldChar w:fldCharType="end"/>
      </w:r>
    </w:p>
    <w:p w14:paraId="2C4E4834" w14:textId="0268C6F7" w:rsidR="00711384" w:rsidRPr="00711384" w:rsidRDefault="00711384">
      <w:pPr>
        <w:pStyle w:val="TM2"/>
        <w:tabs>
          <w:tab w:val="right" w:leader="dot" w:pos="9628"/>
        </w:tabs>
        <w:rPr>
          <w:rFonts w:asciiTheme="minorHAnsi" w:eastAsiaTheme="minorEastAsia" w:hAnsiTheme="minorHAnsi" w:cstheme="minorBidi"/>
          <w:noProof/>
          <w:kern w:val="2"/>
          <w:sz w:val="24"/>
          <w:szCs w:val="24"/>
          <w:lang w:val="de-CH" w:eastAsia="fr-CH"/>
          <w14:ligatures w14:val="standardContextual"/>
        </w:rPr>
      </w:pPr>
      <w:r w:rsidRPr="00FC1EF9">
        <w:rPr>
          <w:noProof/>
          <w:lang w:val="de-CH"/>
        </w:rPr>
        <w:t>3.3.3 Diode Schottky SB 2100E-G:</w:t>
      </w:r>
      <w:r w:rsidRPr="00711384">
        <w:rPr>
          <w:noProof/>
          <w:lang w:val="de-CH"/>
        </w:rPr>
        <w:tab/>
      </w:r>
      <w:r>
        <w:rPr>
          <w:noProof/>
        </w:rPr>
        <w:fldChar w:fldCharType="begin"/>
      </w:r>
      <w:r w:rsidRPr="00711384">
        <w:rPr>
          <w:noProof/>
          <w:lang w:val="de-CH"/>
        </w:rPr>
        <w:instrText xml:space="preserve"> PAGEREF _Toc241174862 \h </w:instrText>
      </w:r>
      <w:r>
        <w:rPr>
          <w:noProof/>
        </w:rPr>
      </w:r>
      <w:r>
        <w:rPr>
          <w:noProof/>
        </w:rPr>
        <w:fldChar w:fldCharType="separate"/>
      </w:r>
      <w:r w:rsidR="00AB0319">
        <w:rPr>
          <w:noProof/>
          <w:lang w:val="de-CH"/>
        </w:rPr>
        <w:t>7</w:t>
      </w:r>
      <w:r>
        <w:rPr>
          <w:noProof/>
        </w:rPr>
        <w:fldChar w:fldCharType="end"/>
      </w:r>
    </w:p>
    <w:p w14:paraId="5234B726" w14:textId="54D9BE46"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4 Simulation :</w:t>
      </w:r>
      <w:r>
        <w:rPr>
          <w:noProof/>
        </w:rPr>
        <w:tab/>
      </w:r>
      <w:r>
        <w:rPr>
          <w:noProof/>
        </w:rPr>
        <w:fldChar w:fldCharType="begin"/>
      </w:r>
      <w:r>
        <w:rPr>
          <w:noProof/>
        </w:rPr>
        <w:instrText xml:space="preserve"> PAGEREF _Toc241174863 \h </w:instrText>
      </w:r>
      <w:r>
        <w:rPr>
          <w:noProof/>
        </w:rPr>
      </w:r>
      <w:r>
        <w:rPr>
          <w:noProof/>
        </w:rPr>
        <w:fldChar w:fldCharType="separate"/>
      </w:r>
      <w:r w:rsidR="00AB0319">
        <w:rPr>
          <w:noProof/>
        </w:rPr>
        <w:t>8</w:t>
      </w:r>
      <w:r>
        <w:rPr>
          <w:noProof/>
        </w:rPr>
        <w:fldChar w:fldCharType="end"/>
      </w:r>
    </w:p>
    <w:p w14:paraId="4B6318DA" w14:textId="0CC2E9B4"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4.1 Condition de simulation :</w:t>
      </w:r>
      <w:r>
        <w:rPr>
          <w:noProof/>
        </w:rPr>
        <w:tab/>
      </w:r>
      <w:r>
        <w:rPr>
          <w:noProof/>
        </w:rPr>
        <w:fldChar w:fldCharType="begin"/>
      </w:r>
      <w:r>
        <w:rPr>
          <w:noProof/>
        </w:rPr>
        <w:instrText xml:space="preserve"> PAGEREF _Toc241174864 \h </w:instrText>
      </w:r>
      <w:r>
        <w:rPr>
          <w:noProof/>
        </w:rPr>
      </w:r>
      <w:r>
        <w:rPr>
          <w:noProof/>
        </w:rPr>
        <w:fldChar w:fldCharType="separate"/>
      </w:r>
      <w:r w:rsidR="00AB0319">
        <w:rPr>
          <w:noProof/>
        </w:rPr>
        <w:t>8</w:t>
      </w:r>
      <w:r>
        <w:rPr>
          <w:noProof/>
        </w:rPr>
        <w:fldChar w:fldCharType="end"/>
      </w:r>
    </w:p>
    <w:p w14:paraId="33BD3A30" w14:textId="1DDA2713"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4.2 1N4004</w:t>
      </w:r>
      <w:r>
        <w:rPr>
          <w:noProof/>
        </w:rPr>
        <w:tab/>
      </w:r>
      <w:r>
        <w:rPr>
          <w:noProof/>
        </w:rPr>
        <w:fldChar w:fldCharType="begin"/>
      </w:r>
      <w:r>
        <w:rPr>
          <w:noProof/>
        </w:rPr>
        <w:instrText xml:space="preserve"> PAGEREF _Toc241174865 \h </w:instrText>
      </w:r>
      <w:r>
        <w:rPr>
          <w:noProof/>
        </w:rPr>
      </w:r>
      <w:r>
        <w:rPr>
          <w:noProof/>
        </w:rPr>
        <w:fldChar w:fldCharType="separate"/>
      </w:r>
      <w:r w:rsidR="00AB0319">
        <w:rPr>
          <w:noProof/>
        </w:rPr>
        <w:t>8</w:t>
      </w:r>
      <w:r>
        <w:rPr>
          <w:noProof/>
        </w:rPr>
        <w:fldChar w:fldCharType="end"/>
      </w:r>
    </w:p>
    <w:p w14:paraId="7D6E18DA" w14:textId="57352F0E"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4.3 SB2100</w:t>
      </w:r>
      <w:r>
        <w:rPr>
          <w:noProof/>
        </w:rPr>
        <w:tab/>
      </w:r>
      <w:r>
        <w:rPr>
          <w:noProof/>
        </w:rPr>
        <w:fldChar w:fldCharType="begin"/>
      </w:r>
      <w:r>
        <w:rPr>
          <w:noProof/>
        </w:rPr>
        <w:instrText xml:space="preserve"> PAGEREF _Toc241174866 \h </w:instrText>
      </w:r>
      <w:r>
        <w:rPr>
          <w:noProof/>
        </w:rPr>
      </w:r>
      <w:r>
        <w:rPr>
          <w:noProof/>
        </w:rPr>
        <w:fldChar w:fldCharType="separate"/>
      </w:r>
      <w:r w:rsidR="00AB0319">
        <w:rPr>
          <w:noProof/>
        </w:rPr>
        <w:t>9</w:t>
      </w:r>
      <w:r>
        <w:rPr>
          <w:noProof/>
        </w:rPr>
        <w:fldChar w:fldCharType="end"/>
      </w:r>
    </w:p>
    <w:p w14:paraId="03BC6619" w14:textId="76B1333D"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4.4 1N4148</w:t>
      </w:r>
      <w:r>
        <w:rPr>
          <w:noProof/>
        </w:rPr>
        <w:tab/>
      </w:r>
      <w:r>
        <w:rPr>
          <w:noProof/>
        </w:rPr>
        <w:fldChar w:fldCharType="begin"/>
      </w:r>
      <w:r>
        <w:rPr>
          <w:noProof/>
        </w:rPr>
        <w:instrText xml:space="preserve"> PAGEREF _Toc241174867 \h </w:instrText>
      </w:r>
      <w:r>
        <w:rPr>
          <w:noProof/>
        </w:rPr>
      </w:r>
      <w:r>
        <w:rPr>
          <w:noProof/>
        </w:rPr>
        <w:fldChar w:fldCharType="separate"/>
      </w:r>
      <w:r w:rsidR="00AB0319">
        <w:rPr>
          <w:noProof/>
        </w:rPr>
        <w:t>10</w:t>
      </w:r>
      <w:r>
        <w:rPr>
          <w:noProof/>
        </w:rPr>
        <w:fldChar w:fldCharType="end"/>
      </w:r>
    </w:p>
    <w:p w14:paraId="6DA58D25" w14:textId="4AEFCFD9"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4.5 Résultats de simulation</w:t>
      </w:r>
      <w:r>
        <w:rPr>
          <w:noProof/>
        </w:rPr>
        <w:tab/>
      </w:r>
      <w:r>
        <w:rPr>
          <w:noProof/>
        </w:rPr>
        <w:fldChar w:fldCharType="begin"/>
      </w:r>
      <w:r>
        <w:rPr>
          <w:noProof/>
        </w:rPr>
        <w:instrText xml:space="preserve"> PAGEREF _Toc241174868 \h </w:instrText>
      </w:r>
      <w:r>
        <w:rPr>
          <w:noProof/>
        </w:rPr>
      </w:r>
      <w:r>
        <w:rPr>
          <w:noProof/>
        </w:rPr>
        <w:fldChar w:fldCharType="separate"/>
      </w:r>
      <w:r w:rsidR="00AB0319">
        <w:rPr>
          <w:noProof/>
        </w:rPr>
        <w:t>11</w:t>
      </w:r>
      <w:r>
        <w:rPr>
          <w:noProof/>
        </w:rPr>
        <w:fldChar w:fldCharType="end"/>
      </w:r>
    </w:p>
    <w:p w14:paraId="0324A9E6" w14:textId="0861F44B"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4.6 Impact du duty cycle &gt; 10%</w:t>
      </w:r>
      <w:r>
        <w:rPr>
          <w:noProof/>
        </w:rPr>
        <w:tab/>
      </w:r>
      <w:r>
        <w:rPr>
          <w:noProof/>
        </w:rPr>
        <w:fldChar w:fldCharType="begin"/>
      </w:r>
      <w:r>
        <w:rPr>
          <w:noProof/>
        </w:rPr>
        <w:instrText xml:space="preserve"> PAGEREF _Toc241174869 \h </w:instrText>
      </w:r>
      <w:r>
        <w:rPr>
          <w:noProof/>
        </w:rPr>
      </w:r>
      <w:r>
        <w:rPr>
          <w:noProof/>
        </w:rPr>
        <w:fldChar w:fldCharType="separate"/>
      </w:r>
      <w:r w:rsidR="00AB0319">
        <w:rPr>
          <w:noProof/>
        </w:rPr>
        <w:t>11</w:t>
      </w:r>
      <w:r>
        <w:rPr>
          <w:noProof/>
        </w:rPr>
        <w:fldChar w:fldCharType="end"/>
      </w:r>
    </w:p>
    <w:p w14:paraId="30968DEF" w14:textId="6FFDAC1B"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5 Mesures :</w:t>
      </w:r>
      <w:r>
        <w:rPr>
          <w:noProof/>
        </w:rPr>
        <w:tab/>
      </w:r>
      <w:r>
        <w:rPr>
          <w:noProof/>
        </w:rPr>
        <w:fldChar w:fldCharType="begin"/>
      </w:r>
      <w:r>
        <w:rPr>
          <w:noProof/>
        </w:rPr>
        <w:instrText xml:space="preserve"> PAGEREF _Toc241174870 \h </w:instrText>
      </w:r>
      <w:r>
        <w:rPr>
          <w:noProof/>
        </w:rPr>
      </w:r>
      <w:r>
        <w:rPr>
          <w:noProof/>
        </w:rPr>
        <w:fldChar w:fldCharType="separate"/>
      </w:r>
      <w:r w:rsidR="00AB0319">
        <w:rPr>
          <w:noProof/>
        </w:rPr>
        <w:t>12</w:t>
      </w:r>
      <w:r>
        <w:rPr>
          <w:noProof/>
        </w:rPr>
        <w:fldChar w:fldCharType="end"/>
      </w:r>
    </w:p>
    <w:p w14:paraId="1ACFD834" w14:textId="7DF5DD76"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5.1Méthode de mesure :</w:t>
      </w:r>
      <w:r>
        <w:rPr>
          <w:noProof/>
        </w:rPr>
        <w:tab/>
      </w:r>
      <w:r>
        <w:rPr>
          <w:noProof/>
        </w:rPr>
        <w:fldChar w:fldCharType="begin"/>
      </w:r>
      <w:r>
        <w:rPr>
          <w:noProof/>
        </w:rPr>
        <w:instrText xml:space="preserve"> PAGEREF _Toc241174871 \h </w:instrText>
      </w:r>
      <w:r>
        <w:rPr>
          <w:noProof/>
        </w:rPr>
      </w:r>
      <w:r>
        <w:rPr>
          <w:noProof/>
        </w:rPr>
        <w:fldChar w:fldCharType="separate"/>
      </w:r>
      <w:r w:rsidR="00AB0319">
        <w:rPr>
          <w:noProof/>
        </w:rPr>
        <w:t>12</w:t>
      </w:r>
      <w:r>
        <w:rPr>
          <w:noProof/>
        </w:rPr>
        <w:fldChar w:fldCharType="end"/>
      </w:r>
    </w:p>
    <w:p w14:paraId="32A60D38" w14:textId="4DDEB941"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5.2Mesures :</w:t>
      </w:r>
      <w:r>
        <w:rPr>
          <w:noProof/>
        </w:rPr>
        <w:tab/>
      </w:r>
      <w:r>
        <w:rPr>
          <w:noProof/>
        </w:rPr>
        <w:fldChar w:fldCharType="begin"/>
      </w:r>
      <w:r>
        <w:rPr>
          <w:noProof/>
        </w:rPr>
        <w:instrText xml:space="preserve"> PAGEREF _Toc241174872 \h </w:instrText>
      </w:r>
      <w:r>
        <w:rPr>
          <w:noProof/>
        </w:rPr>
      </w:r>
      <w:r>
        <w:rPr>
          <w:noProof/>
        </w:rPr>
        <w:fldChar w:fldCharType="separate"/>
      </w:r>
      <w:r w:rsidR="00AB0319">
        <w:rPr>
          <w:noProof/>
        </w:rPr>
        <w:t>12</w:t>
      </w:r>
      <w:r>
        <w:rPr>
          <w:noProof/>
        </w:rPr>
        <w:fldChar w:fldCharType="end"/>
      </w:r>
    </w:p>
    <w:p w14:paraId="2755FE61" w14:textId="6787606C"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5.3 Analyse des résultats observés :</w:t>
      </w:r>
      <w:r>
        <w:rPr>
          <w:noProof/>
        </w:rPr>
        <w:tab/>
      </w:r>
      <w:r>
        <w:rPr>
          <w:noProof/>
        </w:rPr>
        <w:fldChar w:fldCharType="begin"/>
      </w:r>
      <w:r>
        <w:rPr>
          <w:noProof/>
        </w:rPr>
        <w:instrText xml:space="preserve"> PAGEREF _Toc241174873 \h </w:instrText>
      </w:r>
      <w:r>
        <w:rPr>
          <w:noProof/>
        </w:rPr>
      </w:r>
      <w:r>
        <w:rPr>
          <w:noProof/>
        </w:rPr>
        <w:fldChar w:fldCharType="separate"/>
      </w:r>
      <w:r w:rsidR="00AB0319">
        <w:rPr>
          <w:noProof/>
        </w:rPr>
        <w:t>14</w:t>
      </w:r>
      <w:r>
        <w:rPr>
          <w:noProof/>
        </w:rPr>
        <w:fldChar w:fldCharType="end"/>
      </w:r>
    </w:p>
    <w:p w14:paraId="290C8B55" w14:textId="204D01DE"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6 Mesure additionnelle :</w:t>
      </w:r>
      <w:r>
        <w:rPr>
          <w:noProof/>
        </w:rPr>
        <w:tab/>
      </w:r>
      <w:r>
        <w:rPr>
          <w:noProof/>
        </w:rPr>
        <w:fldChar w:fldCharType="begin"/>
      </w:r>
      <w:r>
        <w:rPr>
          <w:noProof/>
        </w:rPr>
        <w:instrText xml:space="preserve"> PAGEREF _Toc241174874 \h </w:instrText>
      </w:r>
      <w:r>
        <w:rPr>
          <w:noProof/>
        </w:rPr>
      </w:r>
      <w:r>
        <w:rPr>
          <w:noProof/>
        </w:rPr>
        <w:fldChar w:fldCharType="separate"/>
      </w:r>
      <w:r w:rsidR="00AB0319">
        <w:rPr>
          <w:noProof/>
        </w:rPr>
        <w:t>14</w:t>
      </w:r>
      <w:r>
        <w:rPr>
          <w:noProof/>
        </w:rPr>
        <w:fldChar w:fldCharType="end"/>
      </w:r>
    </w:p>
    <w:p w14:paraId="614A0947" w14:textId="463CD677"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6.1 Analyse théorique</w:t>
      </w:r>
      <w:r>
        <w:rPr>
          <w:noProof/>
        </w:rPr>
        <w:tab/>
      </w:r>
      <w:r>
        <w:rPr>
          <w:noProof/>
        </w:rPr>
        <w:fldChar w:fldCharType="begin"/>
      </w:r>
      <w:r>
        <w:rPr>
          <w:noProof/>
        </w:rPr>
        <w:instrText xml:space="preserve"> PAGEREF _Toc241174875 \h </w:instrText>
      </w:r>
      <w:r>
        <w:rPr>
          <w:noProof/>
        </w:rPr>
      </w:r>
      <w:r>
        <w:rPr>
          <w:noProof/>
        </w:rPr>
        <w:fldChar w:fldCharType="separate"/>
      </w:r>
      <w:r w:rsidR="00AB0319">
        <w:rPr>
          <w:noProof/>
        </w:rPr>
        <w:t>14</w:t>
      </w:r>
      <w:r>
        <w:rPr>
          <w:noProof/>
        </w:rPr>
        <w:fldChar w:fldCharType="end"/>
      </w:r>
    </w:p>
    <w:p w14:paraId="7052DAFB" w14:textId="3C6163AE"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6.1.1 Photo diode 1540031EA4590 :</w:t>
      </w:r>
      <w:r>
        <w:rPr>
          <w:noProof/>
        </w:rPr>
        <w:tab/>
      </w:r>
      <w:r>
        <w:rPr>
          <w:noProof/>
        </w:rPr>
        <w:fldChar w:fldCharType="begin"/>
      </w:r>
      <w:r>
        <w:rPr>
          <w:noProof/>
        </w:rPr>
        <w:instrText xml:space="preserve"> PAGEREF _Toc241174876 \h </w:instrText>
      </w:r>
      <w:r>
        <w:rPr>
          <w:noProof/>
        </w:rPr>
      </w:r>
      <w:r>
        <w:rPr>
          <w:noProof/>
        </w:rPr>
        <w:fldChar w:fldCharType="separate"/>
      </w:r>
      <w:r w:rsidR="00AB0319">
        <w:rPr>
          <w:noProof/>
        </w:rPr>
        <w:t>14</w:t>
      </w:r>
      <w:r>
        <w:rPr>
          <w:noProof/>
        </w:rPr>
        <w:fldChar w:fldCharType="end"/>
      </w:r>
    </w:p>
    <w:p w14:paraId="35A7C87E" w14:textId="673FC2D0"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 xml:space="preserve">6.1.2 </w:t>
      </w:r>
      <w:r>
        <w:rPr>
          <w:noProof/>
        </w:rPr>
        <w:t>Photovoltaïque :</w:t>
      </w:r>
      <w:r>
        <w:rPr>
          <w:noProof/>
        </w:rPr>
        <w:tab/>
      </w:r>
      <w:r>
        <w:rPr>
          <w:noProof/>
        </w:rPr>
        <w:fldChar w:fldCharType="begin"/>
      </w:r>
      <w:r>
        <w:rPr>
          <w:noProof/>
        </w:rPr>
        <w:instrText xml:space="preserve"> PAGEREF _Toc241174877 \h </w:instrText>
      </w:r>
      <w:r>
        <w:rPr>
          <w:noProof/>
        </w:rPr>
      </w:r>
      <w:r>
        <w:rPr>
          <w:noProof/>
        </w:rPr>
        <w:fldChar w:fldCharType="separate"/>
      </w:r>
      <w:r w:rsidR="00AB0319">
        <w:rPr>
          <w:noProof/>
        </w:rPr>
        <w:t>15</w:t>
      </w:r>
      <w:r>
        <w:rPr>
          <w:noProof/>
        </w:rPr>
        <w:fldChar w:fldCharType="end"/>
      </w:r>
    </w:p>
    <w:p w14:paraId="00C3669D" w14:textId="656ED516"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6.2 Schéma de mesure</w:t>
      </w:r>
      <w:r>
        <w:rPr>
          <w:noProof/>
        </w:rPr>
        <w:tab/>
      </w:r>
      <w:r>
        <w:rPr>
          <w:noProof/>
        </w:rPr>
        <w:fldChar w:fldCharType="begin"/>
      </w:r>
      <w:r>
        <w:rPr>
          <w:noProof/>
        </w:rPr>
        <w:instrText xml:space="preserve"> PAGEREF _Toc241174878 \h </w:instrText>
      </w:r>
      <w:r>
        <w:rPr>
          <w:noProof/>
        </w:rPr>
      </w:r>
      <w:r>
        <w:rPr>
          <w:noProof/>
        </w:rPr>
        <w:fldChar w:fldCharType="separate"/>
      </w:r>
      <w:r w:rsidR="00AB0319">
        <w:rPr>
          <w:noProof/>
        </w:rPr>
        <w:t>15</w:t>
      </w:r>
      <w:r>
        <w:rPr>
          <w:noProof/>
        </w:rPr>
        <w:fldChar w:fldCharType="end"/>
      </w:r>
    </w:p>
    <w:p w14:paraId="63444A88" w14:textId="3AD68822"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6.2.1 Photo diode 1540031EA4590 :</w:t>
      </w:r>
      <w:r>
        <w:rPr>
          <w:noProof/>
        </w:rPr>
        <w:tab/>
      </w:r>
      <w:r>
        <w:rPr>
          <w:noProof/>
        </w:rPr>
        <w:fldChar w:fldCharType="begin"/>
      </w:r>
      <w:r>
        <w:rPr>
          <w:noProof/>
        </w:rPr>
        <w:instrText xml:space="preserve"> PAGEREF _Toc241174879 \h </w:instrText>
      </w:r>
      <w:r>
        <w:rPr>
          <w:noProof/>
        </w:rPr>
      </w:r>
      <w:r>
        <w:rPr>
          <w:noProof/>
        </w:rPr>
        <w:fldChar w:fldCharType="separate"/>
      </w:r>
      <w:r w:rsidR="00AB0319">
        <w:rPr>
          <w:noProof/>
        </w:rPr>
        <w:t>15</w:t>
      </w:r>
      <w:r>
        <w:rPr>
          <w:noProof/>
        </w:rPr>
        <w:fldChar w:fldCharType="end"/>
      </w:r>
    </w:p>
    <w:p w14:paraId="4DEC37C5" w14:textId="2746DC82"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6.2.2 Photovoltaïque :</w:t>
      </w:r>
      <w:r>
        <w:rPr>
          <w:noProof/>
        </w:rPr>
        <w:tab/>
      </w:r>
      <w:r>
        <w:rPr>
          <w:noProof/>
        </w:rPr>
        <w:fldChar w:fldCharType="begin"/>
      </w:r>
      <w:r>
        <w:rPr>
          <w:noProof/>
        </w:rPr>
        <w:instrText xml:space="preserve"> PAGEREF _Toc241174880 \h </w:instrText>
      </w:r>
      <w:r>
        <w:rPr>
          <w:noProof/>
        </w:rPr>
      </w:r>
      <w:r>
        <w:rPr>
          <w:noProof/>
        </w:rPr>
        <w:fldChar w:fldCharType="separate"/>
      </w:r>
      <w:r w:rsidR="00AB0319">
        <w:rPr>
          <w:noProof/>
        </w:rPr>
        <w:t>15</w:t>
      </w:r>
      <w:r>
        <w:rPr>
          <w:noProof/>
        </w:rPr>
        <w:fldChar w:fldCharType="end"/>
      </w:r>
    </w:p>
    <w:p w14:paraId="7A24693D" w14:textId="0C9AC4F0"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6.2.3 Photo diode 1540031EA4590 mode photovoltaïque :</w:t>
      </w:r>
      <w:r>
        <w:rPr>
          <w:noProof/>
        </w:rPr>
        <w:tab/>
      </w:r>
      <w:r>
        <w:rPr>
          <w:noProof/>
        </w:rPr>
        <w:fldChar w:fldCharType="begin"/>
      </w:r>
      <w:r>
        <w:rPr>
          <w:noProof/>
        </w:rPr>
        <w:instrText xml:space="preserve"> PAGEREF _Toc241174881 \h </w:instrText>
      </w:r>
      <w:r>
        <w:rPr>
          <w:noProof/>
        </w:rPr>
      </w:r>
      <w:r>
        <w:rPr>
          <w:noProof/>
        </w:rPr>
        <w:fldChar w:fldCharType="separate"/>
      </w:r>
      <w:r w:rsidR="00AB0319">
        <w:rPr>
          <w:noProof/>
        </w:rPr>
        <w:t>15</w:t>
      </w:r>
      <w:r>
        <w:rPr>
          <w:noProof/>
        </w:rPr>
        <w:fldChar w:fldCharType="end"/>
      </w:r>
    </w:p>
    <w:p w14:paraId="61E63FD8" w14:textId="1B64591E"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6.3 Liste de matériel</w:t>
      </w:r>
      <w:r>
        <w:rPr>
          <w:noProof/>
        </w:rPr>
        <w:tab/>
      </w:r>
      <w:r>
        <w:rPr>
          <w:noProof/>
        </w:rPr>
        <w:fldChar w:fldCharType="begin"/>
      </w:r>
      <w:r>
        <w:rPr>
          <w:noProof/>
        </w:rPr>
        <w:instrText xml:space="preserve"> PAGEREF _Toc241174882 \h </w:instrText>
      </w:r>
      <w:r>
        <w:rPr>
          <w:noProof/>
        </w:rPr>
      </w:r>
      <w:r>
        <w:rPr>
          <w:noProof/>
        </w:rPr>
        <w:fldChar w:fldCharType="separate"/>
      </w:r>
      <w:r w:rsidR="00AB0319">
        <w:rPr>
          <w:noProof/>
        </w:rPr>
        <w:t>16</w:t>
      </w:r>
      <w:r>
        <w:rPr>
          <w:noProof/>
        </w:rPr>
        <w:fldChar w:fldCharType="end"/>
      </w:r>
    </w:p>
    <w:p w14:paraId="592C36E1" w14:textId="00D44B0B"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6.3.1 Photo diode 1540031EA4590 :</w:t>
      </w:r>
      <w:r>
        <w:rPr>
          <w:noProof/>
        </w:rPr>
        <w:tab/>
      </w:r>
      <w:r>
        <w:rPr>
          <w:noProof/>
        </w:rPr>
        <w:fldChar w:fldCharType="begin"/>
      </w:r>
      <w:r>
        <w:rPr>
          <w:noProof/>
        </w:rPr>
        <w:instrText xml:space="preserve"> PAGEREF _Toc241174883 \h </w:instrText>
      </w:r>
      <w:r>
        <w:rPr>
          <w:noProof/>
        </w:rPr>
      </w:r>
      <w:r>
        <w:rPr>
          <w:noProof/>
        </w:rPr>
        <w:fldChar w:fldCharType="separate"/>
      </w:r>
      <w:r w:rsidR="00AB0319">
        <w:rPr>
          <w:noProof/>
        </w:rPr>
        <w:t>16</w:t>
      </w:r>
      <w:r>
        <w:rPr>
          <w:noProof/>
        </w:rPr>
        <w:fldChar w:fldCharType="end"/>
      </w:r>
    </w:p>
    <w:p w14:paraId="104247C8" w14:textId="69C112CC"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6.4 Mesures</w:t>
      </w:r>
      <w:r>
        <w:rPr>
          <w:noProof/>
        </w:rPr>
        <w:tab/>
      </w:r>
      <w:r>
        <w:rPr>
          <w:noProof/>
        </w:rPr>
        <w:fldChar w:fldCharType="begin"/>
      </w:r>
      <w:r>
        <w:rPr>
          <w:noProof/>
        </w:rPr>
        <w:instrText xml:space="preserve"> PAGEREF _Toc241174884 \h </w:instrText>
      </w:r>
      <w:r>
        <w:rPr>
          <w:noProof/>
        </w:rPr>
      </w:r>
      <w:r>
        <w:rPr>
          <w:noProof/>
        </w:rPr>
        <w:fldChar w:fldCharType="separate"/>
      </w:r>
      <w:r w:rsidR="00AB0319">
        <w:rPr>
          <w:noProof/>
        </w:rPr>
        <w:t>16</w:t>
      </w:r>
      <w:r>
        <w:rPr>
          <w:noProof/>
        </w:rPr>
        <w:fldChar w:fldCharType="end"/>
      </w:r>
    </w:p>
    <w:p w14:paraId="59C888AA" w14:textId="708B90FA"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6.4.</w:t>
      </w:r>
      <w:r w:rsidRPr="00FC1EF9">
        <w:rPr>
          <w:noProof/>
          <w:lang w:val="fr-CH"/>
        </w:rPr>
        <w:t>1 Photo diode 1540031EA4590 :</w:t>
      </w:r>
      <w:r>
        <w:rPr>
          <w:noProof/>
        </w:rPr>
        <w:tab/>
      </w:r>
      <w:r>
        <w:rPr>
          <w:noProof/>
        </w:rPr>
        <w:fldChar w:fldCharType="begin"/>
      </w:r>
      <w:r>
        <w:rPr>
          <w:noProof/>
        </w:rPr>
        <w:instrText xml:space="preserve"> PAGEREF _Toc241174885 \h </w:instrText>
      </w:r>
      <w:r>
        <w:rPr>
          <w:noProof/>
        </w:rPr>
      </w:r>
      <w:r>
        <w:rPr>
          <w:noProof/>
        </w:rPr>
        <w:fldChar w:fldCharType="separate"/>
      </w:r>
      <w:r w:rsidR="00AB0319">
        <w:rPr>
          <w:noProof/>
        </w:rPr>
        <w:t>16</w:t>
      </w:r>
      <w:r>
        <w:rPr>
          <w:noProof/>
        </w:rPr>
        <w:fldChar w:fldCharType="end"/>
      </w:r>
    </w:p>
    <w:p w14:paraId="7D2FC6C2" w14:textId="4DDD665C"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6.4.2 Photo voltaïque :</w:t>
      </w:r>
      <w:r>
        <w:rPr>
          <w:noProof/>
        </w:rPr>
        <w:tab/>
      </w:r>
      <w:r>
        <w:rPr>
          <w:noProof/>
        </w:rPr>
        <w:fldChar w:fldCharType="begin"/>
      </w:r>
      <w:r>
        <w:rPr>
          <w:noProof/>
        </w:rPr>
        <w:instrText xml:space="preserve"> PAGEREF _Toc241174886 \h </w:instrText>
      </w:r>
      <w:r>
        <w:rPr>
          <w:noProof/>
        </w:rPr>
      </w:r>
      <w:r>
        <w:rPr>
          <w:noProof/>
        </w:rPr>
        <w:fldChar w:fldCharType="separate"/>
      </w:r>
      <w:r w:rsidR="00AB0319">
        <w:rPr>
          <w:noProof/>
        </w:rPr>
        <w:t>16</w:t>
      </w:r>
      <w:r>
        <w:rPr>
          <w:noProof/>
        </w:rPr>
        <w:fldChar w:fldCharType="end"/>
      </w:r>
    </w:p>
    <w:p w14:paraId="2CE8FAFC" w14:textId="1C91610D"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6.4.3 Photo diode 1540031EA4590 mode alimentation :</w:t>
      </w:r>
      <w:r>
        <w:rPr>
          <w:noProof/>
        </w:rPr>
        <w:tab/>
      </w:r>
      <w:r>
        <w:rPr>
          <w:noProof/>
        </w:rPr>
        <w:fldChar w:fldCharType="begin"/>
      </w:r>
      <w:r>
        <w:rPr>
          <w:noProof/>
        </w:rPr>
        <w:instrText xml:space="preserve"> PAGEREF _Toc241174887 \h </w:instrText>
      </w:r>
      <w:r>
        <w:rPr>
          <w:noProof/>
        </w:rPr>
      </w:r>
      <w:r>
        <w:rPr>
          <w:noProof/>
        </w:rPr>
        <w:fldChar w:fldCharType="separate"/>
      </w:r>
      <w:r w:rsidR="00AB0319">
        <w:rPr>
          <w:noProof/>
        </w:rPr>
        <w:t>16</w:t>
      </w:r>
      <w:r>
        <w:rPr>
          <w:noProof/>
        </w:rPr>
        <w:fldChar w:fldCharType="end"/>
      </w:r>
    </w:p>
    <w:p w14:paraId="00F16ECA" w14:textId="425ED890"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6.5 Analyse des résultats</w:t>
      </w:r>
      <w:r>
        <w:rPr>
          <w:noProof/>
        </w:rPr>
        <w:tab/>
      </w:r>
      <w:r>
        <w:rPr>
          <w:noProof/>
        </w:rPr>
        <w:fldChar w:fldCharType="begin"/>
      </w:r>
      <w:r>
        <w:rPr>
          <w:noProof/>
        </w:rPr>
        <w:instrText xml:space="preserve"> PAGEREF _Toc241174888 \h </w:instrText>
      </w:r>
      <w:r>
        <w:rPr>
          <w:noProof/>
        </w:rPr>
      </w:r>
      <w:r>
        <w:rPr>
          <w:noProof/>
        </w:rPr>
        <w:fldChar w:fldCharType="separate"/>
      </w:r>
      <w:r w:rsidR="00AB0319">
        <w:rPr>
          <w:noProof/>
        </w:rPr>
        <w:t>17</w:t>
      </w:r>
      <w:r>
        <w:rPr>
          <w:noProof/>
        </w:rPr>
        <w:fldChar w:fldCharType="end"/>
      </w:r>
    </w:p>
    <w:p w14:paraId="4933FBAC" w14:textId="5E62061F"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6.5.1 Photo diode 1540031EA4590 :</w:t>
      </w:r>
      <w:r>
        <w:rPr>
          <w:noProof/>
        </w:rPr>
        <w:tab/>
      </w:r>
      <w:r>
        <w:rPr>
          <w:noProof/>
        </w:rPr>
        <w:fldChar w:fldCharType="begin"/>
      </w:r>
      <w:r>
        <w:rPr>
          <w:noProof/>
        </w:rPr>
        <w:instrText xml:space="preserve"> PAGEREF _Toc241174889 \h </w:instrText>
      </w:r>
      <w:r>
        <w:rPr>
          <w:noProof/>
        </w:rPr>
      </w:r>
      <w:r>
        <w:rPr>
          <w:noProof/>
        </w:rPr>
        <w:fldChar w:fldCharType="separate"/>
      </w:r>
      <w:r w:rsidR="00AB0319">
        <w:rPr>
          <w:noProof/>
        </w:rPr>
        <w:t>17</w:t>
      </w:r>
      <w:r>
        <w:rPr>
          <w:noProof/>
        </w:rPr>
        <w:fldChar w:fldCharType="end"/>
      </w:r>
    </w:p>
    <w:p w14:paraId="6A4AC97A" w14:textId="7E3A1E23"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lastRenderedPageBreak/>
        <w:t>6.5.2 Photovoltaïque :</w:t>
      </w:r>
      <w:r>
        <w:rPr>
          <w:noProof/>
        </w:rPr>
        <w:tab/>
      </w:r>
      <w:r>
        <w:rPr>
          <w:noProof/>
        </w:rPr>
        <w:fldChar w:fldCharType="begin"/>
      </w:r>
      <w:r>
        <w:rPr>
          <w:noProof/>
        </w:rPr>
        <w:instrText xml:space="preserve"> PAGEREF _Toc241174890 \h </w:instrText>
      </w:r>
      <w:r>
        <w:rPr>
          <w:noProof/>
        </w:rPr>
      </w:r>
      <w:r>
        <w:rPr>
          <w:noProof/>
        </w:rPr>
        <w:fldChar w:fldCharType="separate"/>
      </w:r>
      <w:r w:rsidR="00AB0319">
        <w:rPr>
          <w:noProof/>
        </w:rPr>
        <w:t>17</w:t>
      </w:r>
      <w:r>
        <w:rPr>
          <w:noProof/>
        </w:rPr>
        <w:fldChar w:fldCharType="end"/>
      </w:r>
    </w:p>
    <w:p w14:paraId="52204A60" w14:textId="0C22593E"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Pr>
          <w:noProof/>
        </w:rPr>
        <w:t>7 Conclusion</w:t>
      </w:r>
      <w:r>
        <w:rPr>
          <w:noProof/>
        </w:rPr>
        <w:tab/>
      </w:r>
      <w:r>
        <w:rPr>
          <w:noProof/>
        </w:rPr>
        <w:fldChar w:fldCharType="begin"/>
      </w:r>
      <w:r>
        <w:rPr>
          <w:noProof/>
        </w:rPr>
        <w:instrText xml:space="preserve"> PAGEREF _Toc241174891 \h </w:instrText>
      </w:r>
      <w:r>
        <w:rPr>
          <w:noProof/>
        </w:rPr>
      </w:r>
      <w:r>
        <w:rPr>
          <w:noProof/>
        </w:rPr>
        <w:fldChar w:fldCharType="separate"/>
      </w:r>
      <w:r w:rsidR="00AB0319">
        <w:rPr>
          <w:noProof/>
        </w:rPr>
        <w:t>17</w:t>
      </w:r>
      <w:r>
        <w:rPr>
          <w:noProof/>
        </w:rPr>
        <w:fldChar w:fldCharType="end"/>
      </w:r>
    </w:p>
    <w:p w14:paraId="3BD224C9" w14:textId="7F1D5C29"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7.1 Diode en commutation</w:t>
      </w:r>
      <w:r>
        <w:rPr>
          <w:noProof/>
        </w:rPr>
        <w:tab/>
      </w:r>
      <w:r>
        <w:rPr>
          <w:noProof/>
        </w:rPr>
        <w:fldChar w:fldCharType="begin"/>
      </w:r>
      <w:r>
        <w:rPr>
          <w:noProof/>
        </w:rPr>
        <w:instrText xml:space="preserve"> PAGEREF _Toc241174892 \h </w:instrText>
      </w:r>
      <w:r>
        <w:rPr>
          <w:noProof/>
        </w:rPr>
      </w:r>
      <w:r>
        <w:rPr>
          <w:noProof/>
        </w:rPr>
        <w:fldChar w:fldCharType="separate"/>
      </w:r>
      <w:r w:rsidR="00AB0319">
        <w:rPr>
          <w:noProof/>
        </w:rPr>
        <w:t>17</w:t>
      </w:r>
      <w:r>
        <w:rPr>
          <w:noProof/>
        </w:rPr>
        <w:fldChar w:fldCharType="end"/>
      </w:r>
    </w:p>
    <w:p w14:paraId="07D9F9AE" w14:textId="66D86546"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7.2 Mesure supplémentaire</w:t>
      </w:r>
      <w:r>
        <w:rPr>
          <w:noProof/>
        </w:rPr>
        <w:tab/>
      </w:r>
      <w:r>
        <w:rPr>
          <w:noProof/>
        </w:rPr>
        <w:fldChar w:fldCharType="begin"/>
      </w:r>
      <w:r>
        <w:rPr>
          <w:noProof/>
        </w:rPr>
        <w:instrText xml:space="preserve"> PAGEREF _Toc241174893 \h </w:instrText>
      </w:r>
      <w:r>
        <w:rPr>
          <w:noProof/>
        </w:rPr>
      </w:r>
      <w:r>
        <w:rPr>
          <w:noProof/>
        </w:rPr>
        <w:fldChar w:fldCharType="separate"/>
      </w:r>
      <w:r w:rsidR="00AB0319">
        <w:rPr>
          <w:noProof/>
        </w:rPr>
        <w:t>18</w:t>
      </w:r>
      <w:r>
        <w:rPr>
          <w:noProof/>
        </w:rPr>
        <w:fldChar w:fldCharType="end"/>
      </w:r>
    </w:p>
    <w:p w14:paraId="504C46B3" w14:textId="49AE9150" w:rsidR="00711384" w:rsidRDefault="00711384">
      <w:pPr>
        <w:pStyle w:val="TM1"/>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8 Annexes</w:t>
      </w:r>
      <w:r>
        <w:rPr>
          <w:noProof/>
        </w:rPr>
        <w:tab/>
      </w:r>
      <w:r>
        <w:rPr>
          <w:noProof/>
        </w:rPr>
        <w:fldChar w:fldCharType="begin"/>
      </w:r>
      <w:r>
        <w:rPr>
          <w:noProof/>
        </w:rPr>
        <w:instrText xml:space="preserve"> PAGEREF _Toc241174894 \h </w:instrText>
      </w:r>
      <w:r>
        <w:rPr>
          <w:noProof/>
        </w:rPr>
      </w:r>
      <w:r>
        <w:rPr>
          <w:noProof/>
        </w:rPr>
        <w:fldChar w:fldCharType="separate"/>
      </w:r>
      <w:r w:rsidR="00AB0319">
        <w:rPr>
          <w:noProof/>
        </w:rPr>
        <w:t>19</w:t>
      </w:r>
      <w:r>
        <w:rPr>
          <w:noProof/>
        </w:rPr>
        <w:fldChar w:fldCharType="end"/>
      </w:r>
    </w:p>
    <w:p w14:paraId="19412D9A" w14:textId="0C6C6E39"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 xml:space="preserve">8.1 </w:t>
      </w:r>
      <w:r>
        <w:rPr>
          <w:noProof/>
        </w:rPr>
        <w:t>Impact du duty cycle &gt; 10%</w:t>
      </w:r>
      <w:r>
        <w:rPr>
          <w:noProof/>
        </w:rPr>
        <w:tab/>
      </w:r>
      <w:r>
        <w:rPr>
          <w:noProof/>
        </w:rPr>
        <w:fldChar w:fldCharType="begin"/>
      </w:r>
      <w:r>
        <w:rPr>
          <w:noProof/>
        </w:rPr>
        <w:instrText xml:space="preserve"> PAGEREF _Toc241174895 \h </w:instrText>
      </w:r>
      <w:r>
        <w:rPr>
          <w:noProof/>
        </w:rPr>
      </w:r>
      <w:r>
        <w:rPr>
          <w:noProof/>
        </w:rPr>
        <w:fldChar w:fldCharType="separate"/>
      </w:r>
      <w:r w:rsidR="00AB0319">
        <w:rPr>
          <w:noProof/>
        </w:rPr>
        <w:t>19</w:t>
      </w:r>
      <w:r>
        <w:rPr>
          <w:noProof/>
        </w:rPr>
        <w:fldChar w:fldCharType="end"/>
      </w:r>
    </w:p>
    <w:p w14:paraId="747F27FC" w14:textId="7B37CB25"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8.1.1 Simulation avec duty cycle a 50% 1N4004</w:t>
      </w:r>
      <w:r>
        <w:rPr>
          <w:noProof/>
        </w:rPr>
        <w:tab/>
      </w:r>
      <w:r>
        <w:rPr>
          <w:noProof/>
        </w:rPr>
        <w:fldChar w:fldCharType="begin"/>
      </w:r>
      <w:r>
        <w:rPr>
          <w:noProof/>
        </w:rPr>
        <w:instrText xml:space="preserve"> PAGEREF _Toc241174896 \h </w:instrText>
      </w:r>
      <w:r>
        <w:rPr>
          <w:noProof/>
        </w:rPr>
      </w:r>
      <w:r>
        <w:rPr>
          <w:noProof/>
        </w:rPr>
        <w:fldChar w:fldCharType="separate"/>
      </w:r>
      <w:r w:rsidR="00AB0319">
        <w:rPr>
          <w:noProof/>
        </w:rPr>
        <w:t>19</w:t>
      </w:r>
      <w:r>
        <w:rPr>
          <w:noProof/>
        </w:rPr>
        <w:fldChar w:fldCharType="end"/>
      </w:r>
    </w:p>
    <w:p w14:paraId="4D2DF3D8" w14:textId="16794A62"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8.1.2 Simulation avec duty cycle a 50% SB2100</w:t>
      </w:r>
      <w:r>
        <w:rPr>
          <w:noProof/>
        </w:rPr>
        <w:tab/>
      </w:r>
      <w:r>
        <w:rPr>
          <w:noProof/>
        </w:rPr>
        <w:fldChar w:fldCharType="begin"/>
      </w:r>
      <w:r>
        <w:rPr>
          <w:noProof/>
        </w:rPr>
        <w:instrText xml:space="preserve"> PAGEREF _Toc241174897 \h </w:instrText>
      </w:r>
      <w:r>
        <w:rPr>
          <w:noProof/>
        </w:rPr>
      </w:r>
      <w:r>
        <w:rPr>
          <w:noProof/>
        </w:rPr>
        <w:fldChar w:fldCharType="separate"/>
      </w:r>
      <w:r w:rsidR="00AB0319">
        <w:rPr>
          <w:noProof/>
        </w:rPr>
        <w:t>19</w:t>
      </w:r>
      <w:r>
        <w:rPr>
          <w:noProof/>
        </w:rPr>
        <w:fldChar w:fldCharType="end"/>
      </w:r>
    </w:p>
    <w:p w14:paraId="76F084B3" w14:textId="6D4F6DE4"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8.1.3 Simulation avec duty cycle a 50% 1N4148</w:t>
      </w:r>
      <w:r>
        <w:rPr>
          <w:noProof/>
        </w:rPr>
        <w:tab/>
      </w:r>
      <w:r>
        <w:rPr>
          <w:noProof/>
        </w:rPr>
        <w:fldChar w:fldCharType="begin"/>
      </w:r>
      <w:r>
        <w:rPr>
          <w:noProof/>
        </w:rPr>
        <w:instrText xml:space="preserve"> PAGEREF _Toc241174898 \h </w:instrText>
      </w:r>
      <w:r>
        <w:rPr>
          <w:noProof/>
        </w:rPr>
      </w:r>
      <w:r>
        <w:rPr>
          <w:noProof/>
        </w:rPr>
        <w:fldChar w:fldCharType="separate"/>
      </w:r>
      <w:r w:rsidR="00AB0319">
        <w:rPr>
          <w:noProof/>
        </w:rPr>
        <w:t>20</w:t>
      </w:r>
      <w:r>
        <w:rPr>
          <w:noProof/>
        </w:rPr>
        <w:fldChar w:fldCharType="end"/>
      </w:r>
    </w:p>
    <w:p w14:paraId="041FC210" w14:textId="4199C46B"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8.2 Mesures</w:t>
      </w:r>
      <w:r>
        <w:rPr>
          <w:noProof/>
        </w:rPr>
        <w:tab/>
      </w:r>
      <w:r>
        <w:rPr>
          <w:noProof/>
        </w:rPr>
        <w:fldChar w:fldCharType="begin"/>
      </w:r>
      <w:r>
        <w:rPr>
          <w:noProof/>
        </w:rPr>
        <w:instrText xml:space="preserve"> PAGEREF _Toc241174899 \h </w:instrText>
      </w:r>
      <w:r>
        <w:rPr>
          <w:noProof/>
        </w:rPr>
      </w:r>
      <w:r>
        <w:rPr>
          <w:noProof/>
        </w:rPr>
        <w:fldChar w:fldCharType="separate"/>
      </w:r>
      <w:r w:rsidR="00AB0319">
        <w:rPr>
          <w:noProof/>
        </w:rPr>
        <w:t>21</w:t>
      </w:r>
      <w:r>
        <w:rPr>
          <w:noProof/>
        </w:rPr>
        <w:fldChar w:fldCharType="end"/>
      </w:r>
    </w:p>
    <w:p w14:paraId="51649D2E" w14:textId="03F41B06"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8.2.1 1N4004 :</w:t>
      </w:r>
      <w:r>
        <w:rPr>
          <w:noProof/>
        </w:rPr>
        <w:tab/>
      </w:r>
      <w:r>
        <w:rPr>
          <w:noProof/>
        </w:rPr>
        <w:fldChar w:fldCharType="begin"/>
      </w:r>
      <w:r>
        <w:rPr>
          <w:noProof/>
        </w:rPr>
        <w:instrText xml:space="preserve"> PAGEREF _Toc241174900 \h </w:instrText>
      </w:r>
      <w:r>
        <w:rPr>
          <w:noProof/>
        </w:rPr>
      </w:r>
      <w:r>
        <w:rPr>
          <w:noProof/>
        </w:rPr>
        <w:fldChar w:fldCharType="separate"/>
      </w:r>
      <w:r w:rsidR="00AB0319">
        <w:rPr>
          <w:noProof/>
        </w:rPr>
        <w:t>21</w:t>
      </w:r>
      <w:r>
        <w:rPr>
          <w:noProof/>
        </w:rPr>
        <w:fldChar w:fldCharType="end"/>
      </w:r>
    </w:p>
    <w:p w14:paraId="1BEEBE7C" w14:textId="69F7B720"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711384">
        <w:rPr>
          <w:noProof/>
          <w:lang w:val="fr-CH"/>
        </w:rPr>
        <w:t>8.2.2 1N4148 :</w:t>
      </w:r>
      <w:r>
        <w:rPr>
          <w:noProof/>
        </w:rPr>
        <w:tab/>
      </w:r>
      <w:r>
        <w:rPr>
          <w:noProof/>
        </w:rPr>
        <w:fldChar w:fldCharType="begin"/>
      </w:r>
      <w:r>
        <w:rPr>
          <w:noProof/>
        </w:rPr>
        <w:instrText xml:space="preserve"> PAGEREF _Toc241174901 \h </w:instrText>
      </w:r>
      <w:r>
        <w:rPr>
          <w:noProof/>
        </w:rPr>
      </w:r>
      <w:r>
        <w:rPr>
          <w:noProof/>
        </w:rPr>
        <w:fldChar w:fldCharType="separate"/>
      </w:r>
      <w:r w:rsidR="00AB0319">
        <w:rPr>
          <w:noProof/>
        </w:rPr>
        <w:t>25</w:t>
      </w:r>
      <w:r>
        <w:rPr>
          <w:noProof/>
        </w:rPr>
        <w:fldChar w:fldCharType="end"/>
      </w:r>
    </w:p>
    <w:p w14:paraId="310E6D8B" w14:textId="313FBD22"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711384">
        <w:rPr>
          <w:noProof/>
          <w:lang w:val="fr-CH"/>
        </w:rPr>
        <w:t>8.2.3 SB 2100E-G :</w:t>
      </w:r>
      <w:r>
        <w:rPr>
          <w:noProof/>
        </w:rPr>
        <w:tab/>
      </w:r>
      <w:r>
        <w:rPr>
          <w:noProof/>
        </w:rPr>
        <w:fldChar w:fldCharType="begin"/>
      </w:r>
      <w:r>
        <w:rPr>
          <w:noProof/>
        </w:rPr>
        <w:instrText xml:space="preserve"> PAGEREF _Toc241174902 \h </w:instrText>
      </w:r>
      <w:r>
        <w:rPr>
          <w:noProof/>
        </w:rPr>
      </w:r>
      <w:r>
        <w:rPr>
          <w:noProof/>
        </w:rPr>
        <w:fldChar w:fldCharType="separate"/>
      </w:r>
      <w:r w:rsidR="00AB0319">
        <w:rPr>
          <w:noProof/>
        </w:rPr>
        <w:t>30</w:t>
      </w:r>
      <w:r>
        <w:rPr>
          <w:noProof/>
        </w:rPr>
        <w:fldChar w:fldCharType="end"/>
      </w:r>
    </w:p>
    <w:p w14:paraId="118D46D0" w14:textId="5306076B"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Pr>
          <w:noProof/>
        </w:rPr>
        <w:t>6.4 Mesures</w:t>
      </w:r>
      <w:r>
        <w:rPr>
          <w:noProof/>
        </w:rPr>
        <w:tab/>
      </w:r>
      <w:r>
        <w:rPr>
          <w:noProof/>
        </w:rPr>
        <w:fldChar w:fldCharType="begin"/>
      </w:r>
      <w:r>
        <w:rPr>
          <w:noProof/>
        </w:rPr>
        <w:instrText xml:space="preserve"> PAGEREF _Toc241174903 \h </w:instrText>
      </w:r>
      <w:r>
        <w:rPr>
          <w:noProof/>
        </w:rPr>
      </w:r>
      <w:r>
        <w:rPr>
          <w:noProof/>
        </w:rPr>
        <w:fldChar w:fldCharType="separate"/>
      </w:r>
      <w:r w:rsidR="00AB0319">
        <w:rPr>
          <w:noProof/>
        </w:rPr>
        <w:t>34</w:t>
      </w:r>
      <w:r>
        <w:rPr>
          <w:noProof/>
        </w:rPr>
        <w:fldChar w:fldCharType="end"/>
      </w:r>
    </w:p>
    <w:p w14:paraId="73E260D1" w14:textId="1A01B1D4"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6.4.1 Photo voltaïque :</w:t>
      </w:r>
      <w:r>
        <w:rPr>
          <w:noProof/>
        </w:rPr>
        <w:tab/>
      </w:r>
      <w:r>
        <w:rPr>
          <w:noProof/>
        </w:rPr>
        <w:fldChar w:fldCharType="begin"/>
      </w:r>
      <w:r>
        <w:rPr>
          <w:noProof/>
        </w:rPr>
        <w:instrText xml:space="preserve"> PAGEREF _Toc241174904 \h </w:instrText>
      </w:r>
      <w:r>
        <w:rPr>
          <w:noProof/>
        </w:rPr>
      </w:r>
      <w:r>
        <w:rPr>
          <w:noProof/>
        </w:rPr>
        <w:fldChar w:fldCharType="separate"/>
      </w:r>
      <w:r w:rsidR="00AB0319">
        <w:rPr>
          <w:noProof/>
        </w:rPr>
        <w:t>34</w:t>
      </w:r>
      <w:r>
        <w:rPr>
          <w:noProof/>
        </w:rPr>
        <w:fldChar w:fldCharType="end"/>
      </w:r>
    </w:p>
    <w:p w14:paraId="4EA92829" w14:textId="4D380E88" w:rsidR="00711384" w:rsidRDefault="00711384">
      <w:pPr>
        <w:pStyle w:val="TM2"/>
        <w:tabs>
          <w:tab w:val="right" w:leader="dot" w:pos="9628"/>
        </w:tabs>
        <w:rPr>
          <w:rFonts w:asciiTheme="minorHAnsi" w:eastAsiaTheme="minorEastAsia" w:hAnsiTheme="minorHAnsi" w:cstheme="minorBidi"/>
          <w:noProof/>
          <w:kern w:val="2"/>
          <w:sz w:val="24"/>
          <w:szCs w:val="24"/>
          <w:lang w:val="fr-CH" w:eastAsia="fr-CH"/>
          <w14:ligatures w14:val="standardContextual"/>
        </w:rPr>
      </w:pPr>
      <w:r w:rsidRPr="00FC1EF9">
        <w:rPr>
          <w:noProof/>
          <w:lang w:val="fr-CH"/>
        </w:rPr>
        <w:t>6.4.2 Photo diode 1540031EA4590 mode alimentation :</w:t>
      </w:r>
      <w:r>
        <w:rPr>
          <w:noProof/>
        </w:rPr>
        <w:tab/>
      </w:r>
      <w:r>
        <w:rPr>
          <w:noProof/>
        </w:rPr>
        <w:fldChar w:fldCharType="begin"/>
      </w:r>
      <w:r>
        <w:rPr>
          <w:noProof/>
        </w:rPr>
        <w:instrText xml:space="preserve"> PAGEREF _Toc241174905 \h </w:instrText>
      </w:r>
      <w:r>
        <w:rPr>
          <w:noProof/>
        </w:rPr>
      </w:r>
      <w:r>
        <w:rPr>
          <w:noProof/>
        </w:rPr>
        <w:fldChar w:fldCharType="separate"/>
      </w:r>
      <w:r w:rsidR="00AB0319">
        <w:rPr>
          <w:noProof/>
        </w:rPr>
        <w:t>35</w:t>
      </w:r>
      <w:r>
        <w:rPr>
          <w:noProof/>
        </w:rPr>
        <w:fldChar w:fldCharType="end"/>
      </w:r>
    </w:p>
    <w:p w14:paraId="2FF1CEBA" w14:textId="4A769F03" w:rsidR="00FD60F8" w:rsidRPr="008760C0" w:rsidRDefault="00E15960" w:rsidP="0017517B">
      <w:pPr>
        <w:rPr>
          <w:sz w:val="24"/>
          <w:szCs w:val="24"/>
          <w:lang w:val="fr-CH"/>
        </w:rPr>
      </w:pPr>
      <w:r w:rsidRPr="00E354CB">
        <w:rPr>
          <w:sz w:val="24"/>
          <w:szCs w:val="24"/>
        </w:rPr>
        <w:fldChar w:fldCharType="end"/>
      </w:r>
    </w:p>
    <w:p w14:paraId="0AD062E2" w14:textId="53244BAC" w:rsidR="00476CD9" w:rsidRPr="008760C0" w:rsidRDefault="00FD60F8" w:rsidP="00E50EF0">
      <w:pPr>
        <w:jc w:val="left"/>
        <w:rPr>
          <w:sz w:val="24"/>
          <w:szCs w:val="24"/>
          <w:lang w:val="fr-CH"/>
        </w:rPr>
      </w:pPr>
      <w:r w:rsidRPr="008760C0">
        <w:rPr>
          <w:sz w:val="24"/>
          <w:szCs w:val="24"/>
          <w:lang w:val="fr-CH"/>
        </w:rPr>
        <w:br w:type="page"/>
      </w:r>
    </w:p>
    <w:p w14:paraId="776E2489" w14:textId="7CC89503" w:rsidR="00476CD9" w:rsidRPr="00AC378D" w:rsidRDefault="009A5FBC" w:rsidP="00886E01">
      <w:pPr>
        <w:pStyle w:val="Titre1"/>
      </w:pPr>
      <w:bookmarkStart w:id="2" w:name="_Toc208927466"/>
      <w:bookmarkStart w:id="3" w:name="_Toc241174737"/>
      <w:bookmarkStart w:id="4" w:name="_Toc241174851"/>
      <w:r>
        <w:lastRenderedPageBreak/>
        <w:t xml:space="preserve">1 </w:t>
      </w:r>
      <w:r w:rsidR="00476CD9" w:rsidRPr="00AC378D">
        <w:t>But</w:t>
      </w:r>
      <w:bookmarkEnd w:id="2"/>
      <w:r>
        <w:t> :</w:t>
      </w:r>
      <w:bookmarkEnd w:id="3"/>
      <w:bookmarkEnd w:id="4"/>
    </w:p>
    <w:p w14:paraId="0C9DE097" w14:textId="1EA57E0E" w:rsidR="00204132" w:rsidRDefault="000855AB" w:rsidP="00476CD9">
      <w:r w:rsidRPr="007D0D41">
        <w:t>Analyser le régime dynamique d’une diode dans différentes conditions pour observer le</w:t>
      </w:r>
      <w:r w:rsidR="00E03151">
        <w:t>s</w:t>
      </w:r>
      <w:r w:rsidRPr="007D0D41">
        <w:t xml:space="preserve"> courant</w:t>
      </w:r>
      <w:r w:rsidR="00E03151">
        <w:t>s</w:t>
      </w:r>
      <w:r w:rsidRPr="007D0D41">
        <w:t xml:space="preserve"> I</w:t>
      </w:r>
      <w:r w:rsidR="001C4606">
        <w:t>f</w:t>
      </w:r>
      <w:r w:rsidR="00990740">
        <w:t xml:space="preserve"> et </w:t>
      </w:r>
      <w:r w:rsidR="00D155A1">
        <w:t>Ir</w:t>
      </w:r>
      <w:r w:rsidR="002346BE">
        <w:t>,</w:t>
      </w:r>
      <w:r w:rsidRPr="007D0D41">
        <w:t xml:space="preserve"> l</w:t>
      </w:r>
      <w:r w:rsidR="00983BAD">
        <w:t>es</w:t>
      </w:r>
      <w:r w:rsidRPr="007D0D41">
        <w:t xml:space="preserve"> tension</w:t>
      </w:r>
      <w:r w:rsidR="00983BAD">
        <w:t>s</w:t>
      </w:r>
      <w:r w:rsidRPr="007D0D41">
        <w:t xml:space="preserve"> Uj</w:t>
      </w:r>
      <w:r w:rsidR="002346BE">
        <w:t xml:space="preserve"> et</w:t>
      </w:r>
      <w:r w:rsidR="001C4606">
        <w:t xml:space="preserve"> </w:t>
      </w:r>
      <w:r w:rsidR="00015B1E">
        <w:t>Ur</w:t>
      </w:r>
      <w:r w:rsidR="0036505C">
        <w:t xml:space="preserve"> et le temps trr</w:t>
      </w:r>
      <w:r w:rsidR="00E03151">
        <w:t>. Vé</w:t>
      </w:r>
      <w:r w:rsidRPr="007D0D41">
        <w:t>rifier si ces approximations sont correctes ou non.</w:t>
      </w:r>
    </w:p>
    <w:p w14:paraId="206596C7" w14:textId="1EE0981C" w:rsidR="00204132" w:rsidRPr="00686C4F" w:rsidRDefault="00204132" w:rsidP="00204132">
      <w:pPr>
        <w:pStyle w:val="Titre1"/>
      </w:pPr>
      <w:bookmarkStart w:id="5" w:name="_Toc241174738"/>
      <w:bookmarkStart w:id="6" w:name="_Toc241174852"/>
      <w:r>
        <w:t xml:space="preserve">2 </w:t>
      </w:r>
      <w:r w:rsidRPr="00686C4F">
        <w:t>Liste de matériel/Condition de mesure</w:t>
      </w:r>
      <w:r>
        <w:t> :</w:t>
      </w:r>
      <w:bookmarkEnd w:id="5"/>
      <w:bookmarkEnd w:id="6"/>
      <w:r>
        <w:t xml:space="preserve"> </w:t>
      </w:r>
    </w:p>
    <w:p w14:paraId="74560CD5" w14:textId="77777777" w:rsidR="00204132" w:rsidRPr="00183E52" w:rsidRDefault="00204132" w:rsidP="00204132">
      <w:pPr>
        <w:rPr>
          <w:b/>
          <w:bCs/>
          <w:u w:val="single"/>
        </w:rPr>
      </w:pPr>
    </w:p>
    <w:tbl>
      <w:tblPr>
        <w:tblStyle w:val="Grilledutableau"/>
        <w:tblW w:w="9628" w:type="dxa"/>
        <w:tblLook w:val="01E0" w:firstRow="1" w:lastRow="1" w:firstColumn="1" w:lastColumn="1" w:noHBand="0" w:noVBand="0"/>
      </w:tblPr>
      <w:tblGrid>
        <w:gridCol w:w="1695"/>
        <w:gridCol w:w="1817"/>
        <w:gridCol w:w="1524"/>
        <w:gridCol w:w="2333"/>
        <w:gridCol w:w="2259"/>
      </w:tblGrid>
      <w:tr w:rsidR="00204132" w:rsidRPr="00812ECE" w14:paraId="6C9EF452" w14:textId="77777777">
        <w:tc>
          <w:tcPr>
            <w:tcW w:w="1753" w:type="dxa"/>
            <w:shd w:val="clear" w:color="auto" w:fill="666666"/>
          </w:tcPr>
          <w:p w14:paraId="24373E98" w14:textId="77777777" w:rsidR="00204132" w:rsidRPr="00812ECE" w:rsidRDefault="00204132">
            <w:pPr>
              <w:jc w:val="center"/>
              <w:rPr>
                <w:color w:val="FFFFFF" w:themeColor="background1"/>
              </w:rPr>
            </w:pPr>
            <w:r w:rsidRPr="00812ECE">
              <w:rPr>
                <w:color w:val="FFFFFF" w:themeColor="background1"/>
              </w:rPr>
              <w:t>Désignation</w:t>
            </w:r>
          </w:p>
        </w:tc>
        <w:tc>
          <w:tcPr>
            <w:tcW w:w="1606" w:type="dxa"/>
            <w:shd w:val="clear" w:color="auto" w:fill="666666"/>
          </w:tcPr>
          <w:p w14:paraId="76690064" w14:textId="77777777" w:rsidR="00204132" w:rsidRPr="00812ECE" w:rsidRDefault="00204132">
            <w:pPr>
              <w:jc w:val="center"/>
              <w:rPr>
                <w:color w:val="FFFFFF" w:themeColor="background1"/>
              </w:rPr>
            </w:pPr>
            <w:r w:rsidRPr="00812ECE">
              <w:rPr>
                <w:color w:val="FFFFFF" w:themeColor="background1"/>
              </w:rPr>
              <w:t>Marque</w:t>
            </w:r>
          </w:p>
        </w:tc>
        <w:tc>
          <w:tcPr>
            <w:tcW w:w="1573" w:type="dxa"/>
            <w:shd w:val="clear" w:color="auto" w:fill="666666"/>
          </w:tcPr>
          <w:p w14:paraId="3540FEDB" w14:textId="77777777" w:rsidR="00204132" w:rsidRPr="00812ECE" w:rsidRDefault="00204132">
            <w:pPr>
              <w:jc w:val="center"/>
              <w:rPr>
                <w:color w:val="FFFFFF" w:themeColor="background1"/>
              </w:rPr>
            </w:pPr>
            <w:r w:rsidRPr="00812ECE">
              <w:rPr>
                <w:color w:val="FFFFFF" w:themeColor="background1"/>
              </w:rPr>
              <w:t>Type</w:t>
            </w:r>
          </w:p>
        </w:tc>
        <w:tc>
          <w:tcPr>
            <w:tcW w:w="2430" w:type="dxa"/>
            <w:shd w:val="clear" w:color="auto" w:fill="666666"/>
          </w:tcPr>
          <w:p w14:paraId="197DDB39" w14:textId="77777777" w:rsidR="00204132" w:rsidRPr="00812ECE" w:rsidRDefault="00204132">
            <w:pPr>
              <w:jc w:val="center"/>
              <w:rPr>
                <w:color w:val="FFFFFF" w:themeColor="background1"/>
              </w:rPr>
            </w:pPr>
            <w:r w:rsidRPr="00812ECE">
              <w:rPr>
                <w:color w:val="FFFFFF" w:themeColor="background1"/>
              </w:rPr>
              <w:t>Caractéristiques</w:t>
            </w:r>
          </w:p>
        </w:tc>
        <w:tc>
          <w:tcPr>
            <w:tcW w:w="2266" w:type="dxa"/>
            <w:shd w:val="clear" w:color="auto" w:fill="666666"/>
          </w:tcPr>
          <w:p w14:paraId="0C4FCE03" w14:textId="77777777" w:rsidR="00204132" w:rsidRPr="00812ECE" w:rsidRDefault="00204132">
            <w:pPr>
              <w:jc w:val="center"/>
              <w:rPr>
                <w:color w:val="FFFFFF" w:themeColor="background1"/>
              </w:rPr>
            </w:pPr>
            <w:r w:rsidRPr="00812ECE">
              <w:rPr>
                <w:color w:val="FFFFFF" w:themeColor="background1"/>
              </w:rPr>
              <w:t>No d'inventaire</w:t>
            </w:r>
          </w:p>
        </w:tc>
      </w:tr>
      <w:tr w:rsidR="00204132" w14:paraId="54F9F16A" w14:textId="77777777">
        <w:tc>
          <w:tcPr>
            <w:tcW w:w="1753" w:type="dxa"/>
          </w:tcPr>
          <w:p w14:paraId="290FE693" w14:textId="77777777" w:rsidR="00204132" w:rsidRDefault="00204132">
            <w:pPr>
              <w:jc w:val="center"/>
              <w:rPr>
                <w:sz w:val="24"/>
                <w:szCs w:val="24"/>
              </w:rPr>
            </w:pPr>
            <w:r w:rsidRPr="3812BE71">
              <w:rPr>
                <w:sz w:val="24"/>
                <w:szCs w:val="24"/>
              </w:rPr>
              <w:t>P1</w:t>
            </w:r>
          </w:p>
        </w:tc>
        <w:tc>
          <w:tcPr>
            <w:tcW w:w="1606" w:type="dxa"/>
          </w:tcPr>
          <w:p w14:paraId="620D67BF" w14:textId="77777777" w:rsidR="00204132" w:rsidRDefault="00204132">
            <w:pPr>
              <w:jc w:val="center"/>
              <w:rPr>
                <w:sz w:val="24"/>
                <w:szCs w:val="24"/>
              </w:rPr>
            </w:pPr>
            <w:r w:rsidRPr="3812BE71">
              <w:rPr>
                <w:sz w:val="24"/>
                <w:szCs w:val="24"/>
              </w:rPr>
              <w:t>Tekronix</w:t>
            </w:r>
          </w:p>
        </w:tc>
        <w:tc>
          <w:tcPr>
            <w:tcW w:w="1573" w:type="dxa"/>
          </w:tcPr>
          <w:p w14:paraId="3751FC21" w14:textId="77777777" w:rsidR="00204132" w:rsidRDefault="00204132">
            <w:pPr>
              <w:jc w:val="center"/>
              <w:rPr>
                <w:sz w:val="24"/>
                <w:szCs w:val="24"/>
              </w:rPr>
            </w:pPr>
            <w:r w:rsidRPr="3812BE71">
              <w:rPr>
                <w:sz w:val="24"/>
                <w:szCs w:val="24"/>
              </w:rPr>
              <w:t>MDO34</w:t>
            </w:r>
          </w:p>
        </w:tc>
        <w:tc>
          <w:tcPr>
            <w:tcW w:w="2430" w:type="dxa"/>
          </w:tcPr>
          <w:p w14:paraId="5F424D7C" w14:textId="77777777" w:rsidR="00204132" w:rsidRDefault="00204132">
            <w:pPr>
              <w:jc w:val="center"/>
              <w:rPr>
                <w:sz w:val="24"/>
                <w:szCs w:val="24"/>
              </w:rPr>
            </w:pPr>
            <w:r w:rsidRPr="3812BE71">
              <w:rPr>
                <w:sz w:val="24"/>
                <w:szCs w:val="24"/>
              </w:rPr>
              <w:t>Oscilloscope</w:t>
            </w:r>
          </w:p>
        </w:tc>
        <w:tc>
          <w:tcPr>
            <w:tcW w:w="2266" w:type="dxa"/>
          </w:tcPr>
          <w:p w14:paraId="0DA3838A" w14:textId="77777777" w:rsidR="00204132" w:rsidRDefault="00204132">
            <w:pPr>
              <w:jc w:val="center"/>
              <w:rPr>
                <w:sz w:val="24"/>
                <w:szCs w:val="24"/>
              </w:rPr>
            </w:pPr>
            <w:r w:rsidRPr="3812BE71">
              <w:rPr>
                <w:sz w:val="24"/>
                <w:szCs w:val="24"/>
              </w:rPr>
              <w:t>ES.SLO1.04.00.4</w:t>
            </w:r>
            <w:r>
              <w:rPr>
                <w:sz w:val="24"/>
                <w:szCs w:val="24"/>
              </w:rPr>
              <w:t>8</w:t>
            </w:r>
          </w:p>
        </w:tc>
      </w:tr>
      <w:tr w:rsidR="00204132" w14:paraId="637F00A6" w14:textId="77777777">
        <w:trPr>
          <w:trHeight w:val="300"/>
        </w:trPr>
        <w:tc>
          <w:tcPr>
            <w:tcW w:w="1753" w:type="dxa"/>
          </w:tcPr>
          <w:p w14:paraId="13AF56C3" w14:textId="77777777" w:rsidR="00204132" w:rsidRDefault="00204132">
            <w:pPr>
              <w:jc w:val="center"/>
              <w:rPr>
                <w:sz w:val="24"/>
                <w:szCs w:val="24"/>
              </w:rPr>
            </w:pPr>
            <w:r w:rsidRPr="3812BE71">
              <w:rPr>
                <w:sz w:val="24"/>
                <w:szCs w:val="24"/>
              </w:rPr>
              <w:t>G1</w:t>
            </w:r>
          </w:p>
        </w:tc>
        <w:tc>
          <w:tcPr>
            <w:tcW w:w="1606" w:type="dxa"/>
          </w:tcPr>
          <w:p w14:paraId="48A035DB" w14:textId="77777777" w:rsidR="00204132" w:rsidRDefault="00204132">
            <w:pPr>
              <w:jc w:val="center"/>
              <w:rPr>
                <w:sz w:val="24"/>
                <w:szCs w:val="24"/>
              </w:rPr>
            </w:pPr>
            <w:r w:rsidRPr="3812BE71">
              <w:rPr>
                <w:sz w:val="24"/>
                <w:szCs w:val="24"/>
              </w:rPr>
              <w:t>Gwinstek</w:t>
            </w:r>
          </w:p>
        </w:tc>
        <w:tc>
          <w:tcPr>
            <w:tcW w:w="1573" w:type="dxa"/>
          </w:tcPr>
          <w:p w14:paraId="453EE32E" w14:textId="77777777" w:rsidR="00204132" w:rsidRDefault="00204132">
            <w:pPr>
              <w:jc w:val="center"/>
              <w:rPr>
                <w:sz w:val="24"/>
                <w:szCs w:val="24"/>
              </w:rPr>
            </w:pPr>
            <w:r w:rsidRPr="3812BE71">
              <w:rPr>
                <w:sz w:val="24"/>
                <w:szCs w:val="24"/>
              </w:rPr>
              <w:t>AFG-2225</w:t>
            </w:r>
          </w:p>
        </w:tc>
        <w:tc>
          <w:tcPr>
            <w:tcW w:w="2430" w:type="dxa"/>
          </w:tcPr>
          <w:p w14:paraId="189E46A3" w14:textId="77777777" w:rsidR="00204132" w:rsidRDefault="00204132">
            <w:pPr>
              <w:jc w:val="center"/>
              <w:rPr>
                <w:sz w:val="24"/>
                <w:szCs w:val="24"/>
              </w:rPr>
            </w:pPr>
            <w:r w:rsidRPr="3812BE71">
              <w:rPr>
                <w:sz w:val="24"/>
                <w:szCs w:val="24"/>
              </w:rPr>
              <w:t>Générateur de fonction</w:t>
            </w:r>
          </w:p>
        </w:tc>
        <w:tc>
          <w:tcPr>
            <w:tcW w:w="2266" w:type="dxa"/>
          </w:tcPr>
          <w:p w14:paraId="0B089669" w14:textId="77777777" w:rsidR="00204132" w:rsidRDefault="00204132">
            <w:pPr>
              <w:jc w:val="center"/>
              <w:rPr>
                <w:sz w:val="24"/>
                <w:szCs w:val="24"/>
              </w:rPr>
            </w:pPr>
            <w:r w:rsidRPr="3812BE71">
              <w:rPr>
                <w:sz w:val="24"/>
                <w:szCs w:val="24"/>
              </w:rPr>
              <w:t>ES.SLO1.04.00.2</w:t>
            </w:r>
            <w:r>
              <w:rPr>
                <w:sz w:val="24"/>
                <w:szCs w:val="24"/>
              </w:rPr>
              <w:t>8</w:t>
            </w:r>
          </w:p>
        </w:tc>
      </w:tr>
      <w:tr w:rsidR="00204132" w14:paraId="2707E7F0" w14:textId="77777777">
        <w:trPr>
          <w:trHeight w:val="300"/>
        </w:trPr>
        <w:tc>
          <w:tcPr>
            <w:tcW w:w="1753" w:type="dxa"/>
          </w:tcPr>
          <w:p w14:paraId="1A48DD96" w14:textId="77777777" w:rsidR="00204132" w:rsidRDefault="00204132">
            <w:pPr>
              <w:jc w:val="center"/>
              <w:rPr>
                <w:sz w:val="24"/>
                <w:szCs w:val="24"/>
              </w:rPr>
            </w:pPr>
            <w:r w:rsidRPr="3812BE71">
              <w:rPr>
                <w:sz w:val="24"/>
                <w:szCs w:val="24"/>
              </w:rPr>
              <w:t>W1</w:t>
            </w:r>
          </w:p>
        </w:tc>
        <w:tc>
          <w:tcPr>
            <w:tcW w:w="1606" w:type="dxa"/>
          </w:tcPr>
          <w:p w14:paraId="786991F0" w14:textId="77777777" w:rsidR="00204132" w:rsidRDefault="00204132">
            <w:pPr>
              <w:jc w:val="center"/>
              <w:rPr>
                <w:sz w:val="24"/>
                <w:szCs w:val="24"/>
              </w:rPr>
            </w:pPr>
            <w:r w:rsidRPr="3812BE71">
              <w:rPr>
                <w:sz w:val="24"/>
                <w:szCs w:val="24"/>
              </w:rPr>
              <w:t>Testec</w:t>
            </w:r>
          </w:p>
        </w:tc>
        <w:tc>
          <w:tcPr>
            <w:tcW w:w="1573" w:type="dxa"/>
          </w:tcPr>
          <w:p w14:paraId="0510AB36" w14:textId="77777777" w:rsidR="00204132" w:rsidRDefault="00204132">
            <w:pPr>
              <w:jc w:val="center"/>
              <w:rPr>
                <w:sz w:val="24"/>
                <w:szCs w:val="24"/>
              </w:rPr>
            </w:pPr>
            <w:r w:rsidRPr="3812BE71">
              <w:rPr>
                <w:sz w:val="24"/>
                <w:szCs w:val="24"/>
              </w:rPr>
              <w:t>RG58C/U</w:t>
            </w:r>
          </w:p>
        </w:tc>
        <w:tc>
          <w:tcPr>
            <w:tcW w:w="2430" w:type="dxa"/>
          </w:tcPr>
          <w:p w14:paraId="6B84F661" w14:textId="77777777" w:rsidR="00204132" w:rsidRDefault="00204132">
            <w:pPr>
              <w:jc w:val="center"/>
              <w:rPr>
                <w:sz w:val="24"/>
                <w:szCs w:val="24"/>
              </w:rPr>
            </w:pPr>
            <w:r w:rsidRPr="3812BE71">
              <w:rPr>
                <w:sz w:val="24"/>
                <w:szCs w:val="24"/>
              </w:rPr>
              <w:t>Câble coaxial</w:t>
            </w:r>
          </w:p>
        </w:tc>
        <w:tc>
          <w:tcPr>
            <w:tcW w:w="2266" w:type="dxa"/>
          </w:tcPr>
          <w:p w14:paraId="66ECD72E" w14:textId="77777777" w:rsidR="00204132" w:rsidRDefault="00204132">
            <w:pPr>
              <w:jc w:val="center"/>
              <w:rPr>
                <w:sz w:val="24"/>
                <w:szCs w:val="24"/>
              </w:rPr>
            </w:pPr>
            <w:r w:rsidRPr="3812BE71">
              <w:rPr>
                <w:sz w:val="24"/>
                <w:szCs w:val="24"/>
              </w:rPr>
              <w:t>-</w:t>
            </w:r>
          </w:p>
        </w:tc>
      </w:tr>
      <w:tr w:rsidR="000C2975" w14:paraId="2C9CDE88" w14:textId="77777777" w:rsidTr="001A185B">
        <w:trPr>
          <w:trHeight w:val="300"/>
        </w:trPr>
        <w:tc>
          <w:tcPr>
            <w:tcW w:w="1753" w:type="dxa"/>
            <w:vAlign w:val="center"/>
          </w:tcPr>
          <w:p w14:paraId="4DE58BB5" w14:textId="4C5B85E6" w:rsidR="008706C5" w:rsidRPr="008706C5" w:rsidRDefault="008706C5" w:rsidP="001A185B">
            <w:pPr>
              <w:jc w:val="center"/>
              <w:rPr>
                <w:sz w:val="24"/>
                <w:szCs w:val="24"/>
              </w:rPr>
            </w:pPr>
            <w:r>
              <w:rPr>
                <w:sz w:val="24"/>
                <w:szCs w:val="24"/>
              </w:rPr>
              <w:t>D1</w:t>
            </w:r>
          </w:p>
        </w:tc>
        <w:tc>
          <w:tcPr>
            <w:tcW w:w="1606" w:type="dxa"/>
            <w:vAlign w:val="center"/>
          </w:tcPr>
          <w:p w14:paraId="7A2D72AC" w14:textId="11F08909" w:rsidR="000C2975" w:rsidRPr="3812BE71" w:rsidRDefault="00A551EE" w:rsidP="001A185B">
            <w:pPr>
              <w:jc w:val="center"/>
              <w:rPr>
                <w:sz w:val="24"/>
                <w:szCs w:val="24"/>
              </w:rPr>
            </w:pPr>
            <w:r>
              <w:rPr>
                <w:sz w:val="24"/>
                <w:szCs w:val="24"/>
              </w:rPr>
              <w:t>General Semiconductor</w:t>
            </w:r>
          </w:p>
        </w:tc>
        <w:tc>
          <w:tcPr>
            <w:tcW w:w="1573" w:type="dxa"/>
            <w:vAlign w:val="center"/>
          </w:tcPr>
          <w:p w14:paraId="3C951B1C" w14:textId="17AFD5BE" w:rsidR="000C2975" w:rsidRPr="3812BE71" w:rsidRDefault="008706C5" w:rsidP="001A185B">
            <w:pPr>
              <w:jc w:val="center"/>
              <w:rPr>
                <w:sz w:val="24"/>
                <w:szCs w:val="24"/>
              </w:rPr>
            </w:pPr>
            <w:r>
              <w:rPr>
                <w:sz w:val="24"/>
                <w:szCs w:val="24"/>
              </w:rPr>
              <w:t>1N4004</w:t>
            </w:r>
          </w:p>
        </w:tc>
        <w:tc>
          <w:tcPr>
            <w:tcW w:w="2430" w:type="dxa"/>
            <w:vAlign w:val="center"/>
          </w:tcPr>
          <w:p w14:paraId="3F3DC6EE" w14:textId="7BA6133A" w:rsidR="000C2975" w:rsidRPr="3812BE71" w:rsidRDefault="001A185B" w:rsidP="001A185B">
            <w:pPr>
              <w:jc w:val="center"/>
              <w:rPr>
                <w:sz w:val="24"/>
                <w:szCs w:val="24"/>
              </w:rPr>
            </w:pPr>
            <w:r>
              <w:rPr>
                <w:sz w:val="24"/>
                <w:szCs w:val="24"/>
              </w:rPr>
              <w:t>Voir analyse théorique</w:t>
            </w:r>
          </w:p>
        </w:tc>
        <w:tc>
          <w:tcPr>
            <w:tcW w:w="2266" w:type="dxa"/>
            <w:vAlign w:val="center"/>
          </w:tcPr>
          <w:p w14:paraId="4005766C" w14:textId="53C5CF46" w:rsidR="000C2975" w:rsidRPr="3812BE71" w:rsidRDefault="00A551EE" w:rsidP="001A185B">
            <w:pPr>
              <w:jc w:val="center"/>
              <w:rPr>
                <w:sz w:val="24"/>
                <w:szCs w:val="24"/>
              </w:rPr>
            </w:pPr>
            <w:r>
              <w:rPr>
                <w:sz w:val="24"/>
                <w:szCs w:val="24"/>
              </w:rPr>
              <w:t>-</w:t>
            </w:r>
          </w:p>
        </w:tc>
      </w:tr>
      <w:tr w:rsidR="008706C5" w14:paraId="361D7899" w14:textId="77777777" w:rsidTr="001A185B">
        <w:trPr>
          <w:trHeight w:val="300"/>
        </w:trPr>
        <w:tc>
          <w:tcPr>
            <w:tcW w:w="1753" w:type="dxa"/>
            <w:vAlign w:val="center"/>
          </w:tcPr>
          <w:p w14:paraId="7B3D23D6" w14:textId="5AD7AEF5" w:rsidR="008706C5" w:rsidRDefault="008706C5" w:rsidP="001A185B">
            <w:pPr>
              <w:jc w:val="center"/>
              <w:rPr>
                <w:sz w:val="24"/>
                <w:szCs w:val="24"/>
              </w:rPr>
            </w:pPr>
            <w:r>
              <w:rPr>
                <w:sz w:val="24"/>
                <w:szCs w:val="24"/>
              </w:rPr>
              <w:t>D2</w:t>
            </w:r>
          </w:p>
        </w:tc>
        <w:tc>
          <w:tcPr>
            <w:tcW w:w="1606" w:type="dxa"/>
            <w:vAlign w:val="center"/>
          </w:tcPr>
          <w:p w14:paraId="7394CC3D" w14:textId="14DFEA52" w:rsidR="008706C5" w:rsidRPr="3812BE71" w:rsidRDefault="00310731" w:rsidP="001A185B">
            <w:pPr>
              <w:jc w:val="center"/>
              <w:rPr>
                <w:sz w:val="24"/>
                <w:szCs w:val="24"/>
              </w:rPr>
            </w:pPr>
            <w:r>
              <w:rPr>
                <w:sz w:val="24"/>
                <w:szCs w:val="24"/>
              </w:rPr>
              <w:t>COMCHIP</w:t>
            </w:r>
          </w:p>
        </w:tc>
        <w:tc>
          <w:tcPr>
            <w:tcW w:w="1573" w:type="dxa"/>
            <w:vAlign w:val="center"/>
          </w:tcPr>
          <w:p w14:paraId="2E6C37F9" w14:textId="7D4809E8" w:rsidR="008706C5" w:rsidRPr="3812BE71" w:rsidRDefault="008706C5" w:rsidP="001A185B">
            <w:pPr>
              <w:jc w:val="center"/>
              <w:rPr>
                <w:sz w:val="24"/>
                <w:szCs w:val="24"/>
              </w:rPr>
            </w:pPr>
            <w:r>
              <w:rPr>
                <w:sz w:val="24"/>
                <w:szCs w:val="24"/>
              </w:rPr>
              <w:t>SB 2100-E</w:t>
            </w:r>
          </w:p>
        </w:tc>
        <w:tc>
          <w:tcPr>
            <w:tcW w:w="2430" w:type="dxa"/>
            <w:vAlign w:val="center"/>
          </w:tcPr>
          <w:p w14:paraId="08AC1005" w14:textId="56E3C915" w:rsidR="008706C5" w:rsidRPr="3812BE71" w:rsidRDefault="001A185B" w:rsidP="001A185B">
            <w:pPr>
              <w:jc w:val="center"/>
              <w:rPr>
                <w:sz w:val="24"/>
                <w:szCs w:val="24"/>
              </w:rPr>
            </w:pPr>
            <w:r>
              <w:rPr>
                <w:sz w:val="24"/>
                <w:szCs w:val="24"/>
              </w:rPr>
              <w:t>Voir analyse théorique</w:t>
            </w:r>
          </w:p>
        </w:tc>
        <w:tc>
          <w:tcPr>
            <w:tcW w:w="2266" w:type="dxa"/>
            <w:vAlign w:val="center"/>
          </w:tcPr>
          <w:p w14:paraId="4BEF4B02" w14:textId="6B2AC710" w:rsidR="008706C5" w:rsidRPr="3812BE71" w:rsidRDefault="00A551EE" w:rsidP="001A185B">
            <w:pPr>
              <w:jc w:val="center"/>
              <w:rPr>
                <w:sz w:val="24"/>
                <w:szCs w:val="24"/>
              </w:rPr>
            </w:pPr>
            <w:r>
              <w:rPr>
                <w:sz w:val="24"/>
                <w:szCs w:val="24"/>
              </w:rPr>
              <w:t>-</w:t>
            </w:r>
          </w:p>
        </w:tc>
      </w:tr>
      <w:tr w:rsidR="008706C5" w14:paraId="329362F8" w14:textId="77777777" w:rsidTr="001A185B">
        <w:trPr>
          <w:trHeight w:val="300"/>
        </w:trPr>
        <w:tc>
          <w:tcPr>
            <w:tcW w:w="1753" w:type="dxa"/>
            <w:vAlign w:val="center"/>
          </w:tcPr>
          <w:p w14:paraId="46236AA3" w14:textId="378A4795" w:rsidR="008706C5" w:rsidRDefault="008706C5" w:rsidP="001A185B">
            <w:pPr>
              <w:jc w:val="center"/>
              <w:rPr>
                <w:sz w:val="24"/>
                <w:szCs w:val="24"/>
              </w:rPr>
            </w:pPr>
            <w:r>
              <w:rPr>
                <w:sz w:val="24"/>
                <w:szCs w:val="24"/>
              </w:rPr>
              <w:t>D3</w:t>
            </w:r>
          </w:p>
        </w:tc>
        <w:tc>
          <w:tcPr>
            <w:tcW w:w="1606" w:type="dxa"/>
            <w:vAlign w:val="center"/>
          </w:tcPr>
          <w:p w14:paraId="57BED3C4" w14:textId="2824E7AA" w:rsidR="008706C5" w:rsidRPr="3812BE71" w:rsidRDefault="00310731" w:rsidP="001A185B">
            <w:pPr>
              <w:jc w:val="center"/>
              <w:rPr>
                <w:sz w:val="24"/>
                <w:szCs w:val="24"/>
              </w:rPr>
            </w:pPr>
            <w:r>
              <w:rPr>
                <w:sz w:val="24"/>
                <w:szCs w:val="24"/>
              </w:rPr>
              <w:t>F</w:t>
            </w:r>
            <w:r w:rsidR="00A551EE">
              <w:rPr>
                <w:sz w:val="24"/>
                <w:szCs w:val="24"/>
              </w:rPr>
              <w:t>AIRCHILD</w:t>
            </w:r>
          </w:p>
        </w:tc>
        <w:tc>
          <w:tcPr>
            <w:tcW w:w="1573" w:type="dxa"/>
            <w:vAlign w:val="center"/>
          </w:tcPr>
          <w:p w14:paraId="4ECEFD43" w14:textId="51CF7BD4" w:rsidR="008706C5" w:rsidRPr="3812BE71" w:rsidRDefault="008706C5" w:rsidP="001A185B">
            <w:pPr>
              <w:jc w:val="center"/>
              <w:rPr>
                <w:sz w:val="24"/>
                <w:szCs w:val="24"/>
              </w:rPr>
            </w:pPr>
            <w:r>
              <w:rPr>
                <w:sz w:val="24"/>
                <w:szCs w:val="24"/>
              </w:rPr>
              <w:t>1N4148</w:t>
            </w:r>
          </w:p>
        </w:tc>
        <w:tc>
          <w:tcPr>
            <w:tcW w:w="2430" w:type="dxa"/>
            <w:vAlign w:val="center"/>
          </w:tcPr>
          <w:p w14:paraId="75D6E53A" w14:textId="40E76EB5" w:rsidR="008706C5" w:rsidRPr="3812BE71" w:rsidRDefault="001A185B" w:rsidP="001A185B">
            <w:pPr>
              <w:jc w:val="center"/>
              <w:rPr>
                <w:sz w:val="24"/>
                <w:szCs w:val="24"/>
              </w:rPr>
            </w:pPr>
            <w:r>
              <w:rPr>
                <w:sz w:val="24"/>
                <w:szCs w:val="24"/>
              </w:rPr>
              <w:t>Voir analyse théorique</w:t>
            </w:r>
          </w:p>
        </w:tc>
        <w:tc>
          <w:tcPr>
            <w:tcW w:w="2266" w:type="dxa"/>
            <w:vAlign w:val="center"/>
          </w:tcPr>
          <w:p w14:paraId="5024E5DE" w14:textId="6323AE8A" w:rsidR="008706C5" w:rsidRPr="3812BE71" w:rsidRDefault="00A551EE" w:rsidP="001A185B">
            <w:pPr>
              <w:jc w:val="center"/>
              <w:rPr>
                <w:sz w:val="24"/>
                <w:szCs w:val="24"/>
              </w:rPr>
            </w:pPr>
            <w:r>
              <w:rPr>
                <w:sz w:val="24"/>
                <w:szCs w:val="24"/>
              </w:rPr>
              <w:t>-</w:t>
            </w:r>
          </w:p>
        </w:tc>
      </w:tr>
      <w:tr w:rsidR="008706C5" w14:paraId="5AEBC7CC" w14:textId="77777777" w:rsidTr="001A185B">
        <w:trPr>
          <w:trHeight w:val="300"/>
        </w:trPr>
        <w:tc>
          <w:tcPr>
            <w:tcW w:w="1753" w:type="dxa"/>
            <w:vAlign w:val="center"/>
          </w:tcPr>
          <w:p w14:paraId="35CF839D" w14:textId="2CBE8D7D" w:rsidR="008706C5" w:rsidRDefault="0074329C" w:rsidP="001A185B">
            <w:pPr>
              <w:jc w:val="center"/>
              <w:rPr>
                <w:sz w:val="24"/>
                <w:szCs w:val="24"/>
              </w:rPr>
            </w:pPr>
            <w:r>
              <w:rPr>
                <w:sz w:val="24"/>
                <w:szCs w:val="24"/>
              </w:rPr>
              <w:t>R1</w:t>
            </w:r>
          </w:p>
        </w:tc>
        <w:tc>
          <w:tcPr>
            <w:tcW w:w="1606" w:type="dxa"/>
            <w:vAlign w:val="center"/>
          </w:tcPr>
          <w:p w14:paraId="74F8E5AA" w14:textId="12F2798A" w:rsidR="008706C5" w:rsidRPr="3812BE71" w:rsidRDefault="00BB0ED4" w:rsidP="001A185B">
            <w:pPr>
              <w:jc w:val="center"/>
              <w:rPr>
                <w:sz w:val="24"/>
                <w:szCs w:val="24"/>
              </w:rPr>
            </w:pPr>
            <w:r>
              <w:rPr>
                <w:sz w:val="24"/>
                <w:szCs w:val="24"/>
              </w:rPr>
              <w:t>YAGEO</w:t>
            </w:r>
          </w:p>
        </w:tc>
        <w:tc>
          <w:tcPr>
            <w:tcW w:w="1573" w:type="dxa"/>
            <w:vAlign w:val="center"/>
          </w:tcPr>
          <w:p w14:paraId="0B8F9D7A" w14:textId="196BB4C8" w:rsidR="008706C5" w:rsidRPr="3812BE71" w:rsidRDefault="00EA466D" w:rsidP="001A185B">
            <w:pPr>
              <w:jc w:val="center"/>
              <w:rPr>
                <w:sz w:val="24"/>
                <w:szCs w:val="24"/>
              </w:rPr>
            </w:pPr>
            <w:r>
              <w:rPr>
                <w:sz w:val="24"/>
                <w:szCs w:val="24"/>
              </w:rPr>
              <w:t>-</w:t>
            </w:r>
          </w:p>
        </w:tc>
        <w:tc>
          <w:tcPr>
            <w:tcW w:w="2430" w:type="dxa"/>
            <w:vAlign w:val="center"/>
          </w:tcPr>
          <w:p w14:paraId="1F990865" w14:textId="6B5ADB2C" w:rsidR="008706C5" w:rsidRPr="3812BE71" w:rsidRDefault="0074329C" w:rsidP="001A185B">
            <w:pPr>
              <w:jc w:val="center"/>
              <w:rPr>
                <w:sz w:val="24"/>
                <w:szCs w:val="24"/>
              </w:rPr>
            </w:pPr>
            <w:r>
              <w:rPr>
                <w:sz w:val="24"/>
                <w:szCs w:val="24"/>
              </w:rPr>
              <w:t>47 [</w:t>
            </w:r>
            <w:r w:rsidR="007E2757" w:rsidRPr="007E2757">
              <w:rPr>
                <w:sz w:val="24"/>
                <w:szCs w:val="24"/>
              </w:rPr>
              <w:t>Ω</w:t>
            </w:r>
            <w:r>
              <w:rPr>
                <w:sz w:val="24"/>
                <w:szCs w:val="24"/>
              </w:rPr>
              <w:t>]</w:t>
            </w:r>
            <w:r w:rsidR="00EA466D">
              <w:rPr>
                <w:sz w:val="24"/>
                <w:szCs w:val="24"/>
              </w:rPr>
              <w:t xml:space="preserve"> – 10 [W]</w:t>
            </w:r>
          </w:p>
        </w:tc>
        <w:tc>
          <w:tcPr>
            <w:tcW w:w="2266" w:type="dxa"/>
            <w:vAlign w:val="center"/>
          </w:tcPr>
          <w:p w14:paraId="4CE3D193" w14:textId="201A98A4" w:rsidR="008706C5" w:rsidRPr="3812BE71" w:rsidRDefault="007E2757" w:rsidP="001A185B">
            <w:pPr>
              <w:jc w:val="center"/>
              <w:rPr>
                <w:sz w:val="24"/>
                <w:szCs w:val="24"/>
              </w:rPr>
            </w:pPr>
            <w:r>
              <w:rPr>
                <w:sz w:val="24"/>
                <w:szCs w:val="24"/>
              </w:rPr>
              <w:t>-</w:t>
            </w:r>
          </w:p>
        </w:tc>
      </w:tr>
    </w:tbl>
    <w:p w14:paraId="6BAA4790" w14:textId="77777777" w:rsidR="005E7CCA" w:rsidRDefault="005E7CCA" w:rsidP="00476CD9">
      <w:pPr>
        <w:rPr>
          <w:sz w:val="24"/>
          <w:szCs w:val="24"/>
        </w:rPr>
      </w:pPr>
    </w:p>
    <w:p w14:paraId="7D718E5B" w14:textId="6937F694" w:rsidR="005E7CCA" w:rsidRDefault="00204132" w:rsidP="009A5FBC">
      <w:pPr>
        <w:pStyle w:val="Titre1"/>
      </w:pPr>
      <w:bookmarkStart w:id="7" w:name="_Toc241174739"/>
      <w:bookmarkStart w:id="8" w:name="_Toc241174853"/>
      <w:r>
        <w:t>3</w:t>
      </w:r>
      <w:r w:rsidR="009A5FBC">
        <w:t xml:space="preserve"> Analyse théorique :</w:t>
      </w:r>
      <w:bookmarkEnd w:id="7"/>
      <w:bookmarkEnd w:id="8"/>
      <w:r w:rsidR="009A5FBC">
        <w:t xml:space="preserve"> </w:t>
      </w:r>
    </w:p>
    <w:p w14:paraId="5E02C91B" w14:textId="4845B520" w:rsidR="00C70F14" w:rsidRPr="00040516" w:rsidRDefault="00C70F14" w:rsidP="00C70F14">
      <w:pPr>
        <w:pStyle w:val="Titre2"/>
      </w:pPr>
      <w:bookmarkStart w:id="9" w:name="_Toc241174854"/>
      <w:r w:rsidRPr="00040516">
        <w:t>3.</w:t>
      </w:r>
      <w:r>
        <w:t>1</w:t>
      </w:r>
      <w:r w:rsidRPr="00040516">
        <w:t xml:space="preserve"> Schéma de mesure</w:t>
      </w:r>
      <w:bookmarkEnd w:id="9"/>
    </w:p>
    <w:p w14:paraId="2BEA05D9" w14:textId="30D09566" w:rsidR="00C70F14" w:rsidRPr="00FA2CD9" w:rsidRDefault="00C70F14" w:rsidP="00C70F14">
      <w:r>
        <w:t>Comme on peut le voir sur les schémas de mesures nous utilisons de</w:t>
      </w:r>
      <w:r w:rsidR="000C039F">
        <w:t>s</w:t>
      </w:r>
      <w:r>
        <w:t xml:space="preserve"> voltmètre</w:t>
      </w:r>
      <w:r w:rsidR="000C039F">
        <w:t>s</w:t>
      </w:r>
      <w:r>
        <w:t xml:space="preserve"> alors que les mesures réelles sont faites avec un oscilloscope. Nous faisons cela car les oscilloscopes ne sont pas disponibles dans notre version de tina</w:t>
      </w:r>
      <w:r w:rsidR="00CE3179">
        <w:t>.</w:t>
      </w:r>
    </w:p>
    <w:p w14:paraId="4BEF2508" w14:textId="77777777" w:rsidR="00C70F14" w:rsidRDefault="00C70F14" w:rsidP="00C70F14">
      <w:pPr>
        <w:keepNext/>
      </w:pPr>
      <w:r>
        <w:rPr>
          <w:noProof/>
        </w:rPr>
        <mc:AlternateContent>
          <mc:Choice Requires="wps">
            <w:drawing>
              <wp:anchor distT="45720" distB="45720" distL="114300" distR="114300" simplePos="0" relativeHeight="251658250" behindDoc="0" locked="0" layoutInCell="1" allowOverlap="1" wp14:anchorId="7BC3DA1B" wp14:editId="23933F70">
                <wp:simplePos x="0" y="0"/>
                <wp:positionH relativeFrom="column">
                  <wp:posOffset>3274833</wp:posOffset>
                </wp:positionH>
                <wp:positionV relativeFrom="paragraph">
                  <wp:posOffset>150578</wp:posOffset>
                </wp:positionV>
                <wp:extent cx="2360930" cy="1404620"/>
                <wp:effectExtent l="0" t="0" r="9525" b="3175"/>
                <wp:wrapSquare wrapText="bothSides"/>
                <wp:docPr id="17433027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6A6E0B" w14:textId="77777777" w:rsidR="00C70F14" w:rsidRDefault="00C70F14" w:rsidP="00C70F14">
                            <w:pPr>
                              <w:keepNext/>
                            </w:pPr>
                            <w:r w:rsidRPr="00457FAA">
                              <w:rPr>
                                <w:noProof/>
                              </w:rPr>
                              <w:drawing>
                                <wp:inline distT="0" distB="0" distL="0" distR="0" wp14:anchorId="51CF1921" wp14:editId="1103E8B3">
                                  <wp:extent cx="2233295" cy="1744345"/>
                                  <wp:effectExtent l="0" t="0" r="0" b="0"/>
                                  <wp:docPr id="21225820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3295" cy="1744345"/>
                                          </a:xfrm>
                                          <a:prstGeom prst="rect">
                                            <a:avLst/>
                                          </a:prstGeom>
                                          <a:noFill/>
                                          <a:ln>
                                            <a:noFill/>
                                          </a:ln>
                                        </pic:spPr>
                                      </pic:pic>
                                    </a:graphicData>
                                  </a:graphic>
                                </wp:inline>
                              </w:drawing>
                            </w:r>
                          </w:p>
                          <w:p w14:paraId="530C643A" w14:textId="28432FF3" w:rsidR="00C70F14" w:rsidRDefault="00C70F14" w:rsidP="00C70F14">
                            <w:pPr>
                              <w:pStyle w:val="Lgende"/>
                            </w:pPr>
                            <w:r>
                              <w:t xml:space="preserve">Figure </w:t>
                            </w:r>
                            <w:r>
                              <w:fldChar w:fldCharType="begin"/>
                            </w:r>
                            <w:r>
                              <w:instrText xml:space="preserve"> SEQ Figure \* ARABIC </w:instrText>
                            </w:r>
                            <w:r>
                              <w:fldChar w:fldCharType="separate"/>
                            </w:r>
                            <w:r w:rsidR="00AB0319">
                              <w:rPr>
                                <w:noProof/>
                              </w:rPr>
                              <w:t>1</w:t>
                            </w:r>
                            <w:r>
                              <w:fldChar w:fldCharType="end"/>
                            </w:r>
                            <w:r>
                              <w:t xml:space="preserve"> </w:t>
                            </w:r>
                            <w:r w:rsidRPr="00407667">
                              <w:t>Schéma de mesure diode Schottky</w:t>
                            </w:r>
                          </w:p>
                          <w:p w14:paraId="1D6DE2CF" w14:textId="77777777" w:rsidR="00C70F14" w:rsidRDefault="00C70F14" w:rsidP="00C70F1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C3DA1B" id="_x0000_t202" coordsize="21600,21600" o:spt="202" path="m,l,21600r21600,l21600,xe">
                <v:stroke joinstyle="miter"/>
                <v:path gradientshapeok="t" o:connecttype="rect"/>
              </v:shapetype>
              <v:shape id="Zone de texte 2" o:spid="_x0000_s1026" type="#_x0000_t202" style="position:absolute;left:0;text-align:left;margin-left:257.85pt;margin-top:11.85pt;width:185.9pt;height:110.6pt;z-index:25165825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" stroked="f">
                <v:textbox style="mso-fit-shape-to-text:t">
                  <w:txbxContent>
                    <w:p w14:paraId="096A6E0B" w14:textId="77777777" w:rsidR="00C70F14" w:rsidRDefault="00C70F14" w:rsidP="00C70F14">
                      <w:pPr>
                        <w:keepNext/>
                      </w:pPr>
                      <w:r w:rsidRPr="00457FAA">
                        <w:rPr>
                          <w:noProof/>
                        </w:rPr>
                        <w:drawing>
                          <wp:inline distT="0" distB="0" distL="0" distR="0" wp14:anchorId="51CF1921" wp14:editId="1103E8B3">
                            <wp:extent cx="2233295" cy="1744345"/>
                            <wp:effectExtent l="0" t="0" r="0" b="0"/>
                            <wp:docPr id="21225820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3295" cy="1744345"/>
                                    </a:xfrm>
                                    <a:prstGeom prst="rect">
                                      <a:avLst/>
                                    </a:prstGeom>
                                    <a:noFill/>
                                    <a:ln>
                                      <a:noFill/>
                                    </a:ln>
                                  </pic:spPr>
                                </pic:pic>
                              </a:graphicData>
                            </a:graphic>
                          </wp:inline>
                        </w:drawing>
                      </w:r>
                    </w:p>
                    <w:p w14:paraId="530C643A" w14:textId="28432FF3" w:rsidR="00C70F14" w:rsidRDefault="00C70F14" w:rsidP="00C70F14">
                      <w:pPr>
                        <w:pStyle w:val="Lgende"/>
                      </w:pPr>
                      <w:r>
                        <w:t xml:space="preserve">Figure </w:t>
                      </w:r>
                      <w:r>
                        <w:fldChar w:fldCharType="begin"/>
                      </w:r>
                      <w:r>
                        <w:instrText xml:space="preserve"> SEQ Figure \* ARABIC </w:instrText>
                      </w:r>
                      <w:r>
                        <w:fldChar w:fldCharType="separate"/>
                      </w:r>
                      <w:r w:rsidR="00AB0319">
                        <w:rPr>
                          <w:noProof/>
                        </w:rPr>
                        <w:t>1</w:t>
                      </w:r>
                      <w:r>
                        <w:fldChar w:fldCharType="end"/>
                      </w:r>
                      <w:r>
                        <w:t xml:space="preserve"> </w:t>
                      </w:r>
                      <w:r w:rsidRPr="00407667">
                        <w:t>Schéma de mesure diode Schottky</w:t>
                      </w:r>
                    </w:p>
                    <w:p w14:paraId="1D6DE2CF" w14:textId="77777777" w:rsidR="00C70F14" w:rsidRDefault="00C70F14" w:rsidP="00C70F14"/>
                  </w:txbxContent>
                </v:textbox>
                <w10:wrap type="square"/>
              </v:shape>
            </w:pict>
          </mc:Fallback>
        </mc:AlternateContent>
      </w:r>
      <w:r w:rsidRPr="00C97C9E">
        <w:t xml:space="preserve"> </w:t>
      </w:r>
      <w:r w:rsidRPr="00C97C9E">
        <w:rPr>
          <w:noProof/>
        </w:rPr>
        <w:drawing>
          <wp:inline distT="0" distB="0" distL="0" distR="0" wp14:anchorId="62F56874" wp14:editId="7BB50FE4">
            <wp:extent cx="2545294" cy="2059388"/>
            <wp:effectExtent l="0" t="0" r="0" b="0"/>
            <wp:docPr id="10208231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1040" cy="2072128"/>
                    </a:xfrm>
                    <a:prstGeom prst="rect">
                      <a:avLst/>
                    </a:prstGeom>
                    <a:noFill/>
                    <a:ln>
                      <a:noFill/>
                    </a:ln>
                  </pic:spPr>
                </pic:pic>
              </a:graphicData>
            </a:graphic>
          </wp:inline>
        </w:drawing>
      </w:r>
    </w:p>
    <w:p w14:paraId="306C7D86" w14:textId="65D37B7B" w:rsidR="00C70F14" w:rsidRDefault="00C70F14" w:rsidP="00C70F14">
      <w:pPr>
        <w:pStyle w:val="Lgende"/>
      </w:pPr>
      <w:r>
        <w:t xml:space="preserve">Figure </w:t>
      </w:r>
      <w:r>
        <w:fldChar w:fldCharType="begin"/>
      </w:r>
      <w:r>
        <w:instrText xml:space="preserve"> SEQ Figure \* ARABIC </w:instrText>
      </w:r>
      <w:r>
        <w:fldChar w:fldCharType="separate"/>
      </w:r>
      <w:r w:rsidR="00AB0319">
        <w:rPr>
          <w:noProof/>
        </w:rPr>
        <w:t>2</w:t>
      </w:r>
      <w:r>
        <w:fldChar w:fldCharType="end"/>
      </w:r>
      <w:r>
        <w:t xml:space="preserve"> Schema</w:t>
      </w:r>
      <w:r w:rsidRPr="00FF3A7B">
        <w:t xml:space="preserve"> de mesure diode de redressement</w:t>
      </w:r>
    </w:p>
    <w:p w14:paraId="0771E881" w14:textId="77777777" w:rsidR="00C70F14" w:rsidRDefault="00C70F14" w:rsidP="00C70F14">
      <w:pPr>
        <w:keepNext/>
      </w:pPr>
      <w:r w:rsidRPr="005943BD">
        <w:rPr>
          <w:noProof/>
        </w:rPr>
        <w:drawing>
          <wp:inline distT="0" distB="0" distL="0" distR="0" wp14:anchorId="594058CF" wp14:editId="149BF0E4">
            <wp:extent cx="2509340" cy="2019631"/>
            <wp:effectExtent l="0" t="0" r="0" b="0"/>
            <wp:docPr id="11591219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7033" cy="2025823"/>
                    </a:xfrm>
                    <a:prstGeom prst="rect">
                      <a:avLst/>
                    </a:prstGeom>
                    <a:noFill/>
                    <a:ln>
                      <a:noFill/>
                    </a:ln>
                  </pic:spPr>
                </pic:pic>
              </a:graphicData>
            </a:graphic>
          </wp:inline>
        </w:drawing>
      </w:r>
    </w:p>
    <w:p w14:paraId="378F2425" w14:textId="56EF643D" w:rsidR="00C70F14" w:rsidRPr="00C70F14" w:rsidRDefault="00C70F14" w:rsidP="00C70F14">
      <w:pPr>
        <w:pStyle w:val="Lgende"/>
      </w:pPr>
      <w:r>
        <w:t xml:space="preserve">Figure </w:t>
      </w:r>
      <w:r>
        <w:fldChar w:fldCharType="begin"/>
      </w:r>
      <w:r>
        <w:instrText xml:space="preserve"> SEQ Figure \* ARABIC </w:instrText>
      </w:r>
      <w:r>
        <w:fldChar w:fldCharType="separate"/>
      </w:r>
      <w:r w:rsidR="00AB0319">
        <w:rPr>
          <w:noProof/>
        </w:rPr>
        <w:t>3</w:t>
      </w:r>
      <w:r>
        <w:fldChar w:fldCharType="end"/>
      </w:r>
      <w:r>
        <w:t xml:space="preserve"> Shéma de mesure diode en commutation</w:t>
      </w:r>
    </w:p>
    <w:p w14:paraId="2C11E7D8" w14:textId="39FE4AA3" w:rsidR="001B3D02" w:rsidRDefault="00204132" w:rsidP="008538AF">
      <w:pPr>
        <w:pStyle w:val="Titre2"/>
      </w:pPr>
      <w:bookmarkStart w:id="10" w:name="_Toc241174855"/>
      <w:r w:rsidRPr="00040516">
        <w:lastRenderedPageBreak/>
        <w:t>3</w:t>
      </w:r>
      <w:r w:rsidR="00711635" w:rsidRPr="00040516">
        <w:t>.</w:t>
      </w:r>
      <w:r w:rsidR="00C70F14">
        <w:t>2</w:t>
      </w:r>
      <w:r w:rsidR="00711635" w:rsidRPr="00040516">
        <w:t xml:space="preserve"> Valeur théoriques :</w:t>
      </w:r>
      <w:bookmarkEnd w:id="10"/>
      <w:r w:rsidR="00711635" w:rsidRPr="00040516">
        <w:t xml:space="preserve"> </w:t>
      </w:r>
    </w:p>
    <w:p w14:paraId="7D6F9BA7" w14:textId="79234B5D" w:rsidR="0053677F" w:rsidRPr="0053677F" w:rsidRDefault="0053677F" w:rsidP="0053677F">
      <w:r>
        <w:t>Pour toutes les diodes on prendra un courant If de 200 [mA] car c’est celui demandé dans la donnée.</w:t>
      </w:r>
    </w:p>
    <w:p w14:paraId="5816C5E9" w14:textId="7D3749BF" w:rsidR="001B3D02" w:rsidRPr="00040516" w:rsidRDefault="001B3D02" w:rsidP="001B3D02">
      <w:pPr>
        <w:pStyle w:val="Titre2"/>
      </w:pPr>
      <w:bookmarkStart w:id="11" w:name="_Toc241174856"/>
      <w:r w:rsidRPr="00040516">
        <w:t>3.</w:t>
      </w:r>
      <w:r w:rsidR="00C70F14">
        <w:t>2</w:t>
      </w:r>
      <w:r w:rsidR="0032763B">
        <w:t>.1</w:t>
      </w:r>
      <w:r w:rsidRPr="00040516">
        <w:t xml:space="preserve"> </w:t>
      </w:r>
      <w:r w:rsidR="00A40E43" w:rsidRPr="00040516">
        <w:t xml:space="preserve">Diode de redressement </w:t>
      </w:r>
      <w:r w:rsidR="00B056FF" w:rsidRPr="00040516">
        <w:t>1N4004 :</w:t>
      </w:r>
      <w:bookmarkEnd w:id="11"/>
    </w:p>
    <w:p w14:paraId="40B39346" w14:textId="64F7DF48" w:rsidR="008D557E" w:rsidRDefault="008D557E" w:rsidP="00711635"/>
    <w:tbl>
      <w:tblPr>
        <w:tblStyle w:val="TableauGrille4"/>
        <w:tblW w:w="0" w:type="auto"/>
        <w:tblLook w:val="04A0" w:firstRow="1" w:lastRow="0" w:firstColumn="1" w:lastColumn="0" w:noHBand="0" w:noVBand="1"/>
      </w:tblPr>
      <w:tblGrid>
        <w:gridCol w:w="3209"/>
        <w:gridCol w:w="3209"/>
        <w:gridCol w:w="3210"/>
      </w:tblGrid>
      <w:tr w:rsidR="00554A3A" w14:paraId="48DC05AB" w14:textId="77777777" w:rsidTr="00554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F66A56A" w14:textId="06202452" w:rsidR="00554A3A" w:rsidRDefault="00554A3A" w:rsidP="00554A3A">
            <w:pPr>
              <w:jc w:val="center"/>
            </w:pPr>
            <w:r>
              <w:rPr>
                <w:b w:val="0"/>
                <w:bCs w:val="0"/>
                <w:color w:val="auto"/>
              </w:rPr>
              <w:t>Nom caractéristique</w:t>
            </w:r>
          </w:p>
        </w:tc>
        <w:tc>
          <w:tcPr>
            <w:tcW w:w="3209" w:type="dxa"/>
          </w:tcPr>
          <w:p w14:paraId="6FE48A81" w14:textId="19D88530" w:rsidR="00554A3A" w:rsidRDefault="00554A3A" w:rsidP="00554A3A">
            <w:pPr>
              <w:jc w:val="center"/>
              <w:cnfStyle w:val="100000000000" w:firstRow="1" w:lastRow="0" w:firstColumn="0" w:lastColumn="0" w:oddVBand="0" w:evenVBand="0" w:oddHBand="0" w:evenHBand="0" w:firstRowFirstColumn="0" w:firstRowLastColumn="0" w:lastRowFirstColumn="0" w:lastRowLastColumn="0"/>
            </w:pPr>
            <w:r>
              <w:t>Valeur</w:t>
            </w:r>
          </w:p>
        </w:tc>
        <w:tc>
          <w:tcPr>
            <w:tcW w:w="3210" w:type="dxa"/>
          </w:tcPr>
          <w:p w14:paraId="2DA25D24" w14:textId="32D5F50F" w:rsidR="00554A3A" w:rsidRDefault="00554A3A" w:rsidP="00554A3A">
            <w:pPr>
              <w:jc w:val="center"/>
              <w:cnfStyle w:val="100000000000" w:firstRow="1" w:lastRow="0" w:firstColumn="0" w:lastColumn="0" w:oddVBand="0" w:evenVBand="0" w:oddHBand="0" w:evenHBand="0" w:firstRowFirstColumn="0" w:firstRowLastColumn="0" w:lastRowFirstColumn="0" w:lastRowLastColumn="0"/>
            </w:pPr>
            <w:r>
              <w:t>Unité</w:t>
            </w:r>
          </w:p>
        </w:tc>
      </w:tr>
      <w:tr w:rsidR="00554A3A" w14:paraId="572D157B" w14:textId="77777777" w:rsidTr="00554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BD257EC" w14:textId="721D3B1A" w:rsidR="00554A3A" w:rsidRDefault="00554A3A" w:rsidP="00554A3A">
            <w:pPr>
              <w:jc w:val="center"/>
            </w:pPr>
            <w:r w:rsidRPr="00EB4ADE">
              <w:rPr>
                <w:b w:val="0"/>
                <w:bCs w:val="0"/>
              </w:rPr>
              <w:t>Uj</w:t>
            </w:r>
          </w:p>
        </w:tc>
        <w:tc>
          <w:tcPr>
            <w:tcW w:w="3209" w:type="dxa"/>
          </w:tcPr>
          <w:p w14:paraId="04DF7244" w14:textId="1E11500B" w:rsidR="009C134B" w:rsidRPr="00210444" w:rsidRDefault="00210444" w:rsidP="00554A3A">
            <w:pPr>
              <w:jc w:val="center"/>
              <w:cnfStyle w:val="000000100000" w:firstRow="0" w:lastRow="0" w:firstColumn="0" w:lastColumn="0" w:oddVBand="0" w:evenVBand="0" w:oddHBand="1" w:evenHBand="0" w:firstRowFirstColumn="0" w:firstRowLastColumn="0" w:lastRowFirstColumn="0" w:lastRowLastColumn="0"/>
              <w:rPr>
                <w:b/>
                <w:bCs/>
                <w:color w:val="EE0000"/>
                <w:lang w:val="en-US"/>
              </w:rPr>
            </w:pPr>
            <w:r w:rsidRPr="00210444">
              <w:rPr>
                <w:b/>
                <w:bCs/>
                <w:color w:val="EE0000"/>
                <w:lang w:val="en-US"/>
              </w:rPr>
              <w:t>0.8</w:t>
            </w:r>
          </w:p>
          <w:p w14:paraId="0F83DAAB" w14:textId="269F50D6" w:rsidR="005D47C6" w:rsidRPr="00210444" w:rsidRDefault="009C134B" w:rsidP="00B876DD">
            <w:pPr>
              <w:jc w:val="center"/>
              <w:cnfStyle w:val="000000100000" w:firstRow="0" w:lastRow="0" w:firstColumn="0" w:lastColumn="0" w:oddVBand="0" w:evenVBand="0" w:oddHBand="1" w:evenHBand="0" w:firstRowFirstColumn="0" w:firstRowLastColumn="0" w:lastRowFirstColumn="0" w:lastRowLastColumn="0"/>
              <w:rPr>
                <w:lang w:val="en-US"/>
              </w:rPr>
            </w:pPr>
            <w:r w:rsidRPr="00210444">
              <w:rPr>
                <w:lang w:val="en-US"/>
              </w:rPr>
              <w:t xml:space="preserve">@ </w:t>
            </w:r>
            <w:r w:rsidR="005417CB">
              <w:rPr>
                <w:lang w:val="en-US"/>
              </w:rPr>
              <w:t xml:space="preserve">200 [mA] &amp; </w:t>
            </w:r>
            <w:r w:rsidRPr="00210444">
              <w:rPr>
                <w:lang w:val="en-US"/>
              </w:rPr>
              <w:t>Tj = 25[°C]</w:t>
            </w:r>
            <w:r w:rsidR="005417CB">
              <w:rPr>
                <w:lang w:val="en-US"/>
              </w:rPr>
              <w:t>,</w:t>
            </w:r>
            <w:r w:rsidRPr="00210444">
              <w:rPr>
                <w:lang w:val="en-US"/>
              </w:rPr>
              <w:t xml:space="preserve"> </w:t>
            </w:r>
            <w:r w:rsidR="00210444" w:rsidRPr="00210444">
              <w:rPr>
                <w:lang w:val="en-US"/>
              </w:rPr>
              <w:t>Pulse Width = 300 [u</w:t>
            </w:r>
            <w:r w:rsidR="00210444">
              <w:rPr>
                <w:lang w:val="en-US"/>
              </w:rPr>
              <w:t>s]</w:t>
            </w:r>
            <w:r w:rsidR="0004550D">
              <w:rPr>
                <w:lang w:val="en-US"/>
              </w:rPr>
              <w:t xml:space="preserve"> 1 %</w:t>
            </w:r>
          </w:p>
        </w:tc>
        <w:tc>
          <w:tcPr>
            <w:tcW w:w="3210" w:type="dxa"/>
          </w:tcPr>
          <w:p w14:paraId="5068951B" w14:textId="4C35A602" w:rsidR="00554A3A" w:rsidRDefault="009C134B" w:rsidP="00554A3A">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41ECF927" w14:textId="77777777" w:rsidTr="00554A3A">
        <w:tc>
          <w:tcPr>
            <w:cnfStyle w:val="001000000000" w:firstRow="0" w:lastRow="0" w:firstColumn="1" w:lastColumn="0" w:oddVBand="0" w:evenVBand="0" w:oddHBand="0" w:evenHBand="0" w:firstRowFirstColumn="0" w:firstRowLastColumn="0" w:lastRowFirstColumn="0" w:lastRowLastColumn="0"/>
            <w:tcW w:w="3209" w:type="dxa"/>
          </w:tcPr>
          <w:p w14:paraId="779E065E" w14:textId="66714283" w:rsidR="00554A3A" w:rsidRDefault="00554A3A" w:rsidP="00554A3A">
            <w:pPr>
              <w:jc w:val="center"/>
            </w:pPr>
            <w:r w:rsidRPr="00EB4ADE">
              <w:rPr>
                <w:b w:val="0"/>
                <w:bCs w:val="0"/>
              </w:rPr>
              <w:t>If</w:t>
            </w:r>
          </w:p>
        </w:tc>
        <w:tc>
          <w:tcPr>
            <w:tcW w:w="3209" w:type="dxa"/>
          </w:tcPr>
          <w:p w14:paraId="04673991" w14:textId="03B9E337" w:rsidR="00554A3A" w:rsidRPr="005123B5" w:rsidRDefault="009D03A4" w:rsidP="004A160F">
            <w:pPr>
              <w:jc w:val="center"/>
              <w:cnfStyle w:val="000000000000" w:firstRow="0" w:lastRow="0" w:firstColumn="0" w:lastColumn="0" w:oddVBand="0" w:evenVBand="0" w:oddHBand="0" w:evenHBand="0" w:firstRowFirstColumn="0" w:firstRowLastColumn="0" w:lastRowFirstColumn="0" w:lastRowLastColumn="0"/>
            </w:pPr>
            <w:r w:rsidRPr="004A160F">
              <w:rPr>
                <w:b/>
                <w:bCs/>
                <w:color w:val="000000" w:themeColor="text1"/>
              </w:rPr>
              <w:t>200</w:t>
            </w:r>
          </w:p>
        </w:tc>
        <w:tc>
          <w:tcPr>
            <w:tcW w:w="3210" w:type="dxa"/>
          </w:tcPr>
          <w:p w14:paraId="07181512" w14:textId="0F238372" w:rsidR="00554A3A" w:rsidRDefault="004F6014" w:rsidP="00554A3A">
            <w:pPr>
              <w:jc w:val="center"/>
              <w:cnfStyle w:val="000000000000" w:firstRow="0" w:lastRow="0" w:firstColumn="0" w:lastColumn="0" w:oddVBand="0" w:evenVBand="0" w:oddHBand="0" w:evenHBand="0" w:firstRowFirstColumn="0" w:firstRowLastColumn="0" w:lastRowFirstColumn="0" w:lastRowLastColumn="0"/>
            </w:pPr>
            <w:r>
              <w:t>[</w:t>
            </w:r>
            <w:r w:rsidR="009D03A4">
              <w:t>m</w:t>
            </w:r>
            <w:r>
              <w:t>A]</w:t>
            </w:r>
          </w:p>
        </w:tc>
      </w:tr>
      <w:tr w:rsidR="00554A3A" w14:paraId="48EE01B3" w14:textId="77777777" w:rsidTr="00554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B1F2E0D" w14:textId="2211955A" w:rsidR="00554A3A" w:rsidRDefault="00554A3A" w:rsidP="00554A3A">
            <w:pPr>
              <w:jc w:val="center"/>
            </w:pPr>
            <w:r>
              <w:rPr>
                <w:b w:val="0"/>
                <w:bCs w:val="0"/>
              </w:rPr>
              <w:t>Ur</w:t>
            </w:r>
          </w:p>
        </w:tc>
        <w:tc>
          <w:tcPr>
            <w:tcW w:w="3209" w:type="dxa"/>
          </w:tcPr>
          <w:p w14:paraId="36367D3E" w14:textId="29E22979" w:rsidR="00554A3A" w:rsidRPr="00425AF4" w:rsidRDefault="002043CC" w:rsidP="00554A3A">
            <w:pPr>
              <w:jc w:val="center"/>
              <w:cnfStyle w:val="000000100000" w:firstRow="0" w:lastRow="0" w:firstColumn="0" w:lastColumn="0" w:oddVBand="0" w:evenVBand="0" w:oddHBand="1" w:evenHBand="0" w:firstRowFirstColumn="0" w:firstRowLastColumn="0" w:lastRowFirstColumn="0" w:lastRowLastColumn="0"/>
              <w:rPr>
                <w:b/>
                <w:bCs/>
              </w:rPr>
            </w:pPr>
            <w:r w:rsidRPr="00C47F45">
              <w:rPr>
                <w:b/>
                <w:bCs/>
                <w:color w:val="FFC000"/>
              </w:rPr>
              <w:t>400</w:t>
            </w:r>
          </w:p>
        </w:tc>
        <w:tc>
          <w:tcPr>
            <w:tcW w:w="3210" w:type="dxa"/>
          </w:tcPr>
          <w:p w14:paraId="636F892A" w14:textId="0F1051A4" w:rsidR="00554A3A" w:rsidRDefault="00425AF4" w:rsidP="00554A3A">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33497D58" w14:textId="77777777" w:rsidTr="00554A3A">
        <w:tc>
          <w:tcPr>
            <w:cnfStyle w:val="001000000000" w:firstRow="0" w:lastRow="0" w:firstColumn="1" w:lastColumn="0" w:oddVBand="0" w:evenVBand="0" w:oddHBand="0" w:evenHBand="0" w:firstRowFirstColumn="0" w:firstRowLastColumn="0" w:lastRowFirstColumn="0" w:lastRowLastColumn="0"/>
            <w:tcW w:w="3209" w:type="dxa"/>
          </w:tcPr>
          <w:p w14:paraId="6DC40A04" w14:textId="179B578B" w:rsidR="00554A3A" w:rsidRDefault="00554A3A" w:rsidP="00554A3A">
            <w:pPr>
              <w:jc w:val="center"/>
            </w:pPr>
            <w:r>
              <w:rPr>
                <w:b w:val="0"/>
                <w:bCs w:val="0"/>
              </w:rPr>
              <w:t>Ir</w:t>
            </w:r>
          </w:p>
        </w:tc>
        <w:tc>
          <w:tcPr>
            <w:tcW w:w="3209" w:type="dxa"/>
          </w:tcPr>
          <w:p w14:paraId="25A64E5E" w14:textId="77777777" w:rsidR="009E4871" w:rsidRPr="00CD1311" w:rsidRDefault="00F67406" w:rsidP="00B301C8">
            <w:pPr>
              <w:jc w:val="center"/>
              <w:cnfStyle w:val="000000000000" w:firstRow="0" w:lastRow="0" w:firstColumn="0" w:lastColumn="0" w:oddVBand="0" w:evenVBand="0" w:oddHBand="0" w:evenHBand="0" w:firstRowFirstColumn="0" w:firstRowLastColumn="0" w:lastRowFirstColumn="0" w:lastRowLastColumn="0"/>
              <w:rPr>
                <w:b/>
                <w:bCs/>
                <w:color w:val="00B050"/>
              </w:rPr>
            </w:pPr>
            <w:r w:rsidRPr="00CD1311">
              <w:rPr>
                <w:b/>
                <w:bCs/>
                <w:color w:val="00B050"/>
              </w:rPr>
              <w:t>5</w:t>
            </w:r>
            <w:r w:rsidR="009E4871" w:rsidRPr="00CD1311">
              <w:rPr>
                <w:b/>
                <w:bCs/>
                <w:color w:val="00B050"/>
              </w:rPr>
              <w:t xml:space="preserve"> </w:t>
            </w:r>
          </w:p>
          <w:p w14:paraId="14C11B11" w14:textId="392B5543" w:rsidR="00554A3A" w:rsidRPr="00B301C8" w:rsidRDefault="009E4871" w:rsidP="00B301C8">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9E4871">
              <w:rPr>
                <w:color w:val="000000" w:themeColor="text1"/>
              </w:rPr>
              <w:t>@</w:t>
            </w:r>
            <w:r>
              <w:rPr>
                <w:color w:val="000000" w:themeColor="text1"/>
              </w:rPr>
              <w:t xml:space="preserve"> 25</w:t>
            </w:r>
            <w:r w:rsidRPr="00210444">
              <w:rPr>
                <w:lang w:val="en-US"/>
              </w:rPr>
              <w:t>[°C]</w:t>
            </w:r>
          </w:p>
        </w:tc>
        <w:tc>
          <w:tcPr>
            <w:tcW w:w="3210" w:type="dxa"/>
          </w:tcPr>
          <w:p w14:paraId="4F3805F6" w14:textId="75420F50" w:rsidR="00554A3A" w:rsidRDefault="009E210D" w:rsidP="00554A3A">
            <w:pPr>
              <w:jc w:val="center"/>
              <w:cnfStyle w:val="000000000000" w:firstRow="0" w:lastRow="0" w:firstColumn="0" w:lastColumn="0" w:oddVBand="0" w:evenVBand="0" w:oddHBand="0" w:evenHBand="0" w:firstRowFirstColumn="0" w:firstRowLastColumn="0" w:lastRowFirstColumn="0" w:lastRowLastColumn="0"/>
            </w:pPr>
            <w:r>
              <w:t>[</w:t>
            </w:r>
            <w:r w:rsidR="00F67406">
              <w:t>u</w:t>
            </w:r>
            <w:r>
              <w:t>A]</w:t>
            </w:r>
          </w:p>
        </w:tc>
      </w:tr>
      <w:tr w:rsidR="00554A3A" w14:paraId="6D2FD876" w14:textId="77777777" w:rsidTr="00554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55A5DAE" w14:textId="3D7A2BAA" w:rsidR="00554A3A" w:rsidRDefault="00554A3A" w:rsidP="00554A3A">
            <w:pPr>
              <w:jc w:val="center"/>
            </w:pPr>
            <w:r>
              <w:rPr>
                <w:b w:val="0"/>
                <w:bCs w:val="0"/>
              </w:rPr>
              <w:t>trr</w:t>
            </w:r>
          </w:p>
        </w:tc>
        <w:tc>
          <w:tcPr>
            <w:tcW w:w="3209" w:type="dxa"/>
          </w:tcPr>
          <w:p w14:paraId="16C8A558" w14:textId="54B71ECC" w:rsidR="00162C7C" w:rsidRPr="008928DD" w:rsidRDefault="0098687D" w:rsidP="009236AB">
            <w:pPr>
              <w:jc w:val="center"/>
              <w:cnfStyle w:val="000000100000" w:firstRow="0" w:lastRow="0" w:firstColumn="0" w:lastColumn="0" w:oddVBand="0" w:evenVBand="0" w:oddHBand="1" w:evenHBand="0" w:firstRowFirstColumn="0" w:firstRowLastColumn="0" w:lastRowFirstColumn="0" w:lastRowLastColumn="0"/>
              <w:rPr>
                <w:lang w:val="en-US"/>
              </w:rPr>
            </w:pPr>
            <w:r w:rsidRPr="0098687D">
              <w:rPr>
                <w:b/>
                <w:color w:val="00B0F0"/>
                <w:lang w:val="en-US"/>
              </w:rPr>
              <w:t>30</w:t>
            </w:r>
          </w:p>
        </w:tc>
        <w:tc>
          <w:tcPr>
            <w:tcW w:w="3210" w:type="dxa"/>
          </w:tcPr>
          <w:p w14:paraId="2A7BDF3C" w14:textId="7A211AFD" w:rsidR="00554A3A" w:rsidRDefault="00C67E22" w:rsidP="00554A3A">
            <w:pPr>
              <w:jc w:val="center"/>
              <w:cnfStyle w:val="000000100000" w:firstRow="0" w:lastRow="0" w:firstColumn="0" w:lastColumn="0" w:oddVBand="0" w:evenVBand="0" w:oddHBand="1" w:evenHBand="0" w:firstRowFirstColumn="0" w:firstRowLastColumn="0" w:lastRowFirstColumn="0" w:lastRowLastColumn="0"/>
            </w:pPr>
            <w:r>
              <w:t>[</w:t>
            </w:r>
            <w:r w:rsidR="0098687D">
              <w:t>u</w:t>
            </w:r>
            <w:r>
              <w:t>s]</w:t>
            </w:r>
          </w:p>
        </w:tc>
      </w:tr>
    </w:tbl>
    <w:p w14:paraId="42B1869F" w14:textId="4BBB36DD" w:rsidR="00B3116C" w:rsidRPr="00881E40" w:rsidRDefault="00881E40" w:rsidP="00B3116C">
      <w:pPr>
        <w:rPr>
          <w:lang w:val="de-CH"/>
        </w:rPr>
      </w:pPr>
      <w:r>
        <w:rPr>
          <w:lang w:val="de-CH"/>
        </w:rPr>
        <w:t>Extrait du datasheet 1N</w:t>
      </w:r>
      <w:r w:rsidR="00677E46">
        <w:rPr>
          <w:lang w:val="de-CH"/>
        </w:rPr>
        <w:t>4004:</w:t>
      </w:r>
    </w:p>
    <w:p w14:paraId="7CBB46F8" w14:textId="5C73F766" w:rsidR="00B3116C" w:rsidRDefault="00B3116C" w:rsidP="00B3116C">
      <w:pPr>
        <w:rPr>
          <w:rFonts w:ascii="Cambria Math" w:hAnsi="Cambria Math"/>
          <w:i/>
          <w:lang w:val="de-CH"/>
        </w:rPr>
      </w:pPr>
      <w:r w:rsidRPr="00210444">
        <w:rPr>
          <w:noProof/>
        </w:rPr>
        <w:drawing>
          <wp:anchor distT="0" distB="0" distL="114300" distR="114300" simplePos="0" relativeHeight="251658246" behindDoc="0" locked="0" layoutInCell="1" allowOverlap="1" wp14:anchorId="32BFD33A" wp14:editId="67E6E130">
            <wp:simplePos x="0" y="0"/>
            <wp:positionH relativeFrom="margin">
              <wp:align>left</wp:align>
            </wp:positionH>
            <wp:positionV relativeFrom="paragraph">
              <wp:posOffset>26145</wp:posOffset>
            </wp:positionV>
            <wp:extent cx="3371353" cy="2710905"/>
            <wp:effectExtent l="0" t="0" r="635" b="0"/>
            <wp:wrapSquare wrapText="bothSides"/>
            <wp:docPr id="1404077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7189" name=""/>
                    <pic:cNvPicPr/>
                  </pic:nvPicPr>
                  <pic:blipFill>
                    <a:blip r:embed="rId14">
                      <a:extLst>
                        <a:ext uri="{28A0092B-C50C-407E-A947-70E740481C1C}">
                          <a14:useLocalDpi xmlns:a14="http://schemas.microsoft.com/office/drawing/2010/main" val="0"/>
                        </a:ext>
                      </a:extLst>
                    </a:blip>
                    <a:stretch>
                      <a:fillRect/>
                    </a:stretch>
                  </pic:blipFill>
                  <pic:spPr>
                    <a:xfrm>
                      <a:off x="0" y="0"/>
                      <a:ext cx="3371353" cy="2710905"/>
                    </a:xfrm>
                    <a:prstGeom prst="rect">
                      <a:avLst/>
                    </a:prstGeom>
                  </pic:spPr>
                </pic:pic>
              </a:graphicData>
            </a:graphic>
          </wp:anchor>
        </w:drawing>
      </w:r>
    </w:p>
    <w:p w14:paraId="58CFBE2B" w14:textId="050311FD" w:rsidR="00B3116C" w:rsidRDefault="00B3116C" w:rsidP="00B3116C">
      <w:pPr>
        <w:rPr>
          <w:rFonts w:ascii="Cambria Math" w:hAnsi="Cambria Math"/>
          <w:i/>
          <w:lang w:val="de-CH"/>
        </w:rPr>
      </w:pPr>
    </w:p>
    <w:p w14:paraId="483B94A3" w14:textId="77777777" w:rsidR="00B3116C" w:rsidRDefault="00B3116C" w:rsidP="00B3116C">
      <w:pPr>
        <w:rPr>
          <w:rFonts w:ascii="Cambria Math" w:hAnsi="Cambria Math"/>
          <w:i/>
          <w:lang w:val="de-CH"/>
        </w:rPr>
      </w:pPr>
    </w:p>
    <w:p w14:paraId="6584A2B9" w14:textId="491441C8" w:rsidR="00B3116C" w:rsidRPr="003B2525" w:rsidRDefault="00B3116C" w:rsidP="00B3116C">
      <m:oMath>
        <m:r>
          <w:rPr>
            <w:rFonts w:ascii="Cambria Math" w:hAnsi="Cambria Math"/>
            <w:lang w:val="de-CH"/>
          </w:rPr>
          <m:t>Ur=Ualim-Uj=10-0.8=9.1 [V]</m:t>
        </m:r>
      </m:oMath>
      <w:r>
        <w:t xml:space="preserve"> </w:t>
      </w:r>
    </w:p>
    <w:p w14:paraId="2C6373A4" w14:textId="0514B082" w:rsidR="00B3116C" w:rsidRPr="00593D15" w:rsidRDefault="00B3116C" w:rsidP="00B3116C">
      <w:pPr>
        <w:jc w:val="left"/>
        <w:rPr>
          <w:lang w:val="de-CH"/>
        </w:rPr>
      </w:pPr>
      <m:oMathPara>
        <m:oMathParaPr>
          <m:jc m:val="left"/>
        </m:oMathParaPr>
        <m:oMath>
          <m:r>
            <w:rPr>
              <w:rFonts w:ascii="Cambria Math" w:hAnsi="Cambria Math"/>
              <w:lang w:val="de-CH"/>
            </w:rPr>
            <m:t>Ir=If=200 [mA]</m:t>
          </m:r>
        </m:oMath>
      </m:oMathPara>
    </w:p>
    <w:p w14:paraId="7E582BA6" w14:textId="73987841" w:rsidR="00B3116C" w:rsidRPr="006813F7" w:rsidRDefault="00B3116C" w:rsidP="00B3116C">
      <w:pPr>
        <w:jc w:val="left"/>
      </w:pPr>
      <m:oMathPara>
        <m:oMathParaPr>
          <m:jc m:val="left"/>
        </m:oMathParaPr>
        <m:oMath>
          <m:r>
            <w:rPr>
              <w:rFonts w:ascii="Cambria Math" w:hAnsi="Cambria Math"/>
              <w:lang w:val="de-CH"/>
            </w:rPr>
            <m:t>R=</m:t>
          </m:r>
          <m:f>
            <m:fPr>
              <m:ctrlPr>
                <w:rPr>
                  <w:rFonts w:ascii="Cambria Math" w:hAnsi="Cambria Math"/>
                  <w:i/>
                  <w:lang w:val="de-CH"/>
                </w:rPr>
              </m:ctrlPr>
            </m:fPr>
            <m:num>
              <m:r>
                <w:rPr>
                  <w:rFonts w:ascii="Cambria Math" w:hAnsi="Cambria Math"/>
                  <w:lang w:val="de-CH"/>
                </w:rPr>
                <m:t>Ur</m:t>
              </m:r>
            </m:num>
            <m:den>
              <m:r>
                <w:rPr>
                  <w:rFonts w:ascii="Cambria Math" w:hAnsi="Cambria Math"/>
                  <w:lang w:val="de-CH"/>
                </w:rPr>
                <m:t>Ir</m:t>
              </m:r>
            </m:den>
          </m:f>
          <m:r>
            <w:rPr>
              <w:rFonts w:ascii="Cambria Math" w:hAnsi="Cambria Math"/>
              <w:lang w:val="de-CH"/>
            </w:rPr>
            <m:t>=</m:t>
          </m:r>
          <m:f>
            <m:fPr>
              <m:ctrlPr>
                <w:rPr>
                  <w:rFonts w:ascii="Cambria Math" w:hAnsi="Cambria Math"/>
                  <w:i/>
                  <w:lang w:val="de-CH"/>
                </w:rPr>
              </m:ctrlPr>
            </m:fPr>
            <m:num>
              <m:r>
                <w:rPr>
                  <w:rFonts w:ascii="Cambria Math" w:hAnsi="Cambria Math"/>
                  <w:lang w:val="de-CH"/>
                </w:rPr>
                <m:t>9.1</m:t>
              </m:r>
            </m:num>
            <m:den>
              <m:r>
                <w:rPr>
                  <w:rFonts w:ascii="Cambria Math" w:hAnsi="Cambria Math"/>
                  <w:lang w:val="de-CH"/>
                </w:rPr>
                <m:t>200*</m:t>
              </m:r>
              <m:sSup>
                <m:sSupPr>
                  <m:ctrlPr>
                    <w:rPr>
                      <w:rFonts w:ascii="Cambria Math" w:hAnsi="Cambria Math"/>
                      <w:i/>
                      <w:lang w:val="de-CH"/>
                    </w:rPr>
                  </m:ctrlPr>
                </m:sSupPr>
                <m:e>
                  <m:r>
                    <w:rPr>
                      <w:rFonts w:ascii="Cambria Math" w:hAnsi="Cambria Math"/>
                      <w:lang w:val="de-CH"/>
                    </w:rPr>
                    <m:t>10</m:t>
                  </m:r>
                </m:e>
                <m:sup>
                  <m:r>
                    <w:rPr>
                      <w:rFonts w:ascii="Cambria Math" w:hAnsi="Cambria Math"/>
                      <w:lang w:val="de-CH"/>
                    </w:rPr>
                    <m:t>-3</m:t>
                  </m:r>
                </m:sup>
              </m:sSup>
            </m:den>
          </m:f>
          <m:r>
            <w:rPr>
              <w:rFonts w:ascii="Cambria Math" w:hAnsi="Cambria Math"/>
              <w:lang w:val="de-CH"/>
            </w:rPr>
            <m:t xml:space="preserve">=45.5 </m:t>
          </m:r>
          <m:d>
            <m:dPr>
              <m:begChr m:val="["/>
              <m:endChr m:val="]"/>
              <m:ctrlPr>
                <w:rPr>
                  <w:rFonts w:ascii="Cambria Math" w:hAnsi="Cambria Math"/>
                  <w:i/>
                  <w:lang w:val="de-CH"/>
                </w:rPr>
              </m:ctrlPr>
            </m:dPr>
            <m:e>
              <m:r>
                <w:rPr>
                  <w:rFonts w:ascii="Cambria Math" w:hAnsi="Cambria Math"/>
                </w:rPr>
                <m:t>Ω</m:t>
              </m:r>
              <m:ctrlPr>
                <w:rPr>
                  <w:rFonts w:ascii="Cambria Math" w:hAnsi="Cambria Math"/>
                  <w:i/>
                </w:rPr>
              </m:ctrlPr>
            </m:e>
          </m:d>
          <m:r>
            <w:rPr>
              <w:rFonts w:ascii="Cambria Math" w:hAnsi="Cambria Math"/>
              <w:lang w:val="de-CH"/>
            </w:rPr>
            <m:t xml:space="preserve"> e24=&gt;47 </m:t>
          </m:r>
          <m:d>
            <m:dPr>
              <m:begChr m:val="["/>
              <m:endChr m:val="]"/>
              <m:ctrlPr>
                <w:rPr>
                  <w:rFonts w:ascii="Cambria Math" w:hAnsi="Cambria Math"/>
                  <w:i/>
                  <w:lang w:val="de-CH"/>
                </w:rPr>
              </m:ctrlPr>
            </m:dPr>
            <m:e>
              <m:r>
                <w:rPr>
                  <w:rFonts w:ascii="Cambria Math" w:hAnsi="Cambria Math"/>
                </w:rPr>
                <m:t>Ω</m:t>
              </m:r>
              <m:ctrlPr>
                <w:rPr>
                  <w:rFonts w:ascii="Cambria Math" w:hAnsi="Cambria Math"/>
                  <w:i/>
                </w:rPr>
              </m:ctrlPr>
            </m:e>
          </m:d>
        </m:oMath>
      </m:oMathPara>
    </w:p>
    <w:p w14:paraId="178F6DAD" w14:textId="13BAFA67" w:rsidR="00B3116C" w:rsidRPr="00C52AF9" w:rsidRDefault="00B3116C" w:rsidP="00B3116C">
      <w:pPr>
        <w:jc w:val="left"/>
        <w:rPr>
          <w:lang w:val="de-CH"/>
        </w:rPr>
      </w:pPr>
      <m:oMathPara>
        <m:oMathParaPr>
          <m:jc m:val="left"/>
        </m:oMathParaPr>
        <m:oMath>
          <m:r>
            <w:rPr>
              <w:rFonts w:ascii="Cambria Math" w:hAnsi="Cambria Math"/>
              <w:lang w:val="de-CH"/>
            </w:rPr>
            <m:t>PR=</m:t>
          </m:r>
          <m:f>
            <m:fPr>
              <m:ctrlPr>
                <w:rPr>
                  <w:rFonts w:ascii="Cambria Math" w:hAnsi="Cambria Math"/>
                  <w:i/>
                  <w:lang w:val="de-CH"/>
                </w:rPr>
              </m:ctrlPr>
            </m:fPr>
            <m:num>
              <m:sSup>
                <m:sSupPr>
                  <m:ctrlPr>
                    <w:rPr>
                      <w:rFonts w:ascii="Cambria Math" w:hAnsi="Cambria Math"/>
                      <w:i/>
                      <w:lang w:val="de-CH"/>
                    </w:rPr>
                  </m:ctrlPr>
                </m:sSupPr>
                <m:e>
                  <m:r>
                    <w:rPr>
                      <w:rFonts w:ascii="Cambria Math" w:hAnsi="Cambria Math"/>
                      <w:lang w:val="de-CH"/>
                    </w:rPr>
                    <m:t>U</m:t>
                  </m:r>
                </m:e>
                <m:sup>
                  <m:r>
                    <w:rPr>
                      <w:rFonts w:ascii="Cambria Math" w:hAnsi="Cambria Math"/>
                      <w:lang w:val="de-CH"/>
                    </w:rPr>
                    <m:t>2</m:t>
                  </m:r>
                </m:sup>
              </m:sSup>
            </m:num>
            <m:den>
              <m:r>
                <w:rPr>
                  <w:rFonts w:ascii="Cambria Math" w:hAnsi="Cambria Math"/>
                  <w:lang w:val="de-CH"/>
                </w:rPr>
                <m:t>R</m:t>
              </m:r>
            </m:den>
          </m:f>
          <m:r>
            <w:rPr>
              <w:rFonts w:ascii="Cambria Math" w:hAnsi="Cambria Math"/>
              <w:lang w:val="de-CH"/>
            </w:rPr>
            <m:t>=</m:t>
          </m:r>
          <m:f>
            <m:fPr>
              <m:ctrlPr>
                <w:rPr>
                  <w:rFonts w:ascii="Cambria Math" w:hAnsi="Cambria Math"/>
                  <w:i/>
                  <w:lang w:val="de-CH"/>
                </w:rPr>
              </m:ctrlPr>
            </m:fPr>
            <m:num>
              <m:sSup>
                <m:sSupPr>
                  <m:ctrlPr>
                    <w:rPr>
                      <w:rFonts w:ascii="Cambria Math" w:hAnsi="Cambria Math"/>
                      <w:i/>
                      <w:lang w:val="de-CH"/>
                    </w:rPr>
                  </m:ctrlPr>
                </m:sSupPr>
                <m:e>
                  <m:r>
                    <w:rPr>
                      <w:rFonts w:ascii="Cambria Math" w:hAnsi="Cambria Math"/>
                      <w:lang w:val="de-CH"/>
                    </w:rPr>
                    <m:t>9.1</m:t>
                  </m:r>
                </m:e>
                <m:sup>
                  <m:r>
                    <w:rPr>
                      <w:rFonts w:ascii="Cambria Math" w:hAnsi="Cambria Math"/>
                      <w:lang w:val="de-CH"/>
                    </w:rPr>
                    <m:t>2</m:t>
                  </m:r>
                </m:sup>
              </m:sSup>
            </m:num>
            <m:den>
              <m:r>
                <w:rPr>
                  <w:rFonts w:ascii="Cambria Math" w:hAnsi="Cambria Math"/>
                  <w:lang w:val="de-CH"/>
                </w:rPr>
                <m:t>47</m:t>
              </m:r>
            </m:den>
          </m:f>
          <m:r>
            <w:rPr>
              <w:rFonts w:ascii="Cambria Math" w:hAnsi="Cambria Math"/>
              <w:lang w:val="de-CH"/>
            </w:rPr>
            <m:t>=1.761 [W]</m:t>
          </m:r>
        </m:oMath>
      </m:oMathPara>
    </w:p>
    <w:p w14:paraId="30694024" w14:textId="67591629" w:rsidR="00C52AF9" w:rsidRPr="006813F7" w:rsidRDefault="00C52AF9" w:rsidP="00B3116C">
      <w:pPr>
        <w:jc w:val="left"/>
        <w:rPr>
          <w:lang w:val="de-CH"/>
        </w:rPr>
      </w:pPr>
      <m:oMath>
        <m:r>
          <w:rPr>
            <w:rFonts w:ascii="Cambria Math" w:hAnsi="Cambria Math"/>
            <w:lang w:val="de-CH"/>
          </w:rPr>
          <m:t>IrRéel=</m:t>
        </m:r>
        <m:f>
          <m:fPr>
            <m:ctrlPr>
              <w:rPr>
                <w:rFonts w:ascii="Cambria Math" w:hAnsi="Cambria Math"/>
                <w:i/>
                <w:lang w:val="de-CH"/>
              </w:rPr>
            </m:ctrlPr>
          </m:fPr>
          <m:num>
            <m:r>
              <w:rPr>
                <w:rFonts w:ascii="Cambria Math" w:hAnsi="Cambria Math"/>
                <w:lang w:val="de-CH"/>
              </w:rPr>
              <m:t>Ur</m:t>
            </m:r>
          </m:num>
          <m:den>
            <m:r>
              <w:rPr>
                <w:rFonts w:ascii="Cambria Math" w:hAnsi="Cambria Math"/>
                <w:lang w:val="de-CH"/>
              </w:rPr>
              <m:t>Re24</m:t>
            </m:r>
          </m:den>
        </m:f>
        <m:r>
          <w:rPr>
            <w:rFonts w:ascii="Cambria Math" w:hAnsi="Cambria Math"/>
            <w:lang w:val="de-CH"/>
          </w:rPr>
          <m:t>=</m:t>
        </m:r>
        <m:f>
          <m:fPr>
            <m:ctrlPr>
              <w:rPr>
                <w:rFonts w:ascii="Cambria Math" w:hAnsi="Cambria Math"/>
                <w:i/>
                <w:lang w:val="de-CH"/>
              </w:rPr>
            </m:ctrlPr>
          </m:fPr>
          <m:num>
            <m:r>
              <w:rPr>
                <w:rFonts w:ascii="Cambria Math" w:hAnsi="Cambria Math"/>
                <w:lang w:val="de-CH"/>
              </w:rPr>
              <m:t>9.1</m:t>
            </m:r>
          </m:num>
          <m:den>
            <m:r>
              <w:rPr>
                <w:rFonts w:ascii="Cambria Math" w:hAnsi="Cambria Math"/>
                <w:lang w:val="de-CH"/>
              </w:rPr>
              <m:t>47</m:t>
            </m:r>
          </m:den>
        </m:f>
        <m:r>
          <w:rPr>
            <w:rFonts w:ascii="Cambria Math" w:hAnsi="Cambria Math"/>
            <w:lang w:val="de-CH"/>
          </w:rPr>
          <m:t xml:space="preserve">=194 </m:t>
        </m:r>
        <m:d>
          <m:dPr>
            <m:begChr m:val="["/>
            <m:endChr m:val="]"/>
            <m:ctrlPr>
              <w:rPr>
                <w:rFonts w:ascii="Cambria Math" w:hAnsi="Cambria Math"/>
                <w:i/>
                <w:lang w:val="de-CH"/>
              </w:rPr>
            </m:ctrlPr>
          </m:dPr>
          <m:e>
            <m:r>
              <w:rPr>
                <w:rFonts w:ascii="Cambria Math" w:hAnsi="Cambria Math"/>
                <w:lang w:val="de-CH"/>
              </w:rPr>
              <m:t>mA</m:t>
            </m:r>
          </m:e>
        </m:d>
        <m:r>
          <w:rPr>
            <w:rFonts w:ascii="Cambria Math" w:hAnsi="Cambria Math"/>
            <w:lang w:val="de-CH"/>
          </w:rPr>
          <m:t xml:space="preserve"> OK car~10% de 200 [mA]</m:t>
        </m:r>
      </m:oMath>
      <w:r w:rsidR="007C69C2">
        <w:rPr>
          <w:lang w:val="de-CH"/>
        </w:rPr>
        <w:t xml:space="preserve"> </w:t>
      </w:r>
    </w:p>
    <w:p w14:paraId="6484D02C" w14:textId="746F4EC0" w:rsidR="00B3116C" w:rsidRPr="007C69C2" w:rsidRDefault="00B3116C" w:rsidP="00711635">
      <w:pPr>
        <w:rPr>
          <w:lang w:val="de-CH"/>
        </w:rPr>
      </w:pPr>
    </w:p>
    <w:p w14:paraId="57AAC75D" w14:textId="77777777" w:rsidR="00881E40" w:rsidRDefault="00881E40">
      <w:pPr>
        <w:jc w:val="left"/>
        <w:rPr>
          <w:lang w:val="de-CH"/>
        </w:rPr>
      </w:pPr>
    </w:p>
    <w:p w14:paraId="51A884EF" w14:textId="77777777" w:rsidR="00881E40" w:rsidRDefault="00881E40">
      <w:pPr>
        <w:jc w:val="left"/>
        <w:rPr>
          <w:lang w:val="de-CH"/>
        </w:rPr>
      </w:pPr>
    </w:p>
    <w:p w14:paraId="379FF3C2" w14:textId="77777777" w:rsidR="00881E40" w:rsidRDefault="00881E40">
      <w:pPr>
        <w:jc w:val="left"/>
        <w:rPr>
          <w:lang w:val="de-CH"/>
        </w:rPr>
      </w:pPr>
    </w:p>
    <w:p w14:paraId="25306317" w14:textId="46F65ED4" w:rsidR="00B3116C" w:rsidRPr="007C69C2" w:rsidRDefault="00B3116C">
      <w:pPr>
        <w:jc w:val="left"/>
        <w:rPr>
          <w:lang w:val="de-CH"/>
        </w:rPr>
      </w:pPr>
    </w:p>
    <w:p w14:paraId="6BAD8A1C" w14:textId="31F12E08" w:rsidR="00F21998" w:rsidRDefault="00B3116C" w:rsidP="00711635">
      <w:r>
        <w:rPr>
          <w:noProof/>
        </w:rPr>
        <mc:AlternateContent>
          <mc:Choice Requires="wps">
            <w:drawing>
              <wp:anchor distT="0" distB="0" distL="114300" distR="114300" simplePos="0" relativeHeight="251658245" behindDoc="0" locked="0" layoutInCell="1" allowOverlap="1" wp14:anchorId="0C7FC931" wp14:editId="3C48D588">
                <wp:simplePos x="0" y="0"/>
                <wp:positionH relativeFrom="column">
                  <wp:posOffset>4249474</wp:posOffset>
                </wp:positionH>
                <wp:positionV relativeFrom="paragraph">
                  <wp:posOffset>790712</wp:posOffset>
                </wp:positionV>
                <wp:extent cx="229981" cy="118717"/>
                <wp:effectExtent l="0" t="0" r="17780" b="15240"/>
                <wp:wrapNone/>
                <wp:docPr id="659672483" name="Rectangle 47"/>
                <wp:cNvGraphicFramePr/>
                <a:graphic xmlns:a="http://schemas.openxmlformats.org/drawingml/2006/main">
                  <a:graphicData uri="http://schemas.microsoft.com/office/word/2010/wordprocessingShape">
                    <wps:wsp>
                      <wps:cNvSpPr/>
                      <wps:spPr>
                        <a:xfrm>
                          <a:off x="0" y="0"/>
                          <a:ext cx="229981" cy="118717"/>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6209D" id="Rectangle 47" o:spid="_x0000_s1026" style="position:absolute;margin-left:334.6pt;margin-top:62.25pt;width:18.1pt;height:9.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" filled="f" strokecolor="#92d050" strokeweight="2pt"/>
            </w:pict>
          </mc:Fallback>
        </mc:AlternateContent>
      </w:r>
      <w:r>
        <w:rPr>
          <w:noProof/>
        </w:rPr>
        <mc:AlternateContent>
          <mc:Choice Requires="wps">
            <w:drawing>
              <wp:anchor distT="0" distB="0" distL="114300" distR="114300" simplePos="0" relativeHeight="251658244" behindDoc="0" locked="0" layoutInCell="1" allowOverlap="1" wp14:anchorId="406C49A3" wp14:editId="3A593C1F">
                <wp:simplePos x="0" y="0"/>
                <wp:positionH relativeFrom="column">
                  <wp:posOffset>1776620</wp:posOffset>
                </wp:positionH>
                <wp:positionV relativeFrom="paragraph">
                  <wp:posOffset>774810</wp:posOffset>
                </wp:positionV>
                <wp:extent cx="477078" cy="135173"/>
                <wp:effectExtent l="0" t="0" r="18415" b="17780"/>
                <wp:wrapNone/>
                <wp:docPr id="20263788" name="Rectangle 47"/>
                <wp:cNvGraphicFramePr/>
                <a:graphic xmlns:a="http://schemas.openxmlformats.org/drawingml/2006/main">
                  <a:graphicData uri="http://schemas.microsoft.com/office/word/2010/wordprocessingShape">
                    <wps:wsp>
                      <wps:cNvSpPr/>
                      <wps:spPr>
                        <a:xfrm>
                          <a:off x="0" y="0"/>
                          <a:ext cx="477078" cy="135173"/>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D2986" id="Rectangle 47" o:spid="_x0000_s1026" style="position:absolute;margin-left:139.9pt;margin-top:61pt;width:37.55pt;height:10.6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" filled="f" strokecolor="#92d050" strokeweight="2pt"/>
            </w:pict>
          </mc:Fallback>
        </mc:AlternateContent>
      </w:r>
      <w:r w:rsidRPr="00B3116C">
        <w:rPr>
          <w:noProof/>
        </w:rPr>
        <w:drawing>
          <wp:inline distT="0" distB="0" distL="0" distR="0" wp14:anchorId="0EA46F93" wp14:editId="0BA888FB">
            <wp:extent cx="6120130" cy="780415"/>
            <wp:effectExtent l="0" t="0" r="0" b="635"/>
            <wp:docPr id="499528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8774" name=""/>
                    <pic:cNvPicPr/>
                  </pic:nvPicPr>
                  <pic:blipFill>
                    <a:blip r:embed="rId15"/>
                    <a:stretch>
                      <a:fillRect/>
                    </a:stretch>
                  </pic:blipFill>
                  <pic:spPr>
                    <a:xfrm>
                      <a:off x="0" y="0"/>
                      <a:ext cx="6120130" cy="780415"/>
                    </a:xfrm>
                    <a:prstGeom prst="rect">
                      <a:avLst/>
                    </a:prstGeom>
                  </pic:spPr>
                </pic:pic>
              </a:graphicData>
            </a:graphic>
          </wp:inline>
        </w:drawing>
      </w:r>
      <w:r w:rsidR="00F21998" w:rsidRPr="00F21998">
        <w:rPr>
          <w:noProof/>
        </w:rPr>
        <w:drawing>
          <wp:inline distT="0" distB="0" distL="0" distR="0" wp14:anchorId="4166FF69" wp14:editId="39286774">
            <wp:extent cx="6120130" cy="269875"/>
            <wp:effectExtent l="0" t="0" r="0" b="0"/>
            <wp:docPr id="66769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383" name=""/>
                    <pic:cNvPicPr/>
                  </pic:nvPicPr>
                  <pic:blipFill>
                    <a:blip r:embed="rId16"/>
                    <a:stretch>
                      <a:fillRect/>
                    </a:stretch>
                  </pic:blipFill>
                  <pic:spPr>
                    <a:xfrm>
                      <a:off x="0" y="0"/>
                      <a:ext cx="6120130" cy="269875"/>
                    </a:xfrm>
                    <a:prstGeom prst="rect">
                      <a:avLst/>
                    </a:prstGeom>
                  </pic:spPr>
                </pic:pic>
              </a:graphicData>
            </a:graphic>
          </wp:inline>
        </w:drawing>
      </w:r>
    </w:p>
    <w:p w14:paraId="51AA1394" w14:textId="03F707A6" w:rsidR="00210444" w:rsidRDefault="009E4871" w:rsidP="00711635">
      <w:r w:rsidRPr="009E4871">
        <w:rPr>
          <w:noProof/>
        </w:rPr>
        <w:drawing>
          <wp:inline distT="0" distB="0" distL="0" distR="0" wp14:anchorId="36ED2FCA" wp14:editId="444F32F9">
            <wp:extent cx="1286054" cy="133369"/>
            <wp:effectExtent l="0" t="0" r="0" b="0"/>
            <wp:docPr id="805958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8746" name=""/>
                    <pic:cNvPicPr/>
                  </pic:nvPicPr>
                  <pic:blipFill>
                    <a:blip r:embed="rId17"/>
                    <a:stretch>
                      <a:fillRect/>
                    </a:stretch>
                  </pic:blipFill>
                  <pic:spPr>
                    <a:xfrm>
                      <a:off x="0" y="0"/>
                      <a:ext cx="1286054" cy="133369"/>
                    </a:xfrm>
                    <a:prstGeom prst="rect">
                      <a:avLst/>
                    </a:prstGeom>
                  </pic:spPr>
                </pic:pic>
              </a:graphicData>
            </a:graphic>
          </wp:inline>
        </w:drawing>
      </w:r>
    </w:p>
    <w:p w14:paraId="7F426CE7" w14:textId="77777777" w:rsidR="00175121" w:rsidRDefault="00175121" w:rsidP="00711635"/>
    <w:p w14:paraId="74D62D40" w14:textId="1F190770" w:rsidR="0098687D" w:rsidRDefault="00175121" w:rsidP="00711635">
      <w:r>
        <w:rPr>
          <w:noProof/>
        </w:rPr>
        <mc:AlternateContent>
          <mc:Choice Requires="wps">
            <w:drawing>
              <wp:anchor distT="0" distB="0" distL="114300" distR="114300" simplePos="0" relativeHeight="251658243" behindDoc="0" locked="0" layoutInCell="1" allowOverlap="1" wp14:anchorId="1E3F0B96" wp14:editId="55010FF8">
                <wp:simplePos x="0" y="0"/>
                <wp:positionH relativeFrom="column">
                  <wp:posOffset>4209719</wp:posOffset>
                </wp:positionH>
                <wp:positionV relativeFrom="paragraph">
                  <wp:posOffset>16372</wp:posOffset>
                </wp:positionV>
                <wp:extent cx="286247" cy="143123"/>
                <wp:effectExtent l="0" t="0" r="19050" b="28575"/>
                <wp:wrapNone/>
                <wp:docPr id="1402167305" name="Rectangle 46"/>
                <wp:cNvGraphicFramePr/>
                <a:graphic xmlns:a="http://schemas.openxmlformats.org/drawingml/2006/main">
                  <a:graphicData uri="http://schemas.microsoft.com/office/word/2010/wordprocessingShape">
                    <wps:wsp>
                      <wps:cNvSpPr/>
                      <wps:spPr>
                        <a:xfrm>
                          <a:off x="0" y="0"/>
                          <a:ext cx="286247" cy="143123"/>
                        </a:xfrm>
                        <a:prstGeom prst="rect">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DAB9CD" id="Rectangle 46" o:spid="_x0000_s1026" style="position:absolute;margin-left:331.45pt;margin-top:1.3pt;width:22.55pt;height:11.2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" filled="f" strokecolor="#00b0f0" strokeweight="2pt"/>
            </w:pict>
          </mc:Fallback>
        </mc:AlternateContent>
      </w:r>
      <w:r w:rsidR="0098687D" w:rsidRPr="0098687D">
        <w:rPr>
          <w:noProof/>
        </w:rPr>
        <w:drawing>
          <wp:inline distT="0" distB="0" distL="0" distR="0" wp14:anchorId="5B76078A" wp14:editId="21B21F39">
            <wp:extent cx="6120130" cy="170180"/>
            <wp:effectExtent l="0" t="0" r="0" b="1270"/>
            <wp:docPr id="773956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56968" name=""/>
                    <pic:cNvPicPr/>
                  </pic:nvPicPr>
                  <pic:blipFill>
                    <a:blip r:embed="rId18"/>
                    <a:stretch>
                      <a:fillRect/>
                    </a:stretch>
                  </pic:blipFill>
                  <pic:spPr>
                    <a:xfrm>
                      <a:off x="0" y="0"/>
                      <a:ext cx="6120130" cy="170180"/>
                    </a:xfrm>
                    <a:prstGeom prst="rect">
                      <a:avLst/>
                    </a:prstGeom>
                  </pic:spPr>
                </pic:pic>
              </a:graphicData>
            </a:graphic>
          </wp:inline>
        </w:drawing>
      </w:r>
    </w:p>
    <w:p w14:paraId="7E850756" w14:textId="37F0015B" w:rsidR="00251437" w:rsidRDefault="009236AB" w:rsidP="003B2525">
      <w:r w:rsidRPr="009236AB">
        <w:rPr>
          <w:noProof/>
        </w:rPr>
        <w:drawing>
          <wp:inline distT="0" distB="0" distL="0" distR="0" wp14:anchorId="47C5A6C0" wp14:editId="049ADF0F">
            <wp:extent cx="5496692" cy="142895"/>
            <wp:effectExtent l="0" t="0" r="0" b="9525"/>
            <wp:docPr id="166958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8014" name=""/>
                    <pic:cNvPicPr/>
                  </pic:nvPicPr>
                  <pic:blipFill>
                    <a:blip r:embed="rId19"/>
                    <a:stretch>
                      <a:fillRect/>
                    </a:stretch>
                  </pic:blipFill>
                  <pic:spPr>
                    <a:xfrm>
                      <a:off x="0" y="0"/>
                      <a:ext cx="5496692" cy="142895"/>
                    </a:xfrm>
                    <a:prstGeom prst="rect">
                      <a:avLst/>
                    </a:prstGeom>
                  </pic:spPr>
                </pic:pic>
              </a:graphicData>
            </a:graphic>
          </wp:inline>
        </w:drawing>
      </w:r>
    </w:p>
    <w:p w14:paraId="0D70C90B" w14:textId="77777777" w:rsidR="00251437" w:rsidRDefault="00251437">
      <w:pPr>
        <w:jc w:val="left"/>
      </w:pPr>
      <w:r>
        <w:br w:type="page"/>
      </w:r>
    </w:p>
    <w:p w14:paraId="509B6D23" w14:textId="1713703E" w:rsidR="00B056FF" w:rsidRPr="00040516" w:rsidRDefault="00B056FF" w:rsidP="00B056FF">
      <w:pPr>
        <w:pStyle w:val="Titre2"/>
      </w:pPr>
      <w:bookmarkStart w:id="12" w:name="_Toc241174857"/>
      <w:r w:rsidRPr="00040516">
        <w:lastRenderedPageBreak/>
        <w:t>3.</w:t>
      </w:r>
      <w:r w:rsidR="00C70F14">
        <w:t>2</w:t>
      </w:r>
      <w:r w:rsidR="0032763B">
        <w:t>.2</w:t>
      </w:r>
      <w:r w:rsidRPr="00040516">
        <w:t xml:space="preserve"> Diode de signal ou de commutation 1N4148 :</w:t>
      </w:r>
      <w:bookmarkEnd w:id="12"/>
    </w:p>
    <w:p w14:paraId="15E5570C" w14:textId="4D216511" w:rsidR="00711635" w:rsidRDefault="00711635">
      <w:pPr>
        <w:jc w:val="left"/>
      </w:pPr>
    </w:p>
    <w:tbl>
      <w:tblPr>
        <w:tblStyle w:val="TableauGrille4"/>
        <w:tblW w:w="0" w:type="auto"/>
        <w:tblLook w:val="04A0" w:firstRow="1" w:lastRow="0" w:firstColumn="1" w:lastColumn="0" w:noHBand="0" w:noVBand="1"/>
      </w:tblPr>
      <w:tblGrid>
        <w:gridCol w:w="3209"/>
        <w:gridCol w:w="3209"/>
        <w:gridCol w:w="3210"/>
      </w:tblGrid>
      <w:tr w:rsidR="00554A3A" w14:paraId="648A84F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EFA71D0" w14:textId="77777777" w:rsidR="00554A3A" w:rsidRDefault="00554A3A" w:rsidP="009C3192">
            <w:pPr>
              <w:jc w:val="center"/>
            </w:pPr>
            <w:r>
              <w:rPr>
                <w:b w:val="0"/>
                <w:bCs w:val="0"/>
                <w:color w:val="auto"/>
              </w:rPr>
              <w:t>Nom caractéristique</w:t>
            </w:r>
          </w:p>
        </w:tc>
        <w:tc>
          <w:tcPr>
            <w:tcW w:w="3209" w:type="dxa"/>
          </w:tcPr>
          <w:p w14:paraId="78ED2581" w14:textId="77777777" w:rsidR="00554A3A" w:rsidRDefault="00554A3A" w:rsidP="009C3192">
            <w:pPr>
              <w:jc w:val="center"/>
              <w:cnfStyle w:val="100000000000" w:firstRow="1" w:lastRow="0" w:firstColumn="0" w:lastColumn="0" w:oddVBand="0" w:evenVBand="0" w:oddHBand="0" w:evenHBand="0" w:firstRowFirstColumn="0" w:firstRowLastColumn="0" w:lastRowFirstColumn="0" w:lastRowLastColumn="0"/>
            </w:pPr>
            <w:r>
              <w:t>Valeur</w:t>
            </w:r>
          </w:p>
        </w:tc>
        <w:tc>
          <w:tcPr>
            <w:tcW w:w="3210" w:type="dxa"/>
          </w:tcPr>
          <w:p w14:paraId="3CC4CA1D" w14:textId="77777777" w:rsidR="00554A3A" w:rsidRDefault="00554A3A" w:rsidP="009C3192">
            <w:pPr>
              <w:jc w:val="center"/>
              <w:cnfStyle w:val="100000000000" w:firstRow="1" w:lastRow="0" w:firstColumn="0" w:lastColumn="0" w:oddVBand="0" w:evenVBand="0" w:oddHBand="0" w:evenHBand="0" w:firstRowFirstColumn="0" w:firstRowLastColumn="0" w:lastRowFirstColumn="0" w:lastRowLastColumn="0"/>
            </w:pPr>
            <w:r>
              <w:t>Unité</w:t>
            </w:r>
          </w:p>
        </w:tc>
      </w:tr>
      <w:tr w:rsidR="00554A3A" w14:paraId="5DBCC3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11AD330" w14:textId="77777777" w:rsidR="00554A3A" w:rsidRDefault="00554A3A" w:rsidP="00554A3A">
            <w:pPr>
              <w:jc w:val="center"/>
            </w:pPr>
            <w:r w:rsidRPr="00EB4ADE">
              <w:rPr>
                <w:b w:val="0"/>
                <w:bCs w:val="0"/>
              </w:rPr>
              <w:t>Uj</w:t>
            </w:r>
          </w:p>
        </w:tc>
        <w:tc>
          <w:tcPr>
            <w:tcW w:w="3209" w:type="dxa"/>
          </w:tcPr>
          <w:p w14:paraId="0042A5A1" w14:textId="1AA3419B" w:rsidR="00370248" w:rsidRPr="00991DDC" w:rsidRDefault="00682A81" w:rsidP="00554A3A">
            <w:pPr>
              <w:jc w:val="center"/>
              <w:cnfStyle w:val="000000100000" w:firstRow="0" w:lastRow="0" w:firstColumn="0" w:lastColumn="0" w:oddVBand="0" w:evenVBand="0" w:oddHBand="1" w:evenHBand="0" w:firstRowFirstColumn="0" w:firstRowLastColumn="0" w:lastRowFirstColumn="0" w:lastRowLastColumn="0"/>
              <w:rPr>
                <w:b/>
                <w:bCs/>
                <w:color w:val="EE0000"/>
              </w:rPr>
            </w:pPr>
            <w:r>
              <w:rPr>
                <w:b/>
                <w:bCs/>
                <w:color w:val="EE0000"/>
              </w:rPr>
              <w:t>~1.</w:t>
            </w:r>
            <w:r w:rsidR="00844D6F">
              <w:rPr>
                <w:b/>
                <w:bCs/>
                <w:color w:val="EE0000"/>
              </w:rPr>
              <w:t>05</w:t>
            </w:r>
            <w:r w:rsidR="00554A3A" w:rsidRPr="00991DDC">
              <w:rPr>
                <w:b/>
                <w:bCs/>
                <w:color w:val="EE0000"/>
              </w:rPr>
              <w:t xml:space="preserve"> </w:t>
            </w:r>
          </w:p>
          <w:p w14:paraId="6D24B6C5" w14:textId="5975F33E" w:rsidR="00554A3A" w:rsidRDefault="00554A3A" w:rsidP="00554A3A">
            <w:pPr>
              <w:jc w:val="center"/>
              <w:cnfStyle w:val="000000100000" w:firstRow="0" w:lastRow="0" w:firstColumn="0" w:lastColumn="0" w:oddVBand="0" w:evenVBand="0" w:oddHBand="1" w:evenHBand="0" w:firstRowFirstColumn="0" w:firstRowLastColumn="0" w:lastRowFirstColumn="0" w:lastRowLastColumn="0"/>
            </w:pPr>
            <w:r>
              <w:t xml:space="preserve">@ </w:t>
            </w:r>
            <w:r w:rsidR="00EF4415">
              <w:t>20</w:t>
            </w:r>
            <w:r>
              <w:t>0 [ma]</w:t>
            </w:r>
            <w:r w:rsidR="00370248">
              <w:t xml:space="preserve"> &amp; </w:t>
            </w:r>
            <w:r w:rsidR="00370248" w:rsidRPr="00370248">
              <w:t>Tj = 25</w:t>
            </w:r>
            <w:r w:rsidR="00FF35A2">
              <w:t xml:space="preserve"> [</w:t>
            </w:r>
            <w:r w:rsidR="00370248" w:rsidRPr="00370248">
              <w:t>°C</w:t>
            </w:r>
            <w:r w:rsidR="00FF35A2">
              <w:t>]</w:t>
            </w:r>
          </w:p>
        </w:tc>
        <w:tc>
          <w:tcPr>
            <w:tcW w:w="3210" w:type="dxa"/>
          </w:tcPr>
          <w:p w14:paraId="348497B5" w14:textId="2275D52A" w:rsidR="00554A3A" w:rsidRDefault="00370248" w:rsidP="00554A3A">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3E43D92F" w14:textId="77777777">
        <w:tc>
          <w:tcPr>
            <w:cnfStyle w:val="001000000000" w:firstRow="0" w:lastRow="0" w:firstColumn="1" w:lastColumn="0" w:oddVBand="0" w:evenVBand="0" w:oddHBand="0" w:evenHBand="0" w:firstRowFirstColumn="0" w:firstRowLastColumn="0" w:lastRowFirstColumn="0" w:lastRowLastColumn="0"/>
            <w:tcW w:w="3209" w:type="dxa"/>
          </w:tcPr>
          <w:p w14:paraId="2D99BAE5" w14:textId="77777777" w:rsidR="00554A3A" w:rsidRDefault="00554A3A" w:rsidP="00554A3A">
            <w:pPr>
              <w:jc w:val="center"/>
            </w:pPr>
            <w:r w:rsidRPr="00EB4ADE">
              <w:rPr>
                <w:b w:val="0"/>
                <w:bCs w:val="0"/>
              </w:rPr>
              <w:t>If</w:t>
            </w:r>
          </w:p>
        </w:tc>
        <w:tc>
          <w:tcPr>
            <w:tcW w:w="3209" w:type="dxa"/>
          </w:tcPr>
          <w:p w14:paraId="7DA3B995" w14:textId="6053B4ED" w:rsidR="00554A3A" w:rsidRPr="00EF4415" w:rsidRDefault="004B7E11" w:rsidP="00EF4415">
            <w:pPr>
              <w:jc w:val="center"/>
              <w:cnfStyle w:val="000000000000" w:firstRow="0" w:lastRow="0" w:firstColumn="0" w:lastColumn="0" w:oddVBand="0" w:evenVBand="0" w:oddHBand="0" w:evenHBand="0" w:firstRowFirstColumn="0" w:firstRowLastColumn="0" w:lastRowFirstColumn="0" w:lastRowLastColumn="0"/>
              <w:rPr>
                <w:b/>
                <w:bCs/>
                <w:color w:val="FFC000"/>
              </w:rPr>
            </w:pPr>
            <w:r w:rsidRPr="00EF4415">
              <w:rPr>
                <w:b/>
                <w:color w:val="000000" w:themeColor="text1"/>
              </w:rPr>
              <w:t>200</w:t>
            </w:r>
          </w:p>
        </w:tc>
        <w:tc>
          <w:tcPr>
            <w:tcW w:w="3210" w:type="dxa"/>
          </w:tcPr>
          <w:p w14:paraId="0D137388" w14:textId="14DF0970" w:rsidR="00554A3A" w:rsidRDefault="00832031" w:rsidP="00554A3A">
            <w:pPr>
              <w:jc w:val="center"/>
              <w:cnfStyle w:val="000000000000" w:firstRow="0" w:lastRow="0" w:firstColumn="0" w:lastColumn="0" w:oddVBand="0" w:evenVBand="0" w:oddHBand="0" w:evenHBand="0" w:firstRowFirstColumn="0" w:firstRowLastColumn="0" w:lastRowFirstColumn="0" w:lastRowLastColumn="0"/>
            </w:pPr>
            <w:r>
              <w:t>[mA]</w:t>
            </w:r>
          </w:p>
        </w:tc>
      </w:tr>
      <w:tr w:rsidR="00554A3A" w14:paraId="71D476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BEFC36E" w14:textId="77777777" w:rsidR="00554A3A" w:rsidRDefault="00554A3A" w:rsidP="00554A3A">
            <w:pPr>
              <w:jc w:val="center"/>
            </w:pPr>
            <w:r>
              <w:rPr>
                <w:b w:val="0"/>
                <w:bCs w:val="0"/>
              </w:rPr>
              <w:t>Ur</w:t>
            </w:r>
          </w:p>
        </w:tc>
        <w:tc>
          <w:tcPr>
            <w:tcW w:w="3209" w:type="dxa"/>
          </w:tcPr>
          <w:p w14:paraId="72E92521" w14:textId="77777777" w:rsidR="00A946E9" w:rsidRDefault="007F3E3B" w:rsidP="000C7336">
            <w:pPr>
              <w:jc w:val="center"/>
              <w:cnfStyle w:val="000000100000" w:firstRow="0" w:lastRow="0" w:firstColumn="0" w:lastColumn="0" w:oddVBand="0" w:evenVBand="0" w:oddHBand="1" w:evenHBand="0" w:firstRowFirstColumn="0" w:firstRowLastColumn="0" w:lastRowFirstColumn="0" w:lastRowLastColumn="0"/>
              <w:rPr>
                <w:b/>
                <w:bCs/>
                <w:color w:val="FFC000"/>
              </w:rPr>
            </w:pPr>
            <w:r w:rsidRPr="007F3E3B">
              <w:rPr>
                <w:b/>
                <w:bCs/>
                <w:color w:val="FFC000"/>
              </w:rPr>
              <w:t>100</w:t>
            </w:r>
          </w:p>
          <w:p w14:paraId="48292741" w14:textId="4A88B740" w:rsidR="008623CC" w:rsidRPr="008623CC" w:rsidRDefault="008623CC" w:rsidP="000C7336">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623CC">
              <w:rPr>
                <w:color w:val="000000" w:themeColor="text1"/>
              </w:rPr>
              <w:t>@ Ir = 100 [uA]</w:t>
            </w:r>
            <w:r w:rsidR="00005E27">
              <w:rPr>
                <w:color w:val="000000" w:themeColor="text1"/>
              </w:rPr>
              <w:t xml:space="preserve"> &amp; Ta = </w:t>
            </w:r>
            <w:r w:rsidR="00005E27" w:rsidRPr="00370248">
              <w:t>25</w:t>
            </w:r>
            <w:r w:rsidR="00005E27">
              <w:t xml:space="preserve"> [</w:t>
            </w:r>
            <w:r w:rsidR="00005E27" w:rsidRPr="00370248">
              <w:t>°C</w:t>
            </w:r>
            <w:r w:rsidR="00005E27">
              <w:t>]</w:t>
            </w:r>
          </w:p>
        </w:tc>
        <w:tc>
          <w:tcPr>
            <w:tcW w:w="3210" w:type="dxa"/>
          </w:tcPr>
          <w:p w14:paraId="6DD3CFB6" w14:textId="472C3F8B" w:rsidR="00554A3A" w:rsidRDefault="001E2880" w:rsidP="00554A3A">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2C5606CD" w14:textId="77777777">
        <w:tc>
          <w:tcPr>
            <w:cnfStyle w:val="001000000000" w:firstRow="0" w:lastRow="0" w:firstColumn="1" w:lastColumn="0" w:oddVBand="0" w:evenVBand="0" w:oddHBand="0" w:evenHBand="0" w:firstRowFirstColumn="0" w:firstRowLastColumn="0" w:lastRowFirstColumn="0" w:lastRowLastColumn="0"/>
            <w:tcW w:w="3209" w:type="dxa"/>
          </w:tcPr>
          <w:p w14:paraId="7EE314AC" w14:textId="77777777" w:rsidR="00554A3A" w:rsidRDefault="00554A3A" w:rsidP="00554A3A">
            <w:pPr>
              <w:jc w:val="center"/>
            </w:pPr>
            <w:r>
              <w:rPr>
                <w:b w:val="0"/>
                <w:bCs w:val="0"/>
              </w:rPr>
              <w:t>Ir</w:t>
            </w:r>
          </w:p>
        </w:tc>
        <w:tc>
          <w:tcPr>
            <w:tcW w:w="3209" w:type="dxa"/>
          </w:tcPr>
          <w:p w14:paraId="7D40567A" w14:textId="77777777" w:rsidR="00554A3A" w:rsidRDefault="008E4E79" w:rsidP="00732FB6">
            <w:pPr>
              <w:jc w:val="center"/>
              <w:cnfStyle w:val="000000000000" w:firstRow="0" w:lastRow="0" w:firstColumn="0" w:lastColumn="0" w:oddVBand="0" w:evenVBand="0" w:oddHBand="0" w:evenHBand="0" w:firstRowFirstColumn="0" w:firstRowLastColumn="0" w:lastRowFirstColumn="0" w:lastRowLastColumn="0"/>
              <w:rPr>
                <w:b/>
                <w:bCs/>
                <w:color w:val="00B050"/>
              </w:rPr>
            </w:pPr>
            <w:r w:rsidRPr="00C8790D">
              <w:rPr>
                <w:b/>
                <w:bCs/>
                <w:color w:val="00B050"/>
              </w:rPr>
              <w:t>0.025</w:t>
            </w:r>
          </w:p>
          <w:p w14:paraId="689CFBB3" w14:textId="3EB3F474" w:rsidR="007F3E3B" w:rsidRPr="008623CC" w:rsidRDefault="007F3E3B" w:rsidP="00732FB6">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623CC">
              <w:rPr>
                <w:color w:val="000000" w:themeColor="text1"/>
              </w:rPr>
              <w:t>@ Vr = 20 [V]</w:t>
            </w:r>
            <w:r w:rsidR="00E303F1">
              <w:rPr>
                <w:color w:val="000000" w:themeColor="text1"/>
              </w:rPr>
              <w:t xml:space="preserve"> &amp; Ta = </w:t>
            </w:r>
            <w:r w:rsidR="00E303F1" w:rsidRPr="00370248">
              <w:t>25</w:t>
            </w:r>
            <w:r w:rsidR="00E303F1">
              <w:t xml:space="preserve"> [</w:t>
            </w:r>
            <w:r w:rsidR="00E303F1" w:rsidRPr="00370248">
              <w:t>°C</w:t>
            </w:r>
            <w:r w:rsidR="00E303F1">
              <w:t>]</w:t>
            </w:r>
          </w:p>
        </w:tc>
        <w:tc>
          <w:tcPr>
            <w:tcW w:w="3210" w:type="dxa"/>
          </w:tcPr>
          <w:p w14:paraId="6970ED8C" w14:textId="0C604C84" w:rsidR="00554A3A" w:rsidRDefault="004B7E11" w:rsidP="00554A3A">
            <w:pPr>
              <w:jc w:val="center"/>
              <w:cnfStyle w:val="000000000000" w:firstRow="0" w:lastRow="0" w:firstColumn="0" w:lastColumn="0" w:oddVBand="0" w:evenVBand="0" w:oddHBand="0" w:evenHBand="0" w:firstRowFirstColumn="0" w:firstRowLastColumn="0" w:lastRowFirstColumn="0" w:lastRowLastColumn="0"/>
            </w:pPr>
            <w:r>
              <w:t>[</w:t>
            </w:r>
            <w:r w:rsidR="008E4E79">
              <w:t>u</w:t>
            </w:r>
            <w:r>
              <w:t>A]</w:t>
            </w:r>
          </w:p>
        </w:tc>
      </w:tr>
      <w:tr w:rsidR="00554A3A" w14:paraId="697837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B4FB25F" w14:textId="77777777" w:rsidR="00554A3A" w:rsidRDefault="00554A3A" w:rsidP="00554A3A">
            <w:pPr>
              <w:jc w:val="center"/>
            </w:pPr>
            <w:r>
              <w:rPr>
                <w:b w:val="0"/>
                <w:bCs w:val="0"/>
              </w:rPr>
              <w:t>trr</w:t>
            </w:r>
          </w:p>
        </w:tc>
        <w:tc>
          <w:tcPr>
            <w:tcW w:w="3209" w:type="dxa"/>
          </w:tcPr>
          <w:p w14:paraId="38AD6704" w14:textId="77777777" w:rsidR="00F01E60" w:rsidRPr="00040516" w:rsidRDefault="00554A3A" w:rsidP="00F01E60">
            <w:pPr>
              <w:jc w:val="center"/>
              <w:cnfStyle w:val="000000100000" w:firstRow="0" w:lastRow="0" w:firstColumn="0" w:lastColumn="0" w:oddVBand="0" w:evenVBand="0" w:oddHBand="1" w:evenHBand="0" w:firstRowFirstColumn="0" w:firstRowLastColumn="0" w:lastRowFirstColumn="0" w:lastRowLastColumn="0"/>
              <w:rPr>
                <w:b/>
                <w:color w:val="00B0F0"/>
                <w:lang w:val="de-CH"/>
              </w:rPr>
            </w:pPr>
            <w:r w:rsidRPr="00040516">
              <w:rPr>
                <w:b/>
                <w:color w:val="00B0F0"/>
                <w:lang w:val="de-CH"/>
              </w:rPr>
              <w:t>4</w:t>
            </w:r>
          </w:p>
          <w:p w14:paraId="68D167C3" w14:textId="77777777" w:rsidR="00FF31C0" w:rsidRPr="00040516" w:rsidRDefault="00FF31C0" w:rsidP="00F01E60">
            <w:pPr>
              <w:jc w:val="center"/>
              <w:cnfStyle w:val="000000100000" w:firstRow="0" w:lastRow="0" w:firstColumn="0" w:lastColumn="0" w:oddVBand="0" w:evenVBand="0" w:oddHBand="1" w:evenHBand="0" w:firstRowFirstColumn="0" w:firstRowLastColumn="0" w:lastRowFirstColumn="0" w:lastRowLastColumn="0"/>
              <w:rPr>
                <w:bCs/>
                <w:color w:val="000000" w:themeColor="text1"/>
                <w:lang w:val="de-CH"/>
              </w:rPr>
            </w:pPr>
            <w:r w:rsidRPr="00040516">
              <w:rPr>
                <w:bCs/>
                <w:color w:val="000000" w:themeColor="text1"/>
                <w:lang w:val="de-CH"/>
              </w:rPr>
              <w:t>@ If = 10 [mA]</w:t>
            </w:r>
            <w:r w:rsidR="00B83F9B" w:rsidRPr="00040516">
              <w:rPr>
                <w:bCs/>
                <w:color w:val="000000" w:themeColor="text1"/>
                <w:lang w:val="de-CH"/>
              </w:rPr>
              <w:t>, VR = 6 [V]</w:t>
            </w:r>
          </w:p>
          <w:p w14:paraId="3B7AE6CA" w14:textId="02D0505B" w:rsidR="00B83F9B" w:rsidRPr="00040516" w:rsidRDefault="00B83F9B" w:rsidP="00F01E60">
            <w:pPr>
              <w:jc w:val="center"/>
              <w:cnfStyle w:val="000000100000" w:firstRow="0" w:lastRow="0" w:firstColumn="0" w:lastColumn="0" w:oddVBand="0" w:evenVBand="0" w:oddHBand="1" w:evenHBand="0" w:firstRowFirstColumn="0" w:firstRowLastColumn="0" w:lastRowFirstColumn="0" w:lastRowLastColumn="0"/>
              <w:rPr>
                <w:bCs/>
                <w:color w:val="000000" w:themeColor="text1"/>
                <w:lang w:val="de-CH"/>
              </w:rPr>
            </w:pPr>
            <w:r w:rsidRPr="00040516">
              <w:rPr>
                <w:bCs/>
                <w:color w:val="000000" w:themeColor="text1"/>
                <w:lang w:val="de-CH"/>
              </w:rPr>
              <w:t>Irr = 1 [mA], RL = 100 [</w:t>
            </w:r>
            <w:r w:rsidR="00B423FB" w:rsidRPr="00B423FB">
              <w:rPr>
                <w:bCs/>
                <w:color w:val="000000" w:themeColor="text1"/>
              </w:rPr>
              <w:t>Ω</w:t>
            </w:r>
            <w:r w:rsidRPr="00040516">
              <w:rPr>
                <w:bCs/>
                <w:color w:val="000000" w:themeColor="text1"/>
                <w:lang w:val="de-CH"/>
              </w:rPr>
              <w:t>]</w:t>
            </w:r>
          </w:p>
        </w:tc>
        <w:tc>
          <w:tcPr>
            <w:tcW w:w="3210" w:type="dxa"/>
          </w:tcPr>
          <w:p w14:paraId="74F4AC05" w14:textId="3E373F2C" w:rsidR="00554A3A" w:rsidRDefault="004B7E11" w:rsidP="00554A3A">
            <w:pPr>
              <w:jc w:val="center"/>
              <w:cnfStyle w:val="000000100000" w:firstRow="0" w:lastRow="0" w:firstColumn="0" w:lastColumn="0" w:oddVBand="0" w:evenVBand="0" w:oddHBand="1" w:evenHBand="0" w:firstRowFirstColumn="0" w:firstRowLastColumn="0" w:lastRowFirstColumn="0" w:lastRowLastColumn="0"/>
            </w:pPr>
            <w:r>
              <w:t>[ns]</w:t>
            </w:r>
          </w:p>
        </w:tc>
      </w:tr>
    </w:tbl>
    <w:p w14:paraId="67D3E4D2" w14:textId="7C7FBBEA" w:rsidR="008556F5" w:rsidRPr="00AC13E5" w:rsidRDefault="00AC13E5" w:rsidP="00AC13E5">
      <w:pPr>
        <w:rPr>
          <w:lang w:val="de-CH"/>
        </w:rPr>
      </w:pPr>
      <w:r>
        <w:rPr>
          <w:lang w:val="de-CH"/>
        </w:rPr>
        <w:t>Extrait du datasheet 1N4148 :</w:t>
      </w:r>
    </w:p>
    <w:p w14:paraId="7D29AF0F" w14:textId="3466D3B0" w:rsidR="00B423FB" w:rsidRDefault="00B423FB">
      <w:pPr>
        <w:jc w:val="left"/>
      </w:pPr>
      <w:r w:rsidRPr="00F76AC0">
        <w:rPr>
          <w:noProof/>
        </w:rPr>
        <w:drawing>
          <wp:anchor distT="0" distB="0" distL="114300" distR="114300" simplePos="0" relativeHeight="251658247" behindDoc="0" locked="0" layoutInCell="1" allowOverlap="1" wp14:anchorId="46315AD7" wp14:editId="3D013AB5">
            <wp:simplePos x="0" y="0"/>
            <wp:positionH relativeFrom="margin">
              <wp:align>left</wp:align>
            </wp:positionH>
            <wp:positionV relativeFrom="paragraph">
              <wp:posOffset>6350</wp:posOffset>
            </wp:positionV>
            <wp:extent cx="3096057" cy="2867425"/>
            <wp:effectExtent l="0" t="0" r="9525" b="9525"/>
            <wp:wrapThrough wrapText="bothSides">
              <wp:wrapPolygon edited="0">
                <wp:start x="0" y="0"/>
                <wp:lineTo x="0" y="21528"/>
                <wp:lineTo x="21534" y="21528"/>
                <wp:lineTo x="21534" y="0"/>
                <wp:lineTo x="0" y="0"/>
              </wp:wrapPolygon>
            </wp:wrapThrough>
            <wp:docPr id="57182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2672" name=""/>
                    <pic:cNvPicPr/>
                  </pic:nvPicPr>
                  <pic:blipFill>
                    <a:blip r:embed="rId20">
                      <a:extLst>
                        <a:ext uri="{28A0092B-C50C-407E-A947-70E740481C1C}">
                          <a14:useLocalDpi xmlns:a14="http://schemas.microsoft.com/office/drawing/2010/main" val="0"/>
                        </a:ext>
                      </a:extLst>
                    </a:blip>
                    <a:stretch>
                      <a:fillRect/>
                    </a:stretch>
                  </pic:blipFill>
                  <pic:spPr>
                    <a:xfrm>
                      <a:off x="0" y="0"/>
                      <a:ext cx="3096057" cy="2867425"/>
                    </a:xfrm>
                    <a:prstGeom prst="rect">
                      <a:avLst/>
                    </a:prstGeom>
                  </pic:spPr>
                </pic:pic>
              </a:graphicData>
            </a:graphic>
          </wp:anchor>
        </w:drawing>
      </w:r>
    </w:p>
    <w:p w14:paraId="587D8094" w14:textId="570A2EA4" w:rsidR="008556F5" w:rsidRPr="00B647F9" w:rsidRDefault="008556F5" w:rsidP="008556F5">
      <w:pPr>
        <w:jc w:val="left"/>
        <w:rPr>
          <w:lang w:val="de-CH"/>
        </w:rPr>
      </w:pPr>
      <m:oMathPara>
        <m:oMathParaPr>
          <m:jc m:val="left"/>
        </m:oMathParaPr>
        <m:oMath>
          <m:r>
            <w:rPr>
              <w:rFonts w:ascii="Cambria Math" w:hAnsi="Cambria Math"/>
              <w:lang w:val="de-CH"/>
            </w:rPr>
            <m:t>Ur=Ualim-Uj=10-1.05=8.95 [V]</m:t>
          </m:r>
        </m:oMath>
      </m:oMathPara>
    </w:p>
    <w:p w14:paraId="61BA82A8" w14:textId="77777777" w:rsidR="008556F5" w:rsidRPr="001E4C34" w:rsidRDefault="008556F5" w:rsidP="008556F5">
      <w:pPr>
        <w:jc w:val="left"/>
        <w:rPr>
          <w:lang w:val="de-CH"/>
        </w:rPr>
      </w:pPr>
      <m:oMathPara>
        <m:oMathParaPr>
          <m:jc m:val="left"/>
        </m:oMathParaPr>
        <m:oMath>
          <m:r>
            <w:rPr>
              <w:rFonts w:ascii="Cambria Math" w:hAnsi="Cambria Math"/>
              <w:lang w:val="de-CH"/>
            </w:rPr>
            <m:t>Ir=If=200 [mA]</m:t>
          </m:r>
        </m:oMath>
      </m:oMathPara>
    </w:p>
    <w:p w14:paraId="4B335F84" w14:textId="4015C59C" w:rsidR="008556F5" w:rsidRPr="00CD2B1F" w:rsidRDefault="008556F5" w:rsidP="008556F5">
      <w:pPr>
        <w:jc w:val="left"/>
        <w:rPr>
          <w:lang w:val="de-CH"/>
        </w:rPr>
      </w:pPr>
      <m:oMath>
        <m:r>
          <w:rPr>
            <w:rFonts w:ascii="Cambria Math" w:hAnsi="Cambria Math"/>
          </w:rPr>
          <m:t>R</m:t>
        </m:r>
        <m:r>
          <w:rPr>
            <w:rFonts w:ascii="Cambria Math" w:hAnsi="Cambria Math"/>
            <w:lang w:val="de-CH"/>
          </w:rPr>
          <m:t>=</m:t>
        </m:r>
        <m:f>
          <m:fPr>
            <m:ctrlPr>
              <w:rPr>
                <w:rFonts w:ascii="Cambria Math" w:hAnsi="Cambria Math"/>
                <w:i/>
              </w:rPr>
            </m:ctrlPr>
          </m:fPr>
          <m:num>
            <m:r>
              <w:rPr>
                <w:rFonts w:ascii="Cambria Math" w:hAnsi="Cambria Math"/>
              </w:rPr>
              <m:t>Ur</m:t>
            </m:r>
          </m:num>
          <m:den>
            <m:r>
              <w:rPr>
                <w:rFonts w:ascii="Cambria Math" w:hAnsi="Cambria Math"/>
              </w:rPr>
              <m:t>Ir</m:t>
            </m:r>
          </m:den>
        </m:f>
        <m:r>
          <w:rPr>
            <w:rFonts w:ascii="Cambria Math" w:hAnsi="Cambria Math"/>
            <w:lang w:val="de-CH"/>
          </w:rPr>
          <m:t>=</m:t>
        </m:r>
        <m:f>
          <m:fPr>
            <m:ctrlPr>
              <w:rPr>
                <w:rFonts w:ascii="Cambria Math" w:hAnsi="Cambria Math"/>
                <w:i/>
              </w:rPr>
            </m:ctrlPr>
          </m:fPr>
          <m:num>
            <m:r>
              <w:rPr>
                <w:rFonts w:ascii="Cambria Math" w:hAnsi="Cambria Math"/>
                <w:lang w:val="de-CH"/>
              </w:rPr>
              <m:t>8.95</m:t>
            </m:r>
          </m:num>
          <m:den>
            <m:r>
              <w:rPr>
                <w:rFonts w:ascii="Cambria Math" w:hAnsi="Cambria Math"/>
                <w:lang w:val="de-CH"/>
              </w:rPr>
              <m:t>200*</m:t>
            </m:r>
            <m:sSup>
              <m:sSupPr>
                <m:ctrlPr>
                  <w:rPr>
                    <w:rFonts w:ascii="Cambria Math" w:hAnsi="Cambria Math"/>
                    <w:i/>
                  </w:rPr>
                </m:ctrlPr>
              </m:sSupPr>
              <m:e>
                <m:r>
                  <w:rPr>
                    <w:rFonts w:ascii="Cambria Math" w:hAnsi="Cambria Math"/>
                    <w:lang w:val="de-CH"/>
                  </w:rPr>
                  <m:t>10</m:t>
                </m:r>
              </m:e>
              <m:sup>
                <m:r>
                  <w:rPr>
                    <w:rFonts w:ascii="Cambria Math" w:hAnsi="Cambria Math"/>
                    <w:lang w:val="de-CH"/>
                  </w:rPr>
                  <m:t>-3</m:t>
                </m:r>
              </m:sup>
            </m:sSup>
          </m:den>
        </m:f>
        <m:r>
          <w:rPr>
            <w:rFonts w:ascii="Cambria Math" w:hAnsi="Cambria Math"/>
            <w:lang w:val="de-CH"/>
          </w:rPr>
          <m:t xml:space="preserve">= 44.75 </m:t>
        </m:r>
        <m:d>
          <m:dPr>
            <m:begChr m:val="["/>
            <m:endChr m:val="]"/>
            <m:ctrlPr>
              <w:rPr>
                <w:rFonts w:ascii="Cambria Math" w:hAnsi="Cambria Math"/>
                <w:i/>
              </w:rPr>
            </m:ctrlPr>
          </m:dPr>
          <m:e>
            <m:r>
              <w:rPr>
                <w:rFonts w:ascii="Cambria Math" w:hAnsi="Cambria Math"/>
              </w:rPr>
              <m:t>Ω</m:t>
            </m:r>
          </m:e>
        </m:d>
        <m:r>
          <w:rPr>
            <w:rFonts w:ascii="Cambria Math" w:hAnsi="Cambria Math"/>
            <w:lang w:val="de-CH"/>
          </w:rPr>
          <m:t xml:space="preserve"> </m:t>
        </m:r>
        <m:r>
          <w:rPr>
            <w:rFonts w:ascii="Cambria Math" w:hAnsi="Cambria Math"/>
          </w:rPr>
          <m:t>e</m:t>
        </m:r>
        <m:r>
          <w:rPr>
            <w:rFonts w:ascii="Cambria Math" w:hAnsi="Cambria Math"/>
            <w:lang w:val="de-CH"/>
          </w:rPr>
          <m:t xml:space="preserve">24=&gt;47 </m:t>
        </m:r>
        <m:d>
          <m:dPr>
            <m:begChr m:val="["/>
            <m:endChr m:val="]"/>
            <m:ctrlPr>
              <w:rPr>
                <w:rFonts w:ascii="Cambria Math" w:hAnsi="Cambria Math"/>
                <w:i/>
              </w:rPr>
            </m:ctrlPr>
          </m:dPr>
          <m:e>
            <m:r>
              <w:rPr>
                <w:rFonts w:ascii="Cambria Math" w:hAnsi="Cambria Math"/>
              </w:rPr>
              <m:t>Ω</m:t>
            </m:r>
          </m:e>
        </m:d>
      </m:oMath>
      <w:r w:rsidRPr="00CD2B1F">
        <w:rPr>
          <w:lang w:val="de-CH"/>
        </w:rPr>
        <w:t xml:space="preserve"> </w:t>
      </w:r>
    </w:p>
    <w:p w14:paraId="16FF0934" w14:textId="1637CB16" w:rsidR="008556F5" w:rsidRDefault="008556F5">
      <w:pPr>
        <w:jc w:val="left"/>
        <w:rPr>
          <w:lang w:val="de-CH"/>
        </w:rPr>
      </w:pPr>
      <m:oMath>
        <m:r>
          <w:rPr>
            <w:rFonts w:ascii="Cambria Math" w:hAnsi="Cambria Math"/>
          </w:rPr>
          <m:t>PR</m:t>
        </m:r>
        <m:r>
          <w:rPr>
            <w:rFonts w:ascii="Cambria Math" w:hAnsi="Cambria Math"/>
            <w:lang w:val="de-C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lang w:val="de-CH"/>
                  </w:rPr>
                  <m:t>2</m:t>
                </m:r>
              </m:sup>
            </m:sSup>
          </m:num>
          <m:den>
            <m:r>
              <w:rPr>
                <w:rFonts w:ascii="Cambria Math" w:hAnsi="Cambria Math"/>
              </w:rPr>
              <m:t>R</m:t>
            </m:r>
          </m:den>
        </m:f>
        <m:r>
          <w:rPr>
            <w:rFonts w:ascii="Cambria Math" w:hAnsi="Cambria Math"/>
            <w:lang w:val="de-CH"/>
          </w:rPr>
          <m:t>=</m:t>
        </m:r>
        <m:f>
          <m:fPr>
            <m:ctrlPr>
              <w:rPr>
                <w:rFonts w:ascii="Cambria Math" w:hAnsi="Cambria Math"/>
                <w:i/>
              </w:rPr>
            </m:ctrlPr>
          </m:fPr>
          <m:num>
            <m:sSup>
              <m:sSupPr>
                <m:ctrlPr>
                  <w:rPr>
                    <w:rFonts w:ascii="Cambria Math" w:hAnsi="Cambria Math"/>
                    <w:i/>
                  </w:rPr>
                </m:ctrlPr>
              </m:sSupPr>
              <m:e>
                <m:r>
                  <w:rPr>
                    <w:rFonts w:ascii="Cambria Math" w:hAnsi="Cambria Math"/>
                    <w:lang w:val="de-CH"/>
                  </w:rPr>
                  <m:t>8.95</m:t>
                </m:r>
              </m:e>
              <m:sup>
                <m:r>
                  <w:rPr>
                    <w:rFonts w:ascii="Cambria Math" w:hAnsi="Cambria Math"/>
                    <w:lang w:val="de-CH"/>
                  </w:rPr>
                  <m:t>2</m:t>
                </m:r>
              </m:sup>
            </m:sSup>
          </m:num>
          <m:den>
            <m:r>
              <w:rPr>
                <w:rFonts w:ascii="Cambria Math" w:hAnsi="Cambria Math"/>
                <w:lang w:val="de-CH"/>
              </w:rPr>
              <m:t>47</m:t>
            </m:r>
          </m:den>
        </m:f>
        <m:r>
          <w:rPr>
            <w:rFonts w:ascii="Cambria Math" w:hAnsi="Cambria Math"/>
            <w:lang w:val="de-CH"/>
          </w:rPr>
          <m:t>=1.704 [</m:t>
        </m:r>
        <m:r>
          <w:rPr>
            <w:rFonts w:ascii="Cambria Math" w:hAnsi="Cambria Math"/>
          </w:rPr>
          <m:t>W</m:t>
        </m:r>
        <m:r>
          <w:rPr>
            <w:rFonts w:ascii="Cambria Math" w:hAnsi="Cambria Math"/>
            <w:lang w:val="de-CH"/>
          </w:rPr>
          <m:t>]</m:t>
        </m:r>
      </m:oMath>
      <w:r w:rsidRPr="00CD2B1F">
        <w:rPr>
          <w:lang w:val="de-CH"/>
        </w:rPr>
        <w:t xml:space="preserve"> </w:t>
      </w:r>
    </w:p>
    <w:p w14:paraId="5C5EC225" w14:textId="58236E4E" w:rsidR="00173702" w:rsidRPr="00173702" w:rsidRDefault="00173702">
      <w:pPr>
        <w:jc w:val="left"/>
        <w:rPr>
          <w:lang w:val="de-CH"/>
        </w:rPr>
      </w:pPr>
      <m:oMath>
        <m:r>
          <w:rPr>
            <w:rFonts w:ascii="Cambria Math" w:hAnsi="Cambria Math"/>
            <w:lang w:val="de-CH"/>
          </w:rPr>
          <m:t>IrRéel=</m:t>
        </m:r>
        <m:f>
          <m:fPr>
            <m:ctrlPr>
              <w:rPr>
                <w:rFonts w:ascii="Cambria Math" w:hAnsi="Cambria Math"/>
                <w:i/>
                <w:lang w:val="de-CH"/>
              </w:rPr>
            </m:ctrlPr>
          </m:fPr>
          <m:num>
            <m:r>
              <w:rPr>
                <w:rFonts w:ascii="Cambria Math" w:hAnsi="Cambria Math"/>
                <w:lang w:val="de-CH"/>
              </w:rPr>
              <m:t>Ur</m:t>
            </m:r>
          </m:num>
          <m:den>
            <m:r>
              <w:rPr>
                <w:rFonts w:ascii="Cambria Math" w:hAnsi="Cambria Math"/>
                <w:lang w:val="de-CH"/>
              </w:rPr>
              <m:t>Re24</m:t>
            </m:r>
          </m:den>
        </m:f>
        <m:r>
          <w:rPr>
            <w:rFonts w:ascii="Cambria Math" w:hAnsi="Cambria Math"/>
            <w:lang w:val="de-CH"/>
          </w:rPr>
          <m:t>=</m:t>
        </m:r>
        <m:f>
          <m:fPr>
            <m:ctrlPr>
              <w:rPr>
                <w:rFonts w:ascii="Cambria Math" w:hAnsi="Cambria Math"/>
                <w:i/>
                <w:lang w:val="de-CH"/>
              </w:rPr>
            </m:ctrlPr>
          </m:fPr>
          <m:num>
            <m:r>
              <w:rPr>
                <w:rFonts w:ascii="Cambria Math" w:hAnsi="Cambria Math"/>
                <w:lang w:val="de-CH"/>
              </w:rPr>
              <m:t>8.95</m:t>
            </m:r>
          </m:num>
          <m:den>
            <m:r>
              <w:rPr>
                <w:rFonts w:ascii="Cambria Math" w:hAnsi="Cambria Math"/>
                <w:lang w:val="de-CH"/>
              </w:rPr>
              <m:t>47</m:t>
            </m:r>
          </m:den>
        </m:f>
        <m:r>
          <w:rPr>
            <w:rFonts w:ascii="Cambria Math" w:hAnsi="Cambria Math"/>
            <w:lang w:val="de-CH"/>
          </w:rPr>
          <m:t xml:space="preserve">=190 </m:t>
        </m:r>
        <m:d>
          <m:dPr>
            <m:begChr m:val="["/>
            <m:endChr m:val="]"/>
            <m:ctrlPr>
              <w:rPr>
                <w:rFonts w:ascii="Cambria Math" w:hAnsi="Cambria Math"/>
                <w:i/>
                <w:lang w:val="de-CH"/>
              </w:rPr>
            </m:ctrlPr>
          </m:dPr>
          <m:e>
            <m:r>
              <w:rPr>
                <w:rFonts w:ascii="Cambria Math" w:hAnsi="Cambria Math"/>
                <w:lang w:val="de-CH"/>
              </w:rPr>
              <m:t>mA</m:t>
            </m:r>
          </m:e>
        </m:d>
        <m:r>
          <w:rPr>
            <w:rFonts w:ascii="Cambria Math" w:hAnsi="Cambria Math"/>
            <w:lang w:val="de-CH"/>
          </w:rPr>
          <m:t xml:space="preserve"> OK car~10% de 200 [mA]</m:t>
        </m:r>
      </m:oMath>
      <w:r>
        <w:rPr>
          <w:lang w:val="de-CH"/>
        </w:rPr>
        <w:t xml:space="preserve"> </w:t>
      </w:r>
    </w:p>
    <w:p w14:paraId="0D6AE5F2" w14:textId="77777777" w:rsidR="00173702" w:rsidRPr="00173702" w:rsidRDefault="00173702" w:rsidP="00173702">
      <w:pPr>
        <w:rPr>
          <w:lang w:val="de-CH"/>
        </w:rPr>
      </w:pPr>
    </w:p>
    <w:p w14:paraId="0F12BB90" w14:textId="77777777" w:rsidR="00173702" w:rsidRPr="00173702" w:rsidRDefault="00173702" w:rsidP="00173702">
      <w:pPr>
        <w:rPr>
          <w:lang w:val="de-CH"/>
        </w:rPr>
      </w:pPr>
    </w:p>
    <w:p w14:paraId="3F6AACD6" w14:textId="77777777" w:rsidR="00173702" w:rsidRPr="00173702" w:rsidRDefault="00173702" w:rsidP="00173702">
      <w:pPr>
        <w:rPr>
          <w:lang w:val="de-CH"/>
        </w:rPr>
      </w:pPr>
    </w:p>
    <w:p w14:paraId="02A98C9C" w14:textId="77777777" w:rsidR="00173702" w:rsidRPr="00173702" w:rsidRDefault="00173702" w:rsidP="00173702">
      <w:pPr>
        <w:rPr>
          <w:lang w:val="de-CH"/>
        </w:rPr>
      </w:pPr>
    </w:p>
    <w:p w14:paraId="5D499A75" w14:textId="4713C44E" w:rsidR="002B1EC0" w:rsidRPr="00173702" w:rsidRDefault="002B1EC0">
      <w:pPr>
        <w:jc w:val="left"/>
        <w:rPr>
          <w:lang w:val="de-CH"/>
        </w:rPr>
      </w:pPr>
      <w:r w:rsidRPr="002B1EC0">
        <w:rPr>
          <w:noProof/>
        </w:rPr>
        <w:drawing>
          <wp:inline distT="0" distB="0" distL="0" distR="0" wp14:anchorId="6C410516" wp14:editId="62602ECE">
            <wp:extent cx="6120130" cy="894715"/>
            <wp:effectExtent l="0" t="0" r="0" b="635"/>
            <wp:docPr id="1242768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8043" name=""/>
                    <pic:cNvPicPr/>
                  </pic:nvPicPr>
                  <pic:blipFill>
                    <a:blip r:embed="rId21"/>
                    <a:stretch>
                      <a:fillRect/>
                    </a:stretch>
                  </pic:blipFill>
                  <pic:spPr>
                    <a:xfrm>
                      <a:off x="0" y="0"/>
                      <a:ext cx="6120130" cy="894715"/>
                    </a:xfrm>
                    <a:prstGeom prst="rect">
                      <a:avLst/>
                    </a:prstGeom>
                  </pic:spPr>
                </pic:pic>
              </a:graphicData>
            </a:graphic>
          </wp:inline>
        </w:drawing>
      </w:r>
    </w:p>
    <w:p w14:paraId="4D125C3F" w14:textId="3EB45D27" w:rsidR="007E1779" w:rsidRDefault="008E4E79">
      <w:pPr>
        <w:jc w:val="left"/>
      </w:pPr>
      <w:r w:rsidRPr="008E4E79">
        <w:rPr>
          <w:noProof/>
        </w:rPr>
        <w:drawing>
          <wp:inline distT="0" distB="0" distL="0" distR="0" wp14:anchorId="28668054" wp14:editId="3F584488">
            <wp:extent cx="6120130" cy="601345"/>
            <wp:effectExtent l="0" t="0" r="0" b="8255"/>
            <wp:docPr id="827138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8569" name=""/>
                    <pic:cNvPicPr/>
                  </pic:nvPicPr>
                  <pic:blipFill>
                    <a:blip r:embed="rId22"/>
                    <a:stretch>
                      <a:fillRect/>
                    </a:stretch>
                  </pic:blipFill>
                  <pic:spPr>
                    <a:xfrm>
                      <a:off x="0" y="0"/>
                      <a:ext cx="6120130" cy="601345"/>
                    </a:xfrm>
                    <a:prstGeom prst="rect">
                      <a:avLst/>
                    </a:prstGeom>
                  </pic:spPr>
                </pic:pic>
              </a:graphicData>
            </a:graphic>
          </wp:inline>
        </w:drawing>
      </w:r>
    </w:p>
    <w:p w14:paraId="263E067D" w14:textId="286EAC6F" w:rsidR="00554A3A" w:rsidRPr="00F05031" w:rsidRDefault="000716A9">
      <w:pPr>
        <w:jc w:val="left"/>
      </w:pPr>
      <w:r w:rsidRPr="000716A9">
        <w:rPr>
          <w:noProof/>
        </w:rPr>
        <w:drawing>
          <wp:inline distT="0" distB="0" distL="0" distR="0" wp14:anchorId="34D3F9E6" wp14:editId="771E06D1">
            <wp:extent cx="6120130" cy="391160"/>
            <wp:effectExtent l="0" t="0" r="0" b="8890"/>
            <wp:docPr id="903827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7590" name=""/>
                    <pic:cNvPicPr/>
                  </pic:nvPicPr>
                  <pic:blipFill>
                    <a:blip r:embed="rId23"/>
                    <a:stretch>
                      <a:fillRect/>
                    </a:stretch>
                  </pic:blipFill>
                  <pic:spPr>
                    <a:xfrm>
                      <a:off x="0" y="0"/>
                      <a:ext cx="6120130" cy="391160"/>
                    </a:xfrm>
                    <a:prstGeom prst="rect">
                      <a:avLst/>
                    </a:prstGeom>
                  </pic:spPr>
                </pic:pic>
              </a:graphicData>
            </a:graphic>
          </wp:inline>
        </w:drawing>
      </w:r>
      <w:r w:rsidR="00991DDC" w:rsidRPr="00CD2B1F">
        <w:rPr>
          <w:lang w:val="de-CH"/>
        </w:rPr>
        <w:br w:type="page"/>
      </w:r>
    </w:p>
    <w:p w14:paraId="29DCEB62" w14:textId="7E03BC2E" w:rsidR="00B056FF" w:rsidRPr="00040516" w:rsidRDefault="00B056FF" w:rsidP="00B056FF">
      <w:pPr>
        <w:pStyle w:val="Titre2"/>
        <w:rPr>
          <w:lang w:val="de-CH"/>
        </w:rPr>
      </w:pPr>
      <w:bookmarkStart w:id="13" w:name="_Toc241174858"/>
      <w:r w:rsidRPr="00040516">
        <w:rPr>
          <w:lang w:val="de-CH"/>
        </w:rPr>
        <w:lastRenderedPageBreak/>
        <w:t>3.</w:t>
      </w:r>
      <w:r w:rsidR="00C70F14">
        <w:rPr>
          <w:lang w:val="de-CH"/>
        </w:rPr>
        <w:t>2</w:t>
      </w:r>
      <w:r w:rsidR="0032763B">
        <w:rPr>
          <w:lang w:val="de-CH"/>
        </w:rPr>
        <w:t>.3</w:t>
      </w:r>
      <w:r w:rsidRPr="00040516">
        <w:rPr>
          <w:lang w:val="de-CH"/>
        </w:rPr>
        <w:t xml:space="preserve"> </w:t>
      </w:r>
      <w:r w:rsidR="00554A3A" w:rsidRPr="00040516">
        <w:rPr>
          <w:lang w:val="de-CH"/>
        </w:rPr>
        <w:t>Diode Schottky SB 2100E-G</w:t>
      </w:r>
      <w:r w:rsidRPr="00040516">
        <w:rPr>
          <w:lang w:val="de-CH"/>
        </w:rPr>
        <w:t>:</w:t>
      </w:r>
      <w:bookmarkEnd w:id="13"/>
    </w:p>
    <w:p w14:paraId="41C12608" w14:textId="1A55FDA5" w:rsidR="00B056FF" w:rsidRPr="00554A3A" w:rsidRDefault="00B056FF">
      <w:pPr>
        <w:jc w:val="left"/>
        <w:rPr>
          <w:lang w:val="de-CH"/>
        </w:rPr>
      </w:pPr>
    </w:p>
    <w:tbl>
      <w:tblPr>
        <w:tblStyle w:val="TableauGrille4"/>
        <w:tblW w:w="0" w:type="auto"/>
        <w:tblLook w:val="04A0" w:firstRow="1" w:lastRow="0" w:firstColumn="1" w:lastColumn="0" w:noHBand="0" w:noVBand="1"/>
      </w:tblPr>
      <w:tblGrid>
        <w:gridCol w:w="3209"/>
        <w:gridCol w:w="3209"/>
        <w:gridCol w:w="3210"/>
      </w:tblGrid>
      <w:tr w:rsidR="00554A3A" w14:paraId="0908A0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3F40587" w14:textId="77777777" w:rsidR="00554A3A" w:rsidRDefault="00554A3A" w:rsidP="009C3192">
            <w:pPr>
              <w:jc w:val="center"/>
            </w:pPr>
            <w:r>
              <w:rPr>
                <w:b w:val="0"/>
                <w:bCs w:val="0"/>
                <w:color w:val="auto"/>
              </w:rPr>
              <w:t>Nom caractéristique</w:t>
            </w:r>
          </w:p>
        </w:tc>
        <w:tc>
          <w:tcPr>
            <w:tcW w:w="3209" w:type="dxa"/>
          </w:tcPr>
          <w:p w14:paraId="0384E237" w14:textId="77777777" w:rsidR="00554A3A" w:rsidRDefault="00554A3A" w:rsidP="009C3192">
            <w:pPr>
              <w:jc w:val="center"/>
              <w:cnfStyle w:val="100000000000" w:firstRow="1" w:lastRow="0" w:firstColumn="0" w:lastColumn="0" w:oddVBand="0" w:evenVBand="0" w:oddHBand="0" w:evenHBand="0" w:firstRowFirstColumn="0" w:firstRowLastColumn="0" w:lastRowFirstColumn="0" w:lastRowLastColumn="0"/>
            </w:pPr>
            <w:r>
              <w:t>Valeur</w:t>
            </w:r>
          </w:p>
        </w:tc>
        <w:tc>
          <w:tcPr>
            <w:tcW w:w="3210" w:type="dxa"/>
          </w:tcPr>
          <w:p w14:paraId="1BE7071D" w14:textId="77777777" w:rsidR="00554A3A" w:rsidRDefault="00554A3A" w:rsidP="009C3192">
            <w:pPr>
              <w:jc w:val="center"/>
              <w:cnfStyle w:val="100000000000" w:firstRow="1" w:lastRow="0" w:firstColumn="0" w:lastColumn="0" w:oddVBand="0" w:evenVBand="0" w:oddHBand="0" w:evenHBand="0" w:firstRowFirstColumn="0" w:firstRowLastColumn="0" w:lastRowFirstColumn="0" w:lastRowLastColumn="0"/>
            </w:pPr>
            <w:r>
              <w:t>Unité</w:t>
            </w:r>
          </w:p>
        </w:tc>
      </w:tr>
      <w:tr w:rsidR="00554A3A" w14:paraId="760653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B08EF15" w14:textId="150A84FA" w:rsidR="00554A3A" w:rsidRDefault="00554A3A" w:rsidP="00544C99">
            <w:pPr>
              <w:jc w:val="center"/>
            </w:pPr>
            <w:r w:rsidRPr="00EB4ADE">
              <w:rPr>
                <w:b w:val="0"/>
                <w:bCs w:val="0"/>
              </w:rPr>
              <w:t>Uj</w:t>
            </w:r>
          </w:p>
        </w:tc>
        <w:tc>
          <w:tcPr>
            <w:tcW w:w="3209" w:type="dxa"/>
          </w:tcPr>
          <w:p w14:paraId="5BB10329" w14:textId="1C20CF76" w:rsidR="00554A3A" w:rsidRPr="005833F6" w:rsidRDefault="00A87191" w:rsidP="00544C99">
            <w:pPr>
              <w:tabs>
                <w:tab w:val="center" w:pos="1496"/>
                <w:tab w:val="right" w:pos="2993"/>
              </w:tabs>
              <w:jc w:val="center"/>
              <w:cnfStyle w:val="000000100000" w:firstRow="0" w:lastRow="0" w:firstColumn="0" w:lastColumn="0" w:oddVBand="0" w:evenVBand="0" w:oddHBand="1" w:evenHBand="0" w:firstRowFirstColumn="0" w:firstRowLastColumn="0" w:lastRowFirstColumn="0" w:lastRowLastColumn="0"/>
              <w:rPr>
                <w:b/>
                <w:bCs/>
                <w:color w:val="EE0000"/>
                <w:lang w:val="en-US"/>
              </w:rPr>
            </w:pPr>
            <w:r>
              <w:rPr>
                <w:b/>
                <w:bCs/>
                <w:color w:val="EE0000"/>
                <w:lang w:val="en-US"/>
              </w:rPr>
              <w:t>~</w:t>
            </w:r>
            <w:r w:rsidR="009033E8" w:rsidRPr="005833F6">
              <w:rPr>
                <w:b/>
                <w:bCs/>
                <w:color w:val="EE0000"/>
                <w:lang w:val="en-US"/>
              </w:rPr>
              <w:t>0.</w:t>
            </w:r>
            <w:r>
              <w:rPr>
                <w:b/>
                <w:bCs/>
                <w:color w:val="EE0000"/>
                <w:lang w:val="en-US"/>
              </w:rPr>
              <w:t>6</w:t>
            </w:r>
          </w:p>
          <w:p w14:paraId="10C8B121" w14:textId="477B7C7F" w:rsidR="00544C99" w:rsidRPr="005833F6" w:rsidRDefault="00544C99" w:rsidP="003D01A9">
            <w:pPr>
              <w:tabs>
                <w:tab w:val="center" w:pos="1496"/>
                <w:tab w:val="right" w:pos="2993"/>
              </w:tabs>
              <w:jc w:val="center"/>
              <w:cnfStyle w:val="000000100000" w:firstRow="0" w:lastRow="0" w:firstColumn="0" w:lastColumn="0" w:oddVBand="0" w:evenVBand="0" w:oddHBand="1" w:evenHBand="0" w:firstRowFirstColumn="0" w:firstRowLastColumn="0" w:lastRowFirstColumn="0" w:lastRowLastColumn="0"/>
              <w:rPr>
                <w:lang w:val="en-US"/>
              </w:rPr>
            </w:pPr>
            <w:r w:rsidRPr="005833F6">
              <w:rPr>
                <w:lang w:val="en-US"/>
              </w:rPr>
              <w:t xml:space="preserve">@ </w:t>
            </w:r>
            <w:r w:rsidR="00A87191">
              <w:rPr>
                <w:lang w:val="en-US"/>
              </w:rPr>
              <w:t>200</w:t>
            </w:r>
            <w:r w:rsidRPr="005833F6">
              <w:rPr>
                <w:lang w:val="en-US"/>
              </w:rPr>
              <w:t xml:space="preserve"> [</w:t>
            </w:r>
            <w:r w:rsidR="00A87191">
              <w:rPr>
                <w:lang w:val="en-US"/>
              </w:rPr>
              <w:t>m</w:t>
            </w:r>
            <w:r w:rsidRPr="005833F6">
              <w:rPr>
                <w:lang w:val="en-US"/>
              </w:rPr>
              <w:t>A]</w:t>
            </w:r>
          </w:p>
        </w:tc>
        <w:tc>
          <w:tcPr>
            <w:tcW w:w="3210" w:type="dxa"/>
          </w:tcPr>
          <w:p w14:paraId="7E3FF0D0" w14:textId="24D02CCE" w:rsidR="00554A3A" w:rsidRDefault="009033E8" w:rsidP="00544C99">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6E005AFD" w14:textId="77777777">
        <w:tc>
          <w:tcPr>
            <w:cnfStyle w:val="001000000000" w:firstRow="0" w:lastRow="0" w:firstColumn="1" w:lastColumn="0" w:oddVBand="0" w:evenVBand="0" w:oddHBand="0" w:evenHBand="0" w:firstRowFirstColumn="0" w:firstRowLastColumn="0" w:lastRowFirstColumn="0" w:lastRowLastColumn="0"/>
            <w:tcW w:w="3209" w:type="dxa"/>
          </w:tcPr>
          <w:p w14:paraId="6BC7ADB6" w14:textId="17CBBDF4" w:rsidR="00554A3A" w:rsidRDefault="00554A3A" w:rsidP="00544C99">
            <w:pPr>
              <w:jc w:val="center"/>
            </w:pPr>
            <w:r w:rsidRPr="00EB4ADE">
              <w:rPr>
                <w:b w:val="0"/>
                <w:bCs w:val="0"/>
              </w:rPr>
              <w:t>If</w:t>
            </w:r>
          </w:p>
        </w:tc>
        <w:tc>
          <w:tcPr>
            <w:tcW w:w="3209" w:type="dxa"/>
          </w:tcPr>
          <w:p w14:paraId="0F887E1A" w14:textId="3DBC2B65" w:rsidR="00554A3A" w:rsidRPr="00A34029" w:rsidRDefault="00BE3A3B" w:rsidP="00544C99">
            <w:pPr>
              <w:jc w:val="center"/>
              <w:cnfStyle w:val="000000000000" w:firstRow="0" w:lastRow="0" w:firstColumn="0" w:lastColumn="0" w:oddVBand="0" w:evenVBand="0" w:oddHBand="0" w:evenHBand="0" w:firstRowFirstColumn="0" w:firstRowLastColumn="0" w:lastRowFirstColumn="0" w:lastRowLastColumn="0"/>
              <w:rPr>
                <w:b/>
                <w:bCs/>
                <w:color w:val="000000" w:themeColor="text1"/>
                <w:lang w:val="en-US"/>
              </w:rPr>
            </w:pPr>
            <w:r w:rsidRPr="00A34029">
              <w:rPr>
                <w:b/>
                <w:bCs/>
                <w:color w:val="000000" w:themeColor="text1"/>
                <w:lang w:val="en-US"/>
              </w:rPr>
              <w:t>2</w:t>
            </w:r>
            <w:r w:rsidR="00A34029">
              <w:rPr>
                <w:b/>
                <w:bCs/>
                <w:color w:val="000000" w:themeColor="text1"/>
                <w:lang w:val="en-US"/>
              </w:rPr>
              <w:t>00</w:t>
            </w:r>
          </w:p>
          <w:p w14:paraId="66600B89" w14:textId="6232A14B" w:rsidR="00BE3A3B" w:rsidRPr="0000715B" w:rsidRDefault="00BE3A3B" w:rsidP="004A4265">
            <w:pPr>
              <w:jc w:val="center"/>
              <w:cnfStyle w:val="000000000000" w:firstRow="0" w:lastRow="0" w:firstColumn="0" w:lastColumn="0" w:oddVBand="0" w:evenVBand="0" w:oddHBand="0" w:evenHBand="0" w:firstRowFirstColumn="0" w:firstRowLastColumn="0" w:lastRowFirstColumn="0" w:lastRowLastColumn="0"/>
              <w:rPr>
                <w:lang w:val="en-US"/>
              </w:rPr>
            </w:pPr>
            <w:r w:rsidRPr="0000715B">
              <w:rPr>
                <w:lang w:val="en-US"/>
              </w:rPr>
              <w:t xml:space="preserve">@ </w:t>
            </w:r>
            <w:r w:rsidR="0000715B" w:rsidRPr="0000715B">
              <w:rPr>
                <w:lang w:val="en-US"/>
              </w:rPr>
              <w:t>0.375” (9.5mm) lead length at TA</w:t>
            </w:r>
            <w:r w:rsidR="00482C57">
              <w:rPr>
                <w:lang w:val="en-US"/>
              </w:rPr>
              <w:t xml:space="preserve"> </w:t>
            </w:r>
            <w:r w:rsidR="0000715B" w:rsidRPr="0000715B">
              <w:rPr>
                <w:lang w:val="en-US"/>
              </w:rPr>
              <w:t>=</w:t>
            </w:r>
            <w:r w:rsidR="00482C57">
              <w:rPr>
                <w:lang w:val="en-US"/>
              </w:rPr>
              <w:t xml:space="preserve"> </w:t>
            </w:r>
            <w:r w:rsidR="0057656F">
              <w:rPr>
                <w:lang w:val="en-US"/>
              </w:rPr>
              <w:t>25 [</w:t>
            </w:r>
            <w:r w:rsidR="0000715B" w:rsidRPr="0000715B">
              <w:rPr>
                <w:lang w:val="en-US"/>
              </w:rPr>
              <w:t>°C</w:t>
            </w:r>
            <w:r w:rsidR="0057656F">
              <w:rPr>
                <w:lang w:val="en-US"/>
              </w:rPr>
              <w:t>]</w:t>
            </w:r>
            <w:r w:rsidR="0000715B" w:rsidRPr="0000715B">
              <w:rPr>
                <w:lang w:val="en-US"/>
              </w:rPr>
              <w:t>, See Fig</w:t>
            </w:r>
            <w:r w:rsidR="0057656F">
              <w:rPr>
                <w:lang w:val="en-US"/>
              </w:rPr>
              <w:t>.</w:t>
            </w:r>
            <w:r w:rsidR="0000715B" w:rsidRPr="0000715B">
              <w:rPr>
                <w:lang w:val="en-US"/>
              </w:rPr>
              <w:t xml:space="preserve"> 1</w:t>
            </w:r>
          </w:p>
        </w:tc>
        <w:tc>
          <w:tcPr>
            <w:tcW w:w="3210" w:type="dxa"/>
          </w:tcPr>
          <w:p w14:paraId="0DA780AE" w14:textId="76D9A86A" w:rsidR="00554A3A" w:rsidRDefault="00BE3A3B" w:rsidP="00544C99">
            <w:pPr>
              <w:jc w:val="center"/>
              <w:cnfStyle w:val="000000000000" w:firstRow="0" w:lastRow="0" w:firstColumn="0" w:lastColumn="0" w:oddVBand="0" w:evenVBand="0" w:oddHBand="0" w:evenHBand="0" w:firstRowFirstColumn="0" w:firstRowLastColumn="0" w:lastRowFirstColumn="0" w:lastRowLastColumn="0"/>
            </w:pPr>
            <w:r>
              <w:t>[</w:t>
            </w:r>
            <w:r w:rsidR="00A34029">
              <w:t>m</w:t>
            </w:r>
            <w:r>
              <w:t>A]</w:t>
            </w:r>
          </w:p>
        </w:tc>
      </w:tr>
      <w:tr w:rsidR="00554A3A" w14:paraId="2B893B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EAF9C90" w14:textId="77777777" w:rsidR="00554A3A" w:rsidRDefault="00554A3A" w:rsidP="00544C99">
            <w:pPr>
              <w:jc w:val="center"/>
            </w:pPr>
            <w:r>
              <w:rPr>
                <w:b w:val="0"/>
                <w:bCs w:val="0"/>
              </w:rPr>
              <w:t>Ur</w:t>
            </w:r>
          </w:p>
        </w:tc>
        <w:tc>
          <w:tcPr>
            <w:tcW w:w="3209" w:type="dxa"/>
          </w:tcPr>
          <w:p w14:paraId="52161581" w14:textId="6A37A20F" w:rsidR="00554A3A" w:rsidRPr="0039007E" w:rsidRDefault="00A34029" w:rsidP="00544C99">
            <w:pPr>
              <w:jc w:val="center"/>
              <w:cnfStyle w:val="000000100000" w:firstRow="0" w:lastRow="0" w:firstColumn="0" w:lastColumn="0" w:oddVBand="0" w:evenVBand="0" w:oddHBand="1" w:evenHBand="0" w:firstRowFirstColumn="0" w:firstRowLastColumn="0" w:lastRowFirstColumn="0" w:lastRowLastColumn="0"/>
              <w:rPr>
                <w:b/>
                <w:bCs/>
              </w:rPr>
            </w:pPr>
            <w:r w:rsidRPr="00A34029">
              <w:rPr>
                <w:b/>
                <w:bCs/>
                <w:color w:val="FFC000"/>
              </w:rPr>
              <w:t>100</w:t>
            </w:r>
          </w:p>
        </w:tc>
        <w:tc>
          <w:tcPr>
            <w:tcW w:w="3210" w:type="dxa"/>
          </w:tcPr>
          <w:p w14:paraId="3443E3DC" w14:textId="3021E5ED" w:rsidR="00554A3A" w:rsidRDefault="0039007E" w:rsidP="00544C99">
            <w:pPr>
              <w:jc w:val="center"/>
              <w:cnfStyle w:val="000000100000" w:firstRow="0" w:lastRow="0" w:firstColumn="0" w:lastColumn="0" w:oddVBand="0" w:evenVBand="0" w:oddHBand="1" w:evenHBand="0" w:firstRowFirstColumn="0" w:firstRowLastColumn="0" w:lastRowFirstColumn="0" w:lastRowLastColumn="0"/>
            </w:pPr>
            <w:r>
              <w:t>[V]</w:t>
            </w:r>
          </w:p>
        </w:tc>
      </w:tr>
      <w:tr w:rsidR="00554A3A" w14:paraId="0077BC7B" w14:textId="77777777">
        <w:tc>
          <w:tcPr>
            <w:cnfStyle w:val="001000000000" w:firstRow="0" w:lastRow="0" w:firstColumn="1" w:lastColumn="0" w:oddVBand="0" w:evenVBand="0" w:oddHBand="0" w:evenHBand="0" w:firstRowFirstColumn="0" w:firstRowLastColumn="0" w:lastRowFirstColumn="0" w:lastRowLastColumn="0"/>
            <w:tcW w:w="3209" w:type="dxa"/>
          </w:tcPr>
          <w:p w14:paraId="4AB3C9CA" w14:textId="77777777" w:rsidR="00554A3A" w:rsidRDefault="00554A3A" w:rsidP="00544C99">
            <w:pPr>
              <w:jc w:val="center"/>
            </w:pPr>
            <w:r>
              <w:rPr>
                <w:b w:val="0"/>
                <w:bCs w:val="0"/>
              </w:rPr>
              <w:t>Ir</w:t>
            </w:r>
          </w:p>
        </w:tc>
        <w:tc>
          <w:tcPr>
            <w:tcW w:w="3209" w:type="dxa"/>
          </w:tcPr>
          <w:p w14:paraId="0633355B" w14:textId="77777777" w:rsidR="00482C57" w:rsidRPr="00C00A48" w:rsidRDefault="004A3F7E" w:rsidP="0071251B">
            <w:pPr>
              <w:jc w:val="center"/>
              <w:cnfStyle w:val="000000000000" w:firstRow="0" w:lastRow="0" w:firstColumn="0" w:lastColumn="0" w:oddVBand="0" w:evenVBand="0" w:oddHBand="0" w:evenHBand="0" w:firstRowFirstColumn="0" w:firstRowLastColumn="0" w:lastRowFirstColumn="0" w:lastRowLastColumn="0"/>
              <w:rPr>
                <w:b/>
                <w:bCs/>
                <w:color w:val="00B050"/>
              </w:rPr>
            </w:pPr>
            <w:r w:rsidRPr="00C00A48">
              <w:rPr>
                <w:b/>
                <w:bCs/>
                <w:color w:val="00B050"/>
              </w:rPr>
              <w:t>0.5</w:t>
            </w:r>
          </w:p>
          <w:p w14:paraId="6E5130A8" w14:textId="70DD3651" w:rsidR="00067CB8" w:rsidRPr="00067CB8" w:rsidRDefault="00067CB8" w:rsidP="0071251B">
            <w:pPr>
              <w:jc w:val="center"/>
              <w:cnfStyle w:val="000000000000" w:firstRow="0" w:lastRow="0" w:firstColumn="0" w:lastColumn="0" w:oddVBand="0" w:evenVBand="0" w:oddHBand="0" w:evenHBand="0" w:firstRowFirstColumn="0" w:firstRowLastColumn="0" w:lastRowFirstColumn="0" w:lastRowLastColumn="0"/>
              <w:rPr>
                <w:color w:val="00B0F0"/>
              </w:rPr>
            </w:pPr>
            <w:r w:rsidRPr="00067CB8">
              <w:rPr>
                <w:color w:val="000000" w:themeColor="text1"/>
              </w:rPr>
              <w:t xml:space="preserve">@ </w:t>
            </w:r>
            <w:r w:rsidRPr="0000715B">
              <w:rPr>
                <w:lang w:val="en-US"/>
              </w:rPr>
              <w:t>TA</w:t>
            </w:r>
            <w:r>
              <w:rPr>
                <w:lang w:val="en-US"/>
              </w:rPr>
              <w:t xml:space="preserve"> </w:t>
            </w:r>
            <w:r w:rsidRPr="0000715B">
              <w:rPr>
                <w:lang w:val="en-US"/>
              </w:rPr>
              <w:t>=</w:t>
            </w:r>
            <w:r>
              <w:rPr>
                <w:lang w:val="en-US"/>
              </w:rPr>
              <w:t xml:space="preserve"> 25 [</w:t>
            </w:r>
            <w:r w:rsidRPr="0000715B">
              <w:rPr>
                <w:lang w:val="en-US"/>
              </w:rPr>
              <w:t>°C</w:t>
            </w:r>
            <w:r>
              <w:rPr>
                <w:lang w:val="en-US"/>
              </w:rPr>
              <w:t>]</w:t>
            </w:r>
          </w:p>
        </w:tc>
        <w:tc>
          <w:tcPr>
            <w:tcW w:w="3210" w:type="dxa"/>
          </w:tcPr>
          <w:p w14:paraId="3BC49AE9" w14:textId="2C4E5ACB" w:rsidR="00554A3A" w:rsidRDefault="00482C57" w:rsidP="00544C99">
            <w:pPr>
              <w:jc w:val="center"/>
              <w:cnfStyle w:val="000000000000" w:firstRow="0" w:lastRow="0" w:firstColumn="0" w:lastColumn="0" w:oddVBand="0" w:evenVBand="0" w:oddHBand="0" w:evenHBand="0" w:firstRowFirstColumn="0" w:firstRowLastColumn="0" w:lastRowFirstColumn="0" w:lastRowLastColumn="0"/>
            </w:pPr>
            <w:r>
              <w:t>[</w:t>
            </w:r>
            <w:r w:rsidR="004A3F7E">
              <w:t>m</w:t>
            </w:r>
            <w:r>
              <w:t>A]</w:t>
            </w:r>
          </w:p>
        </w:tc>
      </w:tr>
      <w:tr w:rsidR="00554A3A" w14:paraId="6DF8B7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C867A60" w14:textId="77777777" w:rsidR="00554A3A" w:rsidRDefault="00554A3A" w:rsidP="00544C99">
            <w:pPr>
              <w:jc w:val="center"/>
            </w:pPr>
            <w:r>
              <w:rPr>
                <w:b w:val="0"/>
                <w:bCs w:val="0"/>
              </w:rPr>
              <w:t>trr</w:t>
            </w:r>
          </w:p>
        </w:tc>
        <w:tc>
          <w:tcPr>
            <w:tcW w:w="3209" w:type="dxa"/>
          </w:tcPr>
          <w:p w14:paraId="1E11777D" w14:textId="48846A9F" w:rsidR="00554A3A" w:rsidRDefault="007F721B" w:rsidP="00544C99">
            <w:pPr>
              <w:jc w:val="center"/>
              <w:cnfStyle w:val="000000100000" w:firstRow="0" w:lastRow="0" w:firstColumn="0" w:lastColumn="0" w:oddVBand="0" w:evenVBand="0" w:oddHBand="1" w:evenHBand="0" w:firstRowFirstColumn="0" w:firstRowLastColumn="0" w:lastRowFirstColumn="0" w:lastRowLastColumn="0"/>
            </w:pPr>
            <w:r>
              <w:t>-</w:t>
            </w:r>
          </w:p>
        </w:tc>
        <w:tc>
          <w:tcPr>
            <w:tcW w:w="3210" w:type="dxa"/>
          </w:tcPr>
          <w:p w14:paraId="1F21C7BF" w14:textId="1AFB29C2" w:rsidR="00554A3A" w:rsidRDefault="007F721B" w:rsidP="00544C99">
            <w:pPr>
              <w:jc w:val="center"/>
              <w:cnfStyle w:val="000000100000" w:firstRow="0" w:lastRow="0" w:firstColumn="0" w:lastColumn="0" w:oddVBand="0" w:evenVBand="0" w:oddHBand="1" w:evenHBand="0" w:firstRowFirstColumn="0" w:firstRowLastColumn="0" w:lastRowFirstColumn="0" w:lastRowLastColumn="0"/>
            </w:pPr>
            <w:r>
              <w:t>-</w:t>
            </w:r>
          </w:p>
        </w:tc>
      </w:tr>
    </w:tbl>
    <w:p w14:paraId="6F961F9C" w14:textId="3816621B" w:rsidR="007A0704" w:rsidRDefault="00AC13E5" w:rsidP="00AC13E5">
      <w:pPr>
        <w:rPr>
          <w:lang w:val="de-CH"/>
        </w:rPr>
      </w:pPr>
      <w:r>
        <w:rPr>
          <w:lang w:val="de-CH"/>
        </w:rPr>
        <w:t>Extrait du datasheet SB 2100E-G :</w:t>
      </w:r>
    </w:p>
    <w:p w14:paraId="7E136167" w14:textId="11134B5C" w:rsidR="000F0D5B" w:rsidRDefault="00AC13E5">
      <w:pPr>
        <w:jc w:val="left"/>
        <w:rPr>
          <w:lang w:val="de-CH"/>
        </w:rPr>
      </w:pPr>
      <w:r w:rsidRPr="007A0704">
        <w:rPr>
          <w:noProof/>
          <w:lang w:val="de-CH"/>
        </w:rPr>
        <w:drawing>
          <wp:anchor distT="0" distB="0" distL="114300" distR="114300" simplePos="0" relativeHeight="251658248" behindDoc="0" locked="0" layoutInCell="1" allowOverlap="1" wp14:anchorId="76125CEB" wp14:editId="2C3EBD06">
            <wp:simplePos x="0" y="0"/>
            <wp:positionH relativeFrom="margin">
              <wp:align>left</wp:align>
            </wp:positionH>
            <wp:positionV relativeFrom="paragraph">
              <wp:posOffset>5300</wp:posOffset>
            </wp:positionV>
            <wp:extent cx="3743847" cy="3715268"/>
            <wp:effectExtent l="0" t="0" r="9525" b="0"/>
            <wp:wrapThrough wrapText="bothSides">
              <wp:wrapPolygon edited="0">
                <wp:start x="0" y="0"/>
                <wp:lineTo x="0" y="21489"/>
                <wp:lineTo x="21545" y="21489"/>
                <wp:lineTo x="21545" y="0"/>
                <wp:lineTo x="0" y="0"/>
              </wp:wrapPolygon>
            </wp:wrapThrough>
            <wp:docPr id="95862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842" name=""/>
                    <pic:cNvPicPr/>
                  </pic:nvPicPr>
                  <pic:blipFill>
                    <a:blip r:embed="rId24">
                      <a:extLst>
                        <a:ext uri="{28A0092B-C50C-407E-A947-70E740481C1C}">
                          <a14:useLocalDpi xmlns:a14="http://schemas.microsoft.com/office/drawing/2010/main" val="0"/>
                        </a:ext>
                      </a:extLst>
                    </a:blip>
                    <a:stretch>
                      <a:fillRect/>
                    </a:stretch>
                  </pic:blipFill>
                  <pic:spPr>
                    <a:xfrm>
                      <a:off x="0" y="0"/>
                      <a:ext cx="3743847" cy="3715268"/>
                    </a:xfrm>
                    <a:prstGeom prst="rect">
                      <a:avLst/>
                    </a:prstGeom>
                  </pic:spPr>
                </pic:pic>
              </a:graphicData>
            </a:graphic>
          </wp:anchor>
        </w:drawing>
      </w:r>
    </w:p>
    <w:p w14:paraId="6616B620" w14:textId="77777777" w:rsidR="007A0704" w:rsidRDefault="007A0704">
      <w:pPr>
        <w:jc w:val="left"/>
        <w:rPr>
          <w:lang w:val="de-CH"/>
        </w:rPr>
      </w:pPr>
    </w:p>
    <w:p w14:paraId="767BF334" w14:textId="7D2B651A" w:rsidR="00A87191" w:rsidRPr="00B647F9" w:rsidRDefault="00A87191" w:rsidP="00A87191">
      <w:pPr>
        <w:jc w:val="left"/>
        <w:rPr>
          <w:lang w:val="de-CH"/>
        </w:rPr>
      </w:pPr>
      <m:oMathPara>
        <m:oMathParaPr>
          <m:jc m:val="left"/>
        </m:oMathParaPr>
        <m:oMath>
          <m:r>
            <w:rPr>
              <w:rFonts w:ascii="Cambria Math" w:hAnsi="Cambria Math"/>
              <w:lang w:val="de-CH"/>
            </w:rPr>
            <m:t>Ur=Ualim-Uj=10-0.6=9.4 [V]</m:t>
          </m:r>
        </m:oMath>
      </m:oMathPara>
    </w:p>
    <w:p w14:paraId="0C2E10BF" w14:textId="77777777" w:rsidR="00A87191" w:rsidRPr="001E4C34" w:rsidRDefault="00A87191" w:rsidP="00A87191">
      <w:pPr>
        <w:jc w:val="left"/>
        <w:rPr>
          <w:lang w:val="de-CH"/>
        </w:rPr>
      </w:pPr>
      <m:oMathPara>
        <m:oMathParaPr>
          <m:jc m:val="left"/>
        </m:oMathParaPr>
        <m:oMath>
          <m:r>
            <w:rPr>
              <w:rFonts w:ascii="Cambria Math" w:hAnsi="Cambria Math"/>
              <w:lang w:val="de-CH"/>
            </w:rPr>
            <m:t>Ir=If=200 [mA]</m:t>
          </m:r>
        </m:oMath>
      </m:oMathPara>
    </w:p>
    <w:p w14:paraId="17420F38" w14:textId="5C4E96A8" w:rsidR="00A07C81" w:rsidRPr="00A07C81" w:rsidRDefault="00A87191" w:rsidP="00A87191">
      <w:pPr>
        <w:jc w:val="left"/>
        <w:rPr>
          <w:lang w:val="de-CH"/>
        </w:rPr>
      </w:pPr>
      <m:oMath>
        <m:r>
          <w:rPr>
            <w:rFonts w:ascii="Cambria Math" w:hAnsi="Cambria Math"/>
          </w:rPr>
          <m:t>R</m:t>
        </m:r>
        <m:r>
          <w:rPr>
            <w:rFonts w:ascii="Cambria Math" w:hAnsi="Cambria Math"/>
            <w:lang w:val="de-CH"/>
          </w:rPr>
          <m:t>=</m:t>
        </m:r>
        <m:f>
          <m:fPr>
            <m:ctrlPr>
              <w:rPr>
                <w:rFonts w:ascii="Cambria Math" w:hAnsi="Cambria Math"/>
                <w:i/>
              </w:rPr>
            </m:ctrlPr>
          </m:fPr>
          <m:num>
            <m:r>
              <w:rPr>
                <w:rFonts w:ascii="Cambria Math" w:hAnsi="Cambria Math"/>
              </w:rPr>
              <m:t>Ur</m:t>
            </m:r>
          </m:num>
          <m:den>
            <m:r>
              <w:rPr>
                <w:rFonts w:ascii="Cambria Math" w:hAnsi="Cambria Math"/>
              </w:rPr>
              <m:t>Ir</m:t>
            </m:r>
          </m:den>
        </m:f>
        <m:r>
          <w:rPr>
            <w:rFonts w:ascii="Cambria Math" w:hAnsi="Cambria Math"/>
            <w:lang w:val="de-CH"/>
          </w:rPr>
          <m:t>=</m:t>
        </m:r>
        <m:f>
          <m:fPr>
            <m:ctrlPr>
              <w:rPr>
                <w:rFonts w:ascii="Cambria Math" w:hAnsi="Cambria Math"/>
                <w:i/>
              </w:rPr>
            </m:ctrlPr>
          </m:fPr>
          <m:num>
            <m:r>
              <w:rPr>
                <w:rFonts w:ascii="Cambria Math" w:hAnsi="Cambria Math"/>
                <w:lang w:val="de-CH"/>
              </w:rPr>
              <m:t>9.4</m:t>
            </m:r>
          </m:num>
          <m:den>
            <m:r>
              <w:rPr>
                <w:rFonts w:ascii="Cambria Math" w:hAnsi="Cambria Math"/>
                <w:lang w:val="de-CH"/>
              </w:rPr>
              <m:t>200*</m:t>
            </m:r>
            <m:sSup>
              <m:sSupPr>
                <m:ctrlPr>
                  <w:rPr>
                    <w:rFonts w:ascii="Cambria Math" w:hAnsi="Cambria Math"/>
                    <w:i/>
                  </w:rPr>
                </m:ctrlPr>
              </m:sSupPr>
              <m:e>
                <m:r>
                  <w:rPr>
                    <w:rFonts w:ascii="Cambria Math" w:hAnsi="Cambria Math"/>
                    <w:lang w:val="de-CH"/>
                  </w:rPr>
                  <m:t>10</m:t>
                </m:r>
              </m:e>
              <m:sup>
                <m:r>
                  <w:rPr>
                    <w:rFonts w:ascii="Cambria Math" w:hAnsi="Cambria Math"/>
                    <w:lang w:val="de-CH"/>
                  </w:rPr>
                  <m:t>-3</m:t>
                </m:r>
              </m:sup>
            </m:sSup>
          </m:den>
        </m:f>
        <m:r>
          <w:rPr>
            <w:rFonts w:ascii="Cambria Math" w:hAnsi="Cambria Math"/>
            <w:lang w:val="de-CH"/>
          </w:rPr>
          <m:t xml:space="preserve">= 47 </m:t>
        </m:r>
        <m:d>
          <m:dPr>
            <m:begChr m:val="["/>
            <m:endChr m:val="]"/>
            <m:ctrlPr>
              <w:rPr>
                <w:rFonts w:ascii="Cambria Math" w:hAnsi="Cambria Math"/>
                <w:i/>
              </w:rPr>
            </m:ctrlPr>
          </m:dPr>
          <m:e>
            <m:r>
              <w:rPr>
                <w:rFonts w:ascii="Cambria Math" w:hAnsi="Cambria Math"/>
              </w:rPr>
              <m:t>Ω</m:t>
            </m:r>
          </m:e>
        </m:d>
        <m:r>
          <w:rPr>
            <w:rFonts w:ascii="Cambria Math" w:hAnsi="Cambria Math"/>
            <w:lang w:val="de-CH"/>
          </w:rPr>
          <m:t xml:space="preserve"> </m:t>
        </m:r>
      </m:oMath>
      <w:r w:rsidR="00A07C81">
        <w:rPr>
          <w:lang w:val="de-CH"/>
        </w:rPr>
        <w:t xml:space="preserve"> </w:t>
      </w:r>
    </w:p>
    <w:p w14:paraId="2053E78F" w14:textId="198B67C3" w:rsidR="00A87191" w:rsidRDefault="00A87191" w:rsidP="00A87191">
      <w:pPr>
        <w:jc w:val="left"/>
        <w:rPr>
          <w:lang w:val="de-CH"/>
        </w:rPr>
      </w:pPr>
      <m:oMath>
        <m:r>
          <w:rPr>
            <w:rFonts w:ascii="Cambria Math" w:hAnsi="Cambria Math"/>
          </w:rPr>
          <m:t>PR</m:t>
        </m:r>
        <m:r>
          <w:rPr>
            <w:rFonts w:ascii="Cambria Math" w:hAnsi="Cambria Math"/>
            <w:lang w:val="de-C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lang w:val="de-CH"/>
                  </w:rPr>
                  <m:t>2</m:t>
                </m:r>
              </m:sup>
            </m:sSup>
          </m:num>
          <m:den>
            <m:r>
              <w:rPr>
                <w:rFonts w:ascii="Cambria Math" w:hAnsi="Cambria Math"/>
              </w:rPr>
              <m:t>R</m:t>
            </m:r>
          </m:den>
        </m:f>
        <m:r>
          <w:rPr>
            <w:rFonts w:ascii="Cambria Math" w:hAnsi="Cambria Math"/>
            <w:lang w:val="de-CH"/>
          </w:rPr>
          <m:t>=</m:t>
        </m:r>
        <m:f>
          <m:fPr>
            <m:ctrlPr>
              <w:rPr>
                <w:rFonts w:ascii="Cambria Math" w:hAnsi="Cambria Math"/>
                <w:i/>
              </w:rPr>
            </m:ctrlPr>
          </m:fPr>
          <m:num>
            <m:sSup>
              <m:sSupPr>
                <m:ctrlPr>
                  <w:rPr>
                    <w:rFonts w:ascii="Cambria Math" w:hAnsi="Cambria Math"/>
                    <w:i/>
                  </w:rPr>
                </m:ctrlPr>
              </m:sSupPr>
              <m:e>
                <m:r>
                  <w:rPr>
                    <w:rFonts w:ascii="Cambria Math" w:hAnsi="Cambria Math"/>
                    <w:lang w:val="de-CH"/>
                  </w:rPr>
                  <m:t>9.4</m:t>
                </m:r>
              </m:e>
              <m:sup>
                <m:r>
                  <w:rPr>
                    <w:rFonts w:ascii="Cambria Math" w:hAnsi="Cambria Math"/>
                    <w:lang w:val="de-CH"/>
                  </w:rPr>
                  <m:t>2</m:t>
                </m:r>
              </m:sup>
            </m:sSup>
          </m:num>
          <m:den>
            <m:r>
              <w:rPr>
                <w:rFonts w:ascii="Cambria Math" w:hAnsi="Cambria Math"/>
                <w:lang w:val="de-CH"/>
              </w:rPr>
              <m:t>47</m:t>
            </m:r>
          </m:den>
        </m:f>
        <m:r>
          <w:rPr>
            <w:rFonts w:ascii="Cambria Math" w:hAnsi="Cambria Math"/>
            <w:lang w:val="de-CH"/>
          </w:rPr>
          <m:t>=1.88 [</m:t>
        </m:r>
        <m:r>
          <w:rPr>
            <w:rFonts w:ascii="Cambria Math" w:hAnsi="Cambria Math"/>
          </w:rPr>
          <m:t>W</m:t>
        </m:r>
        <m:r>
          <w:rPr>
            <w:rFonts w:ascii="Cambria Math" w:hAnsi="Cambria Math"/>
            <w:lang w:val="de-CH"/>
          </w:rPr>
          <m:t>]</m:t>
        </m:r>
      </m:oMath>
      <w:r w:rsidRPr="00CD2B1F">
        <w:rPr>
          <w:lang w:val="de-CH"/>
        </w:rPr>
        <w:t xml:space="preserve"> </w:t>
      </w:r>
    </w:p>
    <w:p w14:paraId="4DE71C4F" w14:textId="762F12F7" w:rsidR="00A87191" w:rsidRPr="00173702" w:rsidRDefault="00A87191" w:rsidP="00A87191">
      <w:pPr>
        <w:jc w:val="left"/>
        <w:rPr>
          <w:lang w:val="de-CH"/>
        </w:rPr>
      </w:pPr>
      <m:oMath>
        <m:r>
          <w:rPr>
            <w:rFonts w:ascii="Cambria Math" w:hAnsi="Cambria Math"/>
            <w:lang w:val="de-CH"/>
          </w:rPr>
          <m:t>IrRéel=</m:t>
        </m:r>
        <m:f>
          <m:fPr>
            <m:ctrlPr>
              <w:rPr>
                <w:rFonts w:ascii="Cambria Math" w:hAnsi="Cambria Math"/>
                <w:i/>
                <w:lang w:val="de-CH"/>
              </w:rPr>
            </m:ctrlPr>
          </m:fPr>
          <m:num>
            <m:r>
              <w:rPr>
                <w:rFonts w:ascii="Cambria Math" w:hAnsi="Cambria Math"/>
                <w:lang w:val="de-CH"/>
              </w:rPr>
              <m:t>Ur</m:t>
            </m:r>
          </m:num>
          <m:den>
            <m:r>
              <w:rPr>
                <w:rFonts w:ascii="Cambria Math" w:hAnsi="Cambria Math"/>
                <w:lang w:val="de-CH"/>
              </w:rPr>
              <m:t>Re24</m:t>
            </m:r>
          </m:den>
        </m:f>
        <m:r>
          <w:rPr>
            <w:rFonts w:ascii="Cambria Math" w:hAnsi="Cambria Math"/>
            <w:lang w:val="de-CH"/>
          </w:rPr>
          <m:t>=</m:t>
        </m:r>
        <m:f>
          <m:fPr>
            <m:ctrlPr>
              <w:rPr>
                <w:rFonts w:ascii="Cambria Math" w:hAnsi="Cambria Math"/>
                <w:i/>
                <w:lang w:val="de-CH"/>
              </w:rPr>
            </m:ctrlPr>
          </m:fPr>
          <m:num>
            <m:r>
              <w:rPr>
                <w:rFonts w:ascii="Cambria Math" w:hAnsi="Cambria Math"/>
                <w:lang w:val="de-CH"/>
              </w:rPr>
              <m:t>9.4</m:t>
            </m:r>
          </m:num>
          <m:den>
            <m:r>
              <w:rPr>
                <w:rFonts w:ascii="Cambria Math" w:hAnsi="Cambria Math"/>
                <w:lang w:val="de-CH"/>
              </w:rPr>
              <m:t>47</m:t>
            </m:r>
          </m:den>
        </m:f>
        <m:r>
          <w:rPr>
            <w:rFonts w:ascii="Cambria Math" w:hAnsi="Cambria Math"/>
            <w:lang w:val="de-CH"/>
          </w:rPr>
          <m:t>=200 [mA]</m:t>
        </m:r>
      </m:oMath>
      <w:r>
        <w:rPr>
          <w:lang w:val="de-CH"/>
        </w:rPr>
        <w:t xml:space="preserve"> </w:t>
      </w:r>
    </w:p>
    <w:p w14:paraId="6B8EA99B" w14:textId="77777777" w:rsidR="007A0704" w:rsidRDefault="007A0704">
      <w:pPr>
        <w:jc w:val="left"/>
        <w:rPr>
          <w:lang w:val="de-CH"/>
        </w:rPr>
      </w:pPr>
    </w:p>
    <w:p w14:paraId="0DCF40B5" w14:textId="77777777" w:rsidR="00D669C0" w:rsidRDefault="00D669C0">
      <w:pPr>
        <w:jc w:val="left"/>
        <w:rPr>
          <w:lang w:val="de-CH"/>
        </w:rPr>
      </w:pPr>
    </w:p>
    <w:p w14:paraId="13538407" w14:textId="77777777" w:rsidR="00AC13E5" w:rsidRDefault="00AC13E5">
      <w:pPr>
        <w:jc w:val="left"/>
        <w:rPr>
          <w:lang w:val="de-CH"/>
        </w:rPr>
      </w:pPr>
    </w:p>
    <w:p w14:paraId="4A70770A" w14:textId="77777777" w:rsidR="00AC13E5" w:rsidRDefault="00AC13E5">
      <w:pPr>
        <w:jc w:val="left"/>
        <w:rPr>
          <w:lang w:val="de-CH"/>
        </w:rPr>
      </w:pPr>
    </w:p>
    <w:p w14:paraId="592B9179" w14:textId="408E3E8E" w:rsidR="000F0D5B" w:rsidRDefault="00495777">
      <w:pPr>
        <w:jc w:val="left"/>
        <w:rPr>
          <w:lang w:val="de-CH"/>
        </w:rPr>
      </w:pPr>
      <w:r w:rsidRPr="00495777">
        <w:rPr>
          <w:noProof/>
          <w:lang w:val="de-CH"/>
        </w:rPr>
        <w:drawing>
          <wp:inline distT="0" distB="0" distL="0" distR="0" wp14:anchorId="0A3567AE" wp14:editId="39CFD30B">
            <wp:extent cx="6120130" cy="548640"/>
            <wp:effectExtent l="0" t="0" r="0" b="3810"/>
            <wp:docPr id="2095431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1145" name=""/>
                    <pic:cNvPicPr/>
                  </pic:nvPicPr>
                  <pic:blipFill rotWithShape="1">
                    <a:blip r:embed="rId25"/>
                    <a:srcRect b="49355"/>
                    <a:stretch>
                      <a:fillRect/>
                    </a:stretch>
                  </pic:blipFill>
                  <pic:spPr bwMode="auto">
                    <a:xfrm>
                      <a:off x="0" y="0"/>
                      <a:ext cx="6120130" cy="548640"/>
                    </a:xfrm>
                    <a:prstGeom prst="rect">
                      <a:avLst/>
                    </a:prstGeom>
                    <a:ln>
                      <a:noFill/>
                    </a:ln>
                    <a:extLst>
                      <a:ext uri="{53640926-AAD7-44D8-BBD7-CCE9431645EC}">
                        <a14:shadowObscured xmlns:a14="http://schemas.microsoft.com/office/drawing/2010/main"/>
                      </a:ext>
                    </a:extLst>
                  </pic:spPr>
                </pic:pic>
              </a:graphicData>
            </a:graphic>
          </wp:inline>
        </w:drawing>
      </w:r>
    </w:p>
    <w:p w14:paraId="1246810D" w14:textId="76387B42" w:rsidR="004A3F7E" w:rsidRDefault="004A3F7E">
      <w:pPr>
        <w:jc w:val="left"/>
        <w:rPr>
          <w:lang w:val="de-CH"/>
        </w:rPr>
      </w:pPr>
      <w:r w:rsidRPr="004A3F7E">
        <w:rPr>
          <w:noProof/>
          <w:lang w:val="de-CH"/>
        </w:rPr>
        <w:drawing>
          <wp:inline distT="0" distB="0" distL="0" distR="0" wp14:anchorId="1A265DC1" wp14:editId="26FBFE0F">
            <wp:extent cx="6120130" cy="422275"/>
            <wp:effectExtent l="0" t="0" r="0" b="0"/>
            <wp:docPr id="1593168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8676" name=""/>
                    <pic:cNvPicPr/>
                  </pic:nvPicPr>
                  <pic:blipFill>
                    <a:blip r:embed="rId26"/>
                    <a:stretch>
                      <a:fillRect/>
                    </a:stretch>
                  </pic:blipFill>
                  <pic:spPr>
                    <a:xfrm>
                      <a:off x="0" y="0"/>
                      <a:ext cx="6120130" cy="422275"/>
                    </a:xfrm>
                    <a:prstGeom prst="rect">
                      <a:avLst/>
                    </a:prstGeom>
                  </pic:spPr>
                </pic:pic>
              </a:graphicData>
            </a:graphic>
          </wp:inline>
        </w:drawing>
      </w:r>
    </w:p>
    <w:p w14:paraId="0FE0F59A" w14:textId="67AC93AE" w:rsidR="000F0D5B" w:rsidRPr="005331B6" w:rsidRDefault="000F0D5B" w:rsidP="0032763B">
      <w:pPr>
        <w:pStyle w:val="Titre2"/>
        <w:rPr>
          <w:lang w:val="fr-CH"/>
        </w:rPr>
      </w:pPr>
    </w:p>
    <w:p w14:paraId="4D6C7CD3" w14:textId="45691ABC" w:rsidR="0032763B" w:rsidRPr="005758B2" w:rsidRDefault="0032763B" w:rsidP="0032763B">
      <w:pPr>
        <w:pStyle w:val="Titre2"/>
        <w:rPr>
          <w:sz w:val="22"/>
          <w:szCs w:val="22"/>
          <w:lang w:val="fr-CH"/>
        </w:rPr>
      </w:pPr>
      <w:bookmarkStart w:id="14" w:name="_Toc241174859"/>
      <w:r w:rsidRPr="005758B2">
        <w:rPr>
          <w:sz w:val="22"/>
          <w:szCs w:val="22"/>
          <w:lang w:val="fr-CH"/>
        </w:rPr>
        <w:t>3.</w:t>
      </w:r>
      <w:r w:rsidR="00D804C7">
        <w:rPr>
          <w:sz w:val="22"/>
          <w:szCs w:val="22"/>
          <w:lang w:val="fr-CH"/>
        </w:rPr>
        <w:t>3</w:t>
      </w:r>
      <w:r w:rsidRPr="005758B2">
        <w:rPr>
          <w:sz w:val="22"/>
          <w:szCs w:val="22"/>
          <w:lang w:val="fr-CH"/>
        </w:rPr>
        <w:t xml:space="preserve"> </w:t>
      </w:r>
      <w:r w:rsidR="00845BAB" w:rsidRPr="005758B2">
        <w:rPr>
          <w:sz w:val="22"/>
          <w:szCs w:val="22"/>
          <w:lang w:val="fr-CH"/>
        </w:rPr>
        <w:t>A quelle fréquence utiliser ces diodes :</w:t>
      </w:r>
      <w:bookmarkEnd w:id="14"/>
    </w:p>
    <w:p w14:paraId="2D55618F" w14:textId="622FC510" w:rsidR="00FD3B96" w:rsidRPr="005758B2" w:rsidRDefault="00C80F9A" w:rsidP="00FD3B96">
      <w:pPr>
        <w:rPr>
          <w:sz w:val="20"/>
          <w:szCs w:val="20"/>
          <w:lang w:val="fr-CH"/>
        </w:rPr>
      </w:pPr>
      <m:oMath>
        <m:r>
          <w:rPr>
            <w:rFonts w:ascii="Cambria Math" w:hAnsi="Cambria Math"/>
            <w:sz w:val="20"/>
            <w:szCs w:val="20"/>
            <w:lang w:val="fr-CH"/>
          </w:rPr>
          <m:t>Fmin=0</m:t>
        </m:r>
      </m:oMath>
      <w:r w:rsidR="00FD3B96" w:rsidRPr="005758B2">
        <w:rPr>
          <w:sz w:val="20"/>
          <w:szCs w:val="20"/>
          <w:lang w:val="fr-CH"/>
        </w:rPr>
        <w:t xml:space="preserve"> </w:t>
      </w:r>
      <w:r w:rsidR="003F275C" w:rsidRPr="005758B2">
        <w:rPr>
          <w:sz w:val="20"/>
          <w:szCs w:val="20"/>
          <w:lang w:val="fr-CH"/>
        </w:rPr>
        <w:t>Pour</w:t>
      </w:r>
      <w:r w:rsidR="00FD3B96" w:rsidRPr="005758B2">
        <w:rPr>
          <w:sz w:val="20"/>
          <w:szCs w:val="20"/>
          <w:lang w:val="fr-CH"/>
        </w:rPr>
        <w:t xml:space="preserve"> toutes les diodes car elles fonctionnent toutes en DC </w:t>
      </w:r>
    </w:p>
    <w:p w14:paraId="530F9CD4" w14:textId="10538A98" w:rsidR="0032763B" w:rsidRPr="005758B2" w:rsidRDefault="0032763B" w:rsidP="0032763B">
      <w:pPr>
        <w:pStyle w:val="Titre2"/>
        <w:rPr>
          <w:sz w:val="22"/>
          <w:szCs w:val="22"/>
        </w:rPr>
      </w:pPr>
      <w:bookmarkStart w:id="15" w:name="_Toc241174860"/>
      <w:r w:rsidRPr="005758B2">
        <w:rPr>
          <w:sz w:val="22"/>
          <w:szCs w:val="22"/>
        </w:rPr>
        <w:t>3.</w:t>
      </w:r>
      <w:r w:rsidR="00D804C7">
        <w:rPr>
          <w:sz w:val="22"/>
          <w:szCs w:val="22"/>
        </w:rPr>
        <w:t>3</w:t>
      </w:r>
      <w:r w:rsidRPr="005758B2">
        <w:rPr>
          <w:sz w:val="22"/>
          <w:szCs w:val="22"/>
        </w:rPr>
        <w:t>.1 Diode de redressement 1N4004 :</w:t>
      </w:r>
      <w:bookmarkEnd w:id="15"/>
    </w:p>
    <w:p w14:paraId="529DCA99" w14:textId="69259290" w:rsidR="000B144C" w:rsidRPr="005758B2" w:rsidRDefault="000B144C" w:rsidP="0032763B">
      <w:pPr>
        <w:rPr>
          <w:sz w:val="20"/>
          <w:szCs w:val="20"/>
          <w:lang w:val="fr-CH"/>
        </w:rPr>
      </w:pPr>
      <m:oMath>
        <m:r>
          <w:rPr>
            <w:rFonts w:ascii="Cambria Math" w:hAnsi="Cambria Math"/>
            <w:sz w:val="20"/>
            <w:szCs w:val="20"/>
            <w:lang w:val="fr-CH"/>
          </w:rPr>
          <m:t>Fmax=</m:t>
        </m:r>
        <m:f>
          <m:fPr>
            <m:ctrlPr>
              <w:rPr>
                <w:rFonts w:ascii="Cambria Math" w:hAnsi="Cambria Math"/>
                <w:i/>
                <w:sz w:val="20"/>
                <w:szCs w:val="20"/>
                <w:lang w:val="fr-CH"/>
              </w:rPr>
            </m:ctrlPr>
          </m:fPr>
          <m:num>
            <m:r>
              <w:rPr>
                <w:rFonts w:ascii="Cambria Math" w:hAnsi="Cambria Math"/>
                <w:sz w:val="20"/>
                <w:szCs w:val="20"/>
                <w:lang w:val="fr-CH"/>
              </w:rPr>
              <m:t>1</m:t>
            </m:r>
          </m:num>
          <m:den>
            <m:r>
              <w:rPr>
                <w:rFonts w:ascii="Cambria Math" w:hAnsi="Cambria Math"/>
                <w:sz w:val="20"/>
                <w:szCs w:val="20"/>
                <w:lang w:val="fr-CH"/>
              </w:rPr>
              <m:t>trr</m:t>
            </m:r>
          </m:den>
        </m:f>
        <m:r>
          <w:rPr>
            <w:rFonts w:ascii="Cambria Math" w:hAnsi="Cambria Math"/>
            <w:sz w:val="20"/>
            <w:szCs w:val="20"/>
            <w:lang w:val="fr-CH"/>
          </w:rPr>
          <m:t>=</m:t>
        </m:r>
        <m:f>
          <m:fPr>
            <m:ctrlPr>
              <w:rPr>
                <w:rFonts w:ascii="Cambria Math" w:hAnsi="Cambria Math"/>
                <w:i/>
                <w:sz w:val="20"/>
                <w:szCs w:val="20"/>
                <w:lang w:val="fr-CH"/>
              </w:rPr>
            </m:ctrlPr>
          </m:fPr>
          <m:num>
            <m:r>
              <w:rPr>
                <w:rFonts w:ascii="Cambria Math" w:hAnsi="Cambria Math"/>
                <w:sz w:val="20"/>
                <w:szCs w:val="20"/>
                <w:lang w:val="fr-CH"/>
              </w:rPr>
              <m:t>1</m:t>
            </m:r>
          </m:num>
          <m:den>
            <m:r>
              <w:rPr>
                <w:rFonts w:ascii="Cambria Math" w:hAnsi="Cambria Math"/>
                <w:sz w:val="20"/>
                <w:szCs w:val="20"/>
                <w:lang w:val="fr-CH"/>
              </w:rPr>
              <m:t>30*</m:t>
            </m:r>
            <m:sSup>
              <m:sSupPr>
                <m:ctrlPr>
                  <w:rPr>
                    <w:rFonts w:ascii="Cambria Math" w:hAnsi="Cambria Math"/>
                    <w:i/>
                    <w:sz w:val="20"/>
                    <w:szCs w:val="20"/>
                    <w:lang w:val="fr-CH"/>
                  </w:rPr>
                </m:ctrlPr>
              </m:sSupPr>
              <m:e>
                <m:r>
                  <w:rPr>
                    <w:rFonts w:ascii="Cambria Math" w:hAnsi="Cambria Math"/>
                    <w:sz w:val="20"/>
                    <w:szCs w:val="20"/>
                    <w:lang w:val="fr-CH"/>
                  </w:rPr>
                  <m:t>10</m:t>
                </m:r>
              </m:e>
              <m:sup>
                <m:r>
                  <w:rPr>
                    <w:rFonts w:ascii="Cambria Math" w:hAnsi="Cambria Math"/>
                    <w:sz w:val="20"/>
                    <w:szCs w:val="20"/>
                    <w:lang w:val="fr-CH"/>
                  </w:rPr>
                  <m:t>-6</m:t>
                </m:r>
              </m:sup>
            </m:sSup>
          </m:den>
        </m:f>
        <m:r>
          <w:rPr>
            <w:rFonts w:ascii="Cambria Math" w:hAnsi="Cambria Math"/>
            <w:sz w:val="20"/>
            <w:szCs w:val="20"/>
            <w:lang w:val="fr-CH"/>
          </w:rPr>
          <m:t xml:space="preserve">=33.33 </m:t>
        </m:r>
        <m:d>
          <m:dPr>
            <m:begChr m:val="["/>
            <m:endChr m:val="]"/>
            <m:ctrlPr>
              <w:rPr>
                <w:rFonts w:ascii="Cambria Math" w:hAnsi="Cambria Math"/>
                <w:i/>
                <w:sz w:val="20"/>
                <w:szCs w:val="20"/>
                <w:lang w:val="fr-CH"/>
              </w:rPr>
            </m:ctrlPr>
          </m:dPr>
          <m:e>
            <m:r>
              <w:rPr>
                <w:rFonts w:ascii="Cambria Math" w:hAnsi="Cambria Math"/>
                <w:sz w:val="20"/>
                <w:szCs w:val="20"/>
                <w:lang w:val="fr-CH"/>
              </w:rPr>
              <m:t>kHz</m:t>
            </m:r>
          </m:e>
        </m:d>
      </m:oMath>
      <w:r w:rsidRPr="005758B2">
        <w:rPr>
          <w:sz w:val="20"/>
          <w:szCs w:val="20"/>
          <w:lang w:val="fr-CH"/>
        </w:rPr>
        <w:t xml:space="preserve">  </w:t>
      </w:r>
    </w:p>
    <w:p w14:paraId="62684A74" w14:textId="334EFFEB" w:rsidR="0032763B" w:rsidRPr="005758B2" w:rsidRDefault="0032763B" w:rsidP="0032763B">
      <w:pPr>
        <w:pStyle w:val="Titre2"/>
        <w:rPr>
          <w:sz w:val="22"/>
          <w:szCs w:val="22"/>
        </w:rPr>
      </w:pPr>
      <w:bookmarkStart w:id="16" w:name="_Toc241174861"/>
      <w:r w:rsidRPr="005758B2">
        <w:rPr>
          <w:sz w:val="22"/>
          <w:szCs w:val="22"/>
        </w:rPr>
        <w:t>3.</w:t>
      </w:r>
      <w:r w:rsidR="00D804C7">
        <w:rPr>
          <w:sz w:val="22"/>
          <w:szCs w:val="22"/>
        </w:rPr>
        <w:t>3</w:t>
      </w:r>
      <w:r w:rsidRPr="005758B2">
        <w:rPr>
          <w:sz w:val="22"/>
          <w:szCs w:val="22"/>
        </w:rPr>
        <w:t>.2 Diode de signal ou de commutation 1N4148 :</w:t>
      </w:r>
      <w:bookmarkEnd w:id="16"/>
    </w:p>
    <w:p w14:paraId="5CD5F015" w14:textId="32519037" w:rsidR="0032763B" w:rsidRPr="00D804C7" w:rsidRDefault="00DA5889" w:rsidP="0032763B">
      <w:pPr>
        <w:rPr>
          <w:sz w:val="20"/>
          <w:szCs w:val="20"/>
          <w:lang w:val="de-CH"/>
        </w:rPr>
      </w:pPr>
      <m:oMath>
        <m:r>
          <w:rPr>
            <w:rFonts w:ascii="Cambria Math" w:hAnsi="Cambria Math"/>
            <w:sz w:val="20"/>
            <w:szCs w:val="20"/>
          </w:rPr>
          <m:t>Fmax</m:t>
        </m:r>
        <m:r>
          <w:rPr>
            <w:rFonts w:ascii="Cambria Math" w:hAnsi="Cambria Math"/>
            <w:sz w:val="20"/>
            <w:szCs w:val="20"/>
            <w:lang w:val="de-CH"/>
          </w:rPr>
          <m:t>=</m:t>
        </m:r>
        <m:f>
          <m:fPr>
            <m:ctrlPr>
              <w:rPr>
                <w:rFonts w:ascii="Cambria Math" w:hAnsi="Cambria Math"/>
                <w:i/>
                <w:sz w:val="20"/>
                <w:szCs w:val="20"/>
              </w:rPr>
            </m:ctrlPr>
          </m:fPr>
          <m:num>
            <m:r>
              <w:rPr>
                <w:rFonts w:ascii="Cambria Math" w:hAnsi="Cambria Math"/>
                <w:sz w:val="20"/>
                <w:szCs w:val="20"/>
                <w:lang w:val="de-CH"/>
              </w:rPr>
              <m:t>1</m:t>
            </m:r>
          </m:num>
          <m:den>
            <m:r>
              <w:rPr>
                <w:rFonts w:ascii="Cambria Math" w:hAnsi="Cambria Math"/>
                <w:sz w:val="20"/>
                <w:szCs w:val="20"/>
              </w:rPr>
              <m:t>trr</m:t>
            </m:r>
          </m:den>
        </m:f>
        <m:r>
          <w:rPr>
            <w:rFonts w:ascii="Cambria Math" w:hAnsi="Cambria Math"/>
            <w:sz w:val="20"/>
            <w:szCs w:val="20"/>
            <w:lang w:val="de-CH"/>
          </w:rPr>
          <m:t>=</m:t>
        </m:r>
        <m:f>
          <m:fPr>
            <m:ctrlPr>
              <w:rPr>
                <w:rFonts w:ascii="Cambria Math" w:hAnsi="Cambria Math"/>
                <w:i/>
                <w:sz w:val="20"/>
                <w:szCs w:val="20"/>
              </w:rPr>
            </m:ctrlPr>
          </m:fPr>
          <m:num>
            <m:r>
              <w:rPr>
                <w:rFonts w:ascii="Cambria Math" w:hAnsi="Cambria Math"/>
                <w:sz w:val="20"/>
                <w:szCs w:val="20"/>
                <w:lang w:val="de-CH"/>
              </w:rPr>
              <m:t>1</m:t>
            </m:r>
          </m:num>
          <m:den>
            <m:r>
              <w:rPr>
                <w:rFonts w:ascii="Cambria Math" w:hAnsi="Cambria Math"/>
                <w:sz w:val="20"/>
                <w:szCs w:val="20"/>
                <w:lang w:val="de-CH"/>
              </w:rPr>
              <m:t>4*</m:t>
            </m:r>
            <m:sSup>
              <m:sSupPr>
                <m:ctrlPr>
                  <w:rPr>
                    <w:rFonts w:ascii="Cambria Math" w:hAnsi="Cambria Math"/>
                    <w:i/>
                    <w:sz w:val="20"/>
                    <w:szCs w:val="20"/>
                  </w:rPr>
                </m:ctrlPr>
              </m:sSupPr>
              <m:e>
                <m:r>
                  <w:rPr>
                    <w:rFonts w:ascii="Cambria Math" w:hAnsi="Cambria Math"/>
                    <w:sz w:val="20"/>
                    <w:szCs w:val="20"/>
                    <w:lang w:val="de-CH"/>
                  </w:rPr>
                  <m:t>10</m:t>
                </m:r>
              </m:e>
              <m:sup>
                <m:r>
                  <w:rPr>
                    <w:rFonts w:ascii="Cambria Math" w:hAnsi="Cambria Math"/>
                    <w:sz w:val="20"/>
                    <w:szCs w:val="20"/>
                    <w:lang w:val="de-CH"/>
                  </w:rPr>
                  <m:t>-9</m:t>
                </m:r>
              </m:sup>
            </m:sSup>
          </m:den>
        </m:f>
        <m:r>
          <w:rPr>
            <w:rFonts w:ascii="Cambria Math" w:hAnsi="Cambria Math"/>
            <w:sz w:val="20"/>
            <w:szCs w:val="20"/>
            <w:lang w:val="de-CH"/>
          </w:rPr>
          <m:t>=250 [</m:t>
        </m:r>
        <m:r>
          <w:rPr>
            <w:rFonts w:ascii="Cambria Math" w:hAnsi="Cambria Math"/>
            <w:sz w:val="20"/>
            <w:szCs w:val="20"/>
          </w:rPr>
          <m:t>MHz</m:t>
        </m:r>
        <m:r>
          <w:rPr>
            <w:rFonts w:ascii="Cambria Math" w:hAnsi="Cambria Math"/>
            <w:sz w:val="20"/>
            <w:szCs w:val="20"/>
            <w:lang w:val="de-CH"/>
          </w:rPr>
          <m:t>]</m:t>
        </m:r>
      </m:oMath>
      <w:r w:rsidRPr="00D804C7">
        <w:rPr>
          <w:sz w:val="20"/>
          <w:szCs w:val="20"/>
          <w:lang w:val="de-CH"/>
        </w:rPr>
        <w:t xml:space="preserve"> </w:t>
      </w:r>
    </w:p>
    <w:p w14:paraId="7554A56E" w14:textId="78F5DD53" w:rsidR="0032763B" w:rsidRPr="005758B2" w:rsidRDefault="0032763B" w:rsidP="0032763B">
      <w:pPr>
        <w:pStyle w:val="Titre2"/>
        <w:rPr>
          <w:sz w:val="22"/>
          <w:szCs w:val="22"/>
          <w:lang w:val="de-CH"/>
        </w:rPr>
      </w:pPr>
      <w:bookmarkStart w:id="17" w:name="_Toc241174862"/>
      <w:r w:rsidRPr="005758B2">
        <w:rPr>
          <w:sz w:val="22"/>
          <w:szCs w:val="22"/>
          <w:lang w:val="de-CH"/>
        </w:rPr>
        <w:t>3.</w:t>
      </w:r>
      <w:r w:rsidR="00D804C7">
        <w:rPr>
          <w:sz w:val="22"/>
          <w:szCs w:val="22"/>
          <w:lang w:val="de-CH"/>
        </w:rPr>
        <w:t>3</w:t>
      </w:r>
      <w:r w:rsidRPr="005758B2">
        <w:rPr>
          <w:sz w:val="22"/>
          <w:szCs w:val="22"/>
          <w:lang w:val="de-CH"/>
        </w:rPr>
        <w:t>.3 Diode Schottky SB 2100E-</w:t>
      </w:r>
      <w:r w:rsidR="00677E46" w:rsidRPr="005758B2">
        <w:rPr>
          <w:sz w:val="22"/>
          <w:szCs w:val="22"/>
          <w:lang w:val="de-CH"/>
        </w:rPr>
        <w:t>G:</w:t>
      </w:r>
      <w:bookmarkEnd w:id="17"/>
    </w:p>
    <w:p w14:paraId="05759DB4" w14:textId="2A368179" w:rsidR="007A2516" w:rsidRPr="00D804C7" w:rsidRDefault="00004217" w:rsidP="001956CC">
      <w:pPr>
        <w:rPr>
          <w:lang w:val="de-CH"/>
        </w:rPr>
      </w:pPr>
      <m:oMath>
        <m:r>
          <w:rPr>
            <w:rFonts w:ascii="Cambria Math" w:hAnsi="Cambria Math"/>
            <w:sz w:val="20"/>
            <w:szCs w:val="20"/>
            <w:lang w:val="de-CH"/>
          </w:rPr>
          <m:t>Fmax=</m:t>
        </m:r>
        <m:f>
          <m:fPr>
            <m:ctrlPr>
              <w:rPr>
                <w:rFonts w:ascii="Cambria Math" w:hAnsi="Cambria Math"/>
                <w:i/>
                <w:sz w:val="20"/>
                <w:szCs w:val="20"/>
                <w:lang w:val="de-CH"/>
              </w:rPr>
            </m:ctrlPr>
          </m:fPr>
          <m:num>
            <m:r>
              <w:rPr>
                <w:rFonts w:ascii="Cambria Math" w:hAnsi="Cambria Math"/>
                <w:sz w:val="20"/>
                <w:szCs w:val="20"/>
                <w:lang w:val="de-CH"/>
              </w:rPr>
              <m:t>1</m:t>
            </m:r>
          </m:num>
          <m:den>
            <m:r>
              <w:rPr>
                <w:rFonts w:ascii="Cambria Math" w:hAnsi="Cambria Math"/>
                <w:sz w:val="20"/>
                <w:szCs w:val="20"/>
                <w:lang w:val="de-CH"/>
              </w:rPr>
              <m:t>trr</m:t>
            </m:r>
          </m:den>
        </m:f>
        <m:r>
          <w:rPr>
            <w:rFonts w:ascii="Cambria Math" w:hAnsi="Cambria Math"/>
            <w:sz w:val="20"/>
            <w:szCs w:val="20"/>
            <w:lang w:val="de-CH"/>
          </w:rPr>
          <m:t>=</m:t>
        </m:r>
        <m:f>
          <m:fPr>
            <m:ctrlPr>
              <w:rPr>
                <w:rFonts w:ascii="Cambria Math" w:hAnsi="Cambria Math"/>
                <w:i/>
                <w:sz w:val="20"/>
                <w:szCs w:val="20"/>
                <w:lang w:val="de-CH"/>
              </w:rPr>
            </m:ctrlPr>
          </m:fPr>
          <m:num>
            <m:r>
              <w:rPr>
                <w:rFonts w:ascii="Cambria Math" w:hAnsi="Cambria Math"/>
                <w:sz w:val="20"/>
                <w:szCs w:val="20"/>
                <w:lang w:val="de-CH"/>
              </w:rPr>
              <m:t>1</m:t>
            </m:r>
          </m:num>
          <m:den>
            <m:r>
              <w:rPr>
                <w:rFonts w:ascii="Cambria Math" w:hAnsi="Cambria Math"/>
                <w:sz w:val="20"/>
                <w:szCs w:val="20"/>
                <w:lang w:val="de-CH"/>
              </w:rPr>
              <m:t>0</m:t>
            </m:r>
          </m:den>
        </m:f>
        <m:r>
          <w:rPr>
            <w:rFonts w:ascii="Cambria Math" w:hAnsi="Cambria Math"/>
            <w:sz w:val="20"/>
            <w:szCs w:val="20"/>
            <w:lang w:val="de-CH"/>
          </w:rPr>
          <m:t>=tends vers l'infini</m:t>
        </m:r>
      </m:oMath>
      <w:r w:rsidR="005F0C75" w:rsidRPr="0032763B">
        <w:rPr>
          <w:lang w:val="de-CH"/>
        </w:rPr>
        <w:br w:type="page"/>
      </w:r>
    </w:p>
    <w:p w14:paraId="5795C00A" w14:textId="409737CC" w:rsidR="001956CC" w:rsidRDefault="001956CC" w:rsidP="001956CC">
      <w:pPr>
        <w:pStyle w:val="Titre1"/>
      </w:pPr>
      <w:bookmarkStart w:id="18" w:name="_Toc241174863"/>
      <w:r>
        <w:lastRenderedPageBreak/>
        <w:t>4 Simulation :</w:t>
      </w:r>
      <w:bookmarkEnd w:id="18"/>
    </w:p>
    <w:p w14:paraId="70BD2579" w14:textId="4B8C28F8" w:rsidR="00647188" w:rsidRPr="002A21AD" w:rsidRDefault="004F682D" w:rsidP="002A21AD">
      <w:pPr>
        <w:pStyle w:val="Titre2"/>
      </w:pPr>
      <w:bookmarkStart w:id="19" w:name="_Toc241174864"/>
      <w:r>
        <w:t xml:space="preserve">4.1 </w:t>
      </w:r>
      <w:r w:rsidR="00AF597D">
        <w:t>Condition de simulation :</w:t>
      </w:r>
      <w:bookmarkEnd w:id="19"/>
      <w:r w:rsidR="00384901">
        <w:tab/>
      </w:r>
      <w:r w:rsidR="00384901" w:rsidRPr="00263E8E">
        <w:rPr>
          <w:lang w:val="fr-CH"/>
        </w:rPr>
        <w:t xml:space="preserve">   </w:t>
      </w:r>
      <w:r w:rsidR="00384901">
        <w:t xml:space="preserve">       </w:t>
      </w:r>
      <w:r w:rsidR="00647188">
        <w:tab/>
      </w:r>
      <w:r w:rsidR="00647188">
        <w:tab/>
      </w:r>
    </w:p>
    <w:p w14:paraId="1B893FB8" w14:textId="77777777" w:rsidR="00647188" w:rsidRDefault="00E56B5B" w:rsidP="00E56B5B">
      <w:r>
        <w:t>Générateur :</w:t>
      </w:r>
    </w:p>
    <w:p w14:paraId="3768E1EC" w14:textId="2BC2EFF6" w:rsidR="00E56B5B" w:rsidRDefault="00E56B5B" w:rsidP="00E56B5B">
      <w:pPr>
        <w:pStyle w:val="Paragraphedeliste"/>
        <w:numPr>
          <w:ilvl w:val="0"/>
          <w:numId w:val="9"/>
        </w:numPr>
      </w:pPr>
      <w:r>
        <w:t>Forme</w:t>
      </w:r>
      <w:r w:rsidR="000539DC">
        <w:t> :</w:t>
      </w:r>
      <w:r>
        <w:t xml:space="preserve"> rectangulaire</w:t>
      </w:r>
    </w:p>
    <w:p w14:paraId="3AF05EED" w14:textId="5496607B" w:rsidR="00E56B5B" w:rsidRDefault="00E56B5B" w:rsidP="00E56B5B">
      <w:pPr>
        <w:pStyle w:val="Paragraphedeliste"/>
        <w:numPr>
          <w:ilvl w:val="0"/>
          <w:numId w:val="9"/>
        </w:numPr>
      </w:pPr>
      <w:r>
        <w:t>Amplitude</w:t>
      </w:r>
      <w:r w:rsidR="000539DC">
        <w:t> :</w:t>
      </w:r>
      <w:r>
        <w:t xml:space="preserve"> </w:t>
      </w:r>
      <w:r w:rsidR="0021200E">
        <w:t>20Vpp</w:t>
      </w:r>
    </w:p>
    <w:p w14:paraId="404A6821" w14:textId="60F59F6A" w:rsidR="002A21AD" w:rsidRDefault="0021200E" w:rsidP="00E56B5B">
      <w:pPr>
        <w:pStyle w:val="Paragraphedeliste"/>
        <w:numPr>
          <w:ilvl w:val="0"/>
          <w:numId w:val="9"/>
        </w:numPr>
      </w:pPr>
      <w:r>
        <w:t>Offse</w:t>
      </w:r>
      <w:r w:rsidR="00A52969">
        <w:t>t</w:t>
      </w:r>
      <w:r w:rsidR="000539DC">
        <w:t> : 0V DC</w:t>
      </w:r>
    </w:p>
    <w:p w14:paraId="7109742C" w14:textId="32136296" w:rsidR="000539DC" w:rsidRDefault="000539DC" w:rsidP="00E56B5B">
      <w:pPr>
        <w:pStyle w:val="Paragraphedeliste"/>
        <w:numPr>
          <w:ilvl w:val="0"/>
          <w:numId w:val="9"/>
        </w:numPr>
      </w:pPr>
      <w:r>
        <w:t>Fréquence : 5kHz</w:t>
      </w:r>
      <w:r w:rsidR="00E87747">
        <w:t xml:space="preserve"> </w:t>
      </w:r>
      <w:r w:rsidR="001A64EE">
        <w:t>–</w:t>
      </w:r>
      <w:r w:rsidR="00E87747">
        <w:t xml:space="preserve"> Duty</w:t>
      </w:r>
      <w:r w:rsidR="001A64EE">
        <w:t xml:space="preserve"> cycle de 10%</w:t>
      </w:r>
    </w:p>
    <w:p w14:paraId="1313FF94" w14:textId="77777777" w:rsidR="003437E1" w:rsidRPr="00567869" w:rsidRDefault="003437E1" w:rsidP="00AF597D">
      <w:pPr>
        <w:rPr>
          <w:lang w:val="fr-CH"/>
        </w:rPr>
      </w:pPr>
    </w:p>
    <w:p w14:paraId="66868C13" w14:textId="0A8F61F2" w:rsidR="00686C4F" w:rsidRDefault="006215DF" w:rsidP="006215DF">
      <w:pPr>
        <w:pStyle w:val="Titre2"/>
      </w:pPr>
      <w:bookmarkStart w:id="20" w:name="_Toc241174865"/>
      <w:r>
        <w:t>4.</w:t>
      </w:r>
      <w:r w:rsidR="004F682D">
        <w:t>2</w:t>
      </w:r>
      <w:r>
        <w:t xml:space="preserve"> 1N4004</w:t>
      </w:r>
      <w:bookmarkEnd w:id="20"/>
    </w:p>
    <w:p w14:paraId="4789413C" w14:textId="77777777" w:rsidR="00EE6228" w:rsidRDefault="007A2516" w:rsidP="00EE6228">
      <w:pPr>
        <w:keepNext/>
      </w:pPr>
      <w:r>
        <w:rPr>
          <w:noProof/>
        </w:rPr>
        <w:drawing>
          <wp:inline distT="0" distB="0" distL="0" distR="0" wp14:anchorId="41F8CA20" wp14:editId="40E52C80">
            <wp:extent cx="6122670" cy="2957830"/>
            <wp:effectExtent l="0" t="0" r="0" b="0"/>
            <wp:docPr id="114870910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2670" cy="2957830"/>
                    </a:xfrm>
                    <a:prstGeom prst="rect">
                      <a:avLst/>
                    </a:prstGeom>
                    <a:noFill/>
                    <a:ln>
                      <a:noFill/>
                    </a:ln>
                  </pic:spPr>
                </pic:pic>
              </a:graphicData>
            </a:graphic>
          </wp:inline>
        </w:drawing>
      </w:r>
    </w:p>
    <w:p w14:paraId="080B5547" w14:textId="4CDA3C20" w:rsidR="009B3844" w:rsidRPr="00315747" w:rsidRDefault="00EE6228" w:rsidP="00EE6228">
      <w:pPr>
        <w:pStyle w:val="Lgende"/>
        <w:rPr>
          <w:lang w:val="fr-CH"/>
        </w:rPr>
      </w:pPr>
      <w:r w:rsidRPr="00315747">
        <w:rPr>
          <w:lang w:val="fr-CH"/>
        </w:rPr>
        <w:t xml:space="preserve">Figure </w:t>
      </w:r>
      <w:r w:rsidR="0094252C">
        <w:rPr>
          <w:lang w:val="fr-CH"/>
        </w:rPr>
        <w:t>4</w:t>
      </w:r>
      <w:r w:rsidRPr="00315747">
        <w:rPr>
          <w:lang w:val="fr-CH"/>
        </w:rPr>
        <w:t xml:space="preserve"> </w:t>
      </w:r>
      <w:r w:rsidR="00315747" w:rsidRPr="00315747">
        <w:rPr>
          <w:lang w:val="fr-CH"/>
        </w:rPr>
        <w:t xml:space="preserve">ID1, </w:t>
      </w:r>
      <w:r w:rsidR="00FA0207" w:rsidRPr="00315747">
        <w:rPr>
          <w:lang w:val="fr-CH"/>
        </w:rPr>
        <w:t>UR1, UJ1, V</w:t>
      </w:r>
      <w:r w:rsidR="00FA0207">
        <w:rPr>
          <w:lang w:val="fr-CH"/>
        </w:rPr>
        <w:t>G1</w:t>
      </w:r>
    </w:p>
    <w:p w14:paraId="2EAB36F9" w14:textId="3C707041" w:rsidR="009B3844" w:rsidRDefault="00EE6228" w:rsidP="007F6867">
      <w:r>
        <w:rPr>
          <w:noProof/>
        </w:rPr>
        <mc:AlternateContent>
          <mc:Choice Requires="wps">
            <w:drawing>
              <wp:anchor distT="0" distB="0" distL="114300" distR="114300" simplePos="0" relativeHeight="251658249" behindDoc="0" locked="0" layoutInCell="1" allowOverlap="1" wp14:anchorId="408F4B0D" wp14:editId="4CF5F946">
                <wp:simplePos x="0" y="0"/>
                <wp:positionH relativeFrom="column">
                  <wp:posOffset>207010</wp:posOffset>
                </wp:positionH>
                <wp:positionV relativeFrom="paragraph">
                  <wp:posOffset>2937510</wp:posOffset>
                </wp:positionV>
                <wp:extent cx="3054350" cy="635"/>
                <wp:effectExtent l="0" t="0" r="0" b="8255"/>
                <wp:wrapNone/>
                <wp:docPr id="176774378" name="Zone de texte 1"/>
                <wp:cNvGraphicFramePr/>
                <a:graphic xmlns:a="http://schemas.openxmlformats.org/drawingml/2006/main">
                  <a:graphicData uri="http://schemas.microsoft.com/office/word/2010/wordprocessingShape">
                    <wps:wsp>
                      <wps:cNvSpPr txBox="1"/>
                      <wps:spPr>
                        <a:xfrm>
                          <a:off x="0" y="0"/>
                          <a:ext cx="3054350" cy="635"/>
                        </a:xfrm>
                        <a:prstGeom prst="rect">
                          <a:avLst/>
                        </a:prstGeom>
                        <a:solidFill>
                          <a:prstClr val="white"/>
                        </a:solidFill>
                        <a:ln>
                          <a:noFill/>
                        </a:ln>
                      </wps:spPr>
                      <wps:txbx>
                        <w:txbxContent>
                          <w:p w14:paraId="6BE14712" w14:textId="4A0C43FF" w:rsidR="00EE6228" w:rsidRPr="00B21899" w:rsidRDefault="00EE6228" w:rsidP="00EE6228">
                            <w:pPr>
                              <w:pStyle w:val="Lgende"/>
                              <w:rPr>
                                <w:noProof/>
                                <w:sz w:val="22"/>
                                <w:szCs w:val="22"/>
                              </w:rPr>
                            </w:pPr>
                            <w:r>
                              <w:t xml:space="preserve">Figure </w:t>
                            </w:r>
                            <w:r w:rsidR="0094252C">
                              <w:t>5</w:t>
                            </w:r>
                            <w:r>
                              <w:t xml:space="preserve"> </w:t>
                            </w:r>
                            <w:r w:rsidRPr="004D5A5C">
                              <w:t>Zoom sur ID1 pour mesurer le trr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8F4B0D" id="Zone de texte 1" o:spid="_x0000_s1027" type="#_x0000_t202" style="position:absolute;left:0;text-align:left;margin-left:16.3pt;margin-top:231.3pt;width:240.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3AkGAIAAD8EAAAOAAAAZHJzL2Uyb0RvYy54bWysU8Fu2zAMvQ/YPwi6L06apRi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49nn6YxCkmK30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" stroked="f">
                <v:textbox style="mso-fit-shape-to-text:t" inset="0,0,0,0">
                  <w:txbxContent>
                    <w:p w14:paraId="6BE14712" w14:textId="4A0C43FF" w:rsidR="00EE6228" w:rsidRPr="00B21899" w:rsidRDefault="00EE6228" w:rsidP="00EE6228">
                      <w:pPr>
                        <w:pStyle w:val="Lgende"/>
                        <w:rPr>
                          <w:noProof/>
                          <w:sz w:val="22"/>
                          <w:szCs w:val="22"/>
                        </w:rPr>
                      </w:pPr>
                      <w:r>
                        <w:t xml:space="preserve">Figure </w:t>
                      </w:r>
                      <w:r w:rsidR="0094252C">
                        <w:t>5</w:t>
                      </w:r>
                      <w:r>
                        <w:t xml:space="preserve"> </w:t>
                      </w:r>
                      <w:r w:rsidRPr="004D5A5C">
                        <w:t>Zoom sur ID1 pour mesurer le trr</w:t>
                      </w:r>
                    </w:p>
                  </w:txbxContent>
                </v:textbox>
              </v:shape>
            </w:pict>
          </mc:Fallback>
        </mc:AlternateContent>
      </w:r>
      <w:r w:rsidR="00536A86" w:rsidRPr="00536A86">
        <w:rPr>
          <w:noProof/>
        </w:rPr>
        <w:drawing>
          <wp:anchor distT="0" distB="0" distL="114300" distR="114300" simplePos="0" relativeHeight="251658241" behindDoc="0" locked="0" layoutInCell="1" allowOverlap="1" wp14:anchorId="6BA35C0E" wp14:editId="46933EF4">
            <wp:simplePos x="0" y="0"/>
            <wp:positionH relativeFrom="column">
              <wp:posOffset>941705</wp:posOffset>
            </wp:positionH>
            <wp:positionV relativeFrom="paragraph">
              <wp:posOffset>713685</wp:posOffset>
            </wp:positionV>
            <wp:extent cx="2051436" cy="1135675"/>
            <wp:effectExtent l="0" t="0" r="6350" b="7620"/>
            <wp:wrapNone/>
            <wp:docPr id="1416687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721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1436" cy="1135675"/>
                    </a:xfrm>
                    <a:prstGeom prst="rect">
                      <a:avLst/>
                    </a:prstGeom>
                  </pic:spPr>
                </pic:pic>
              </a:graphicData>
            </a:graphic>
            <wp14:sizeRelH relativeFrom="page">
              <wp14:pctWidth>0</wp14:pctWidth>
            </wp14:sizeRelH>
            <wp14:sizeRelV relativeFrom="page">
              <wp14:pctHeight>0</wp14:pctHeight>
            </wp14:sizeRelV>
          </wp:anchor>
        </w:drawing>
      </w:r>
      <w:r w:rsidR="007A2516">
        <w:rPr>
          <w:noProof/>
        </w:rPr>
        <w:drawing>
          <wp:inline distT="0" distB="0" distL="0" distR="0" wp14:anchorId="4D761F7B" wp14:editId="4CCF1F00">
            <wp:extent cx="6114415" cy="2950210"/>
            <wp:effectExtent l="0" t="0" r="635" b="2540"/>
            <wp:docPr id="3871595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4415" cy="2950210"/>
                    </a:xfrm>
                    <a:prstGeom prst="rect">
                      <a:avLst/>
                    </a:prstGeom>
                    <a:noFill/>
                    <a:ln>
                      <a:noFill/>
                    </a:ln>
                  </pic:spPr>
                </pic:pic>
              </a:graphicData>
            </a:graphic>
          </wp:inline>
        </w:drawing>
      </w:r>
    </w:p>
    <w:p w14:paraId="28BD9A7F" w14:textId="62D9B94E" w:rsidR="009C67E8" w:rsidRDefault="009C67E8" w:rsidP="007F6867"/>
    <w:p w14:paraId="0B9DD373" w14:textId="31E02C90" w:rsidR="009C67E8" w:rsidRDefault="009C67E8" w:rsidP="007F6867"/>
    <w:p w14:paraId="7647971C" w14:textId="77777777" w:rsidR="009C67E8" w:rsidRDefault="009C67E8" w:rsidP="007F6867"/>
    <w:p w14:paraId="60572388" w14:textId="19F44E34" w:rsidR="009C67E8" w:rsidRDefault="009C67E8" w:rsidP="007F6867"/>
    <w:p w14:paraId="6FE46938" w14:textId="77777777" w:rsidR="007A2516" w:rsidRDefault="007A2516" w:rsidP="007F6867"/>
    <w:p w14:paraId="7FB8582E" w14:textId="518449FA" w:rsidR="009C67E8" w:rsidRDefault="009C67E8" w:rsidP="007F6867"/>
    <w:p w14:paraId="6AFD1119" w14:textId="77777777" w:rsidR="009C67E8" w:rsidRDefault="009C67E8" w:rsidP="007F6867"/>
    <w:p w14:paraId="6A3D58D8" w14:textId="4E5D7B3F" w:rsidR="009C67E8" w:rsidRDefault="009C67E8" w:rsidP="007F6867"/>
    <w:p w14:paraId="424F0F00" w14:textId="4269CCE6" w:rsidR="009B3844" w:rsidRDefault="003457FF" w:rsidP="003457FF">
      <w:pPr>
        <w:pStyle w:val="Titre2"/>
      </w:pPr>
      <w:bookmarkStart w:id="21" w:name="_Toc241174866"/>
      <w:r>
        <w:lastRenderedPageBreak/>
        <w:t>4.</w:t>
      </w:r>
      <w:r w:rsidR="004F682D">
        <w:t>3</w:t>
      </w:r>
      <w:r>
        <w:t xml:space="preserve"> SB2100</w:t>
      </w:r>
      <w:bookmarkEnd w:id="21"/>
    </w:p>
    <w:p w14:paraId="5A081DFF" w14:textId="77777777" w:rsidR="00315747" w:rsidRDefault="00933318" w:rsidP="00315747">
      <w:pPr>
        <w:keepNext/>
      </w:pPr>
      <w:r>
        <w:rPr>
          <w:noProof/>
        </w:rPr>
        <w:drawing>
          <wp:inline distT="0" distB="0" distL="0" distR="0" wp14:anchorId="71AD40B4" wp14:editId="16C2DE19">
            <wp:extent cx="6114415" cy="2941955"/>
            <wp:effectExtent l="0" t="0" r="635" b="0"/>
            <wp:docPr id="12362208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4415" cy="2941955"/>
                    </a:xfrm>
                    <a:prstGeom prst="rect">
                      <a:avLst/>
                    </a:prstGeom>
                    <a:noFill/>
                    <a:ln>
                      <a:noFill/>
                    </a:ln>
                  </pic:spPr>
                </pic:pic>
              </a:graphicData>
            </a:graphic>
          </wp:inline>
        </w:drawing>
      </w:r>
    </w:p>
    <w:p w14:paraId="5C9EA90B" w14:textId="3DDBD3BC" w:rsidR="003457FF" w:rsidRDefault="00315747" w:rsidP="00315747">
      <w:pPr>
        <w:pStyle w:val="Lgende"/>
      </w:pPr>
      <w:r>
        <w:t xml:space="preserve">Figure </w:t>
      </w:r>
      <w:r w:rsidR="0094252C">
        <w:t>6</w:t>
      </w:r>
      <w:r>
        <w:t xml:space="preserve"> ID2, UR2, UJ2, VG2</w:t>
      </w:r>
    </w:p>
    <w:p w14:paraId="65F25175" w14:textId="569D2EBB" w:rsidR="00D322B4" w:rsidRDefault="00D322B4" w:rsidP="003457FF"/>
    <w:p w14:paraId="4C61A2CC" w14:textId="77777777" w:rsidR="00315747" w:rsidRDefault="00ED3BF7" w:rsidP="00315747">
      <w:pPr>
        <w:keepNext/>
      </w:pPr>
      <w:r w:rsidRPr="00ED3BF7">
        <w:rPr>
          <w:noProof/>
        </w:rPr>
        <w:drawing>
          <wp:anchor distT="0" distB="0" distL="114300" distR="114300" simplePos="0" relativeHeight="251658240" behindDoc="0" locked="0" layoutInCell="1" allowOverlap="1" wp14:anchorId="79BBF9D0" wp14:editId="41400E87">
            <wp:simplePos x="0" y="0"/>
            <wp:positionH relativeFrom="margin">
              <wp:posOffset>3557436</wp:posOffset>
            </wp:positionH>
            <wp:positionV relativeFrom="paragraph">
              <wp:posOffset>315374</wp:posOffset>
            </wp:positionV>
            <wp:extent cx="1653871" cy="941498"/>
            <wp:effectExtent l="0" t="0" r="3810" b="0"/>
            <wp:wrapNone/>
            <wp:docPr id="2066231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31424" name=""/>
                    <pic:cNvPicPr/>
                  </pic:nvPicPr>
                  <pic:blipFill>
                    <a:blip r:embed="rId31">
                      <a:extLst>
                        <a:ext uri="{28A0092B-C50C-407E-A947-70E740481C1C}">
                          <a14:useLocalDpi xmlns:a14="http://schemas.microsoft.com/office/drawing/2010/main" val="0"/>
                        </a:ext>
                      </a:extLst>
                    </a:blip>
                    <a:stretch>
                      <a:fillRect/>
                    </a:stretch>
                  </pic:blipFill>
                  <pic:spPr>
                    <a:xfrm>
                      <a:off x="0" y="0"/>
                      <a:ext cx="1653871" cy="941498"/>
                    </a:xfrm>
                    <a:prstGeom prst="rect">
                      <a:avLst/>
                    </a:prstGeom>
                  </pic:spPr>
                </pic:pic>
              </a:graphicData>
            </a:graphic>
            <wp14:sizeRelH relativeFrom="page">
              <wp14:pctWidth>0</wp14:pctWidth>
            </wp14:sizeRelH>
            <wp14:sizeRelV relativeFrom="page">
              <wp14:pctHeight>0</wp14:pctHeight>
            </wp14:sizeRelV>
          </wp:anchor>
        </w:drawing>
      </w:r>
      <w:r w:rsidR="00933318">
        <w:rPr>
          <w:noProof/>
        </w:rPr>
        <w:drawing>
          <wp:inline distT="0" distB="0" distL="0" distR="0" wp14:anchorId="3759530B" wp14:editId="1FF1B53E">
            <wp:extent cx="6114415" cy="2957830"/>
            <wp:effectExtent l="0" t="0" r="635" b="0"/>
            <wp:docPr id="16992214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4415" cy="2957830"/>
                    </a:xfrm>
                    <a:prstGeom prst="rect">
                      <a:avLst/>
                    </a:prstGeom>
                    <a:noFill/>
                    <a:ln>
                      <a:noFill/>
                    </a:ln>
                  </pic:spPr>
                </pic:pic>
              </a:graphicData>
            </a:graphic>
          </wp:inline>
        </w:drawing>
      </w:r>
    </w:p>
    <w:p w14:paraId="5A3A3970" w14:textId="5A95D9DE" w:rsidR="00933318" w:rsidRDefault="00315747" w:rsidP="00315747">
      <w:pPr>
        <w:pStyle w:val="Lgende"/>
      </w:pPr>
      <w:r>
        <w:t xml:space="preserve">Figure </w:t>
      </w:r>
      <w:r w:rsidR="0094252C">
        <w:t>7</w:t>
      </w:r>
      <w:r>
        <w:t xml:space="preserve"> </w:t>
      </w:r>
      <w:r w:rsidR="002A09CD">
        <w:t>Zoom sur ID2 pour mesurer le trr</w:t>
      </w:r>
    </w:p>
    <w:p w14:paraId="668D253F" w14:textId="66D8D83C" w:rsidR="00933318" w:rsidRDefault="00933318" w:rsidP="003457FF"/>
    <w:p w14:paraId="6E85DD6D" w14:textId="77777777" w:rsidR="00B75FFF" w:rsidRDefault="00B75FFF" w:rsidP="003457FF"/>
    <w:p w14:paraId="4987A054" w14:textId="242559E6" w:rsidR="00B75FFF" w:rsidRDefault="00B75FFF" w:rsidP="003457FF"/>
    <w:p w14:paraId="77555C10" w14:textId="0CA6199F" w:rsidR="00B75FFF" w:rsidRDefault="00B75FFF" w:rsidP="003457FF"/>
    <w:p w14:paraId="128A02E9" w14:textId="270529CB" w:rsidR="00B75FFF" w:rsidRDefault="00B75FFF" w:rsidP="003457FF"/>
    <w:p w14:paraId="7FDAAA12" w14:textId="2B82FBDC" w:rsidR="00B75FFF" w:rsidRDefault="00B75FFF" w:rsidP="003457FF"/>
    <w:p w14:paraId="6E9F7624" w14:textId="77777777" w:rsidR="00B75FFF" w:rsidRDefault="00B75FFF" w:rsidP="003457FF"/>
    <w:p w14:paraId="4A21B4E6" w14:textId="77777777" w:rsidR="00B75FFF" w:rsidRDefault="00B75FFF" w:rsidP="003457FF"/>
    <w:p w14:paraId="640E70F7" w14:textId="77777777" w:rsidR="00B75FFF" w:rsidRDefault="00B75FFF" w:rsidP="003457FF"/>
    <w:p w14:paraId="2D025578" w14:textId="77777777" w:rsidR="00B75FFF" w:rsidRDefault="00B75FFF" w:rsidP="003457FF"/>
    <w:p w14:paraId="00B5F255" w14:textId="77777777" w:rsidR="00B75FFF" w:rsidRDefault="00B75FFF" w:rsidP="003457FF"/>
    <w:p w14:paraId="29973114" w14:textId="491779EB" w:rsidR="00B75FFF" w:rsidRDefault="00B75FFF" w:rsidP="003457FF"/>
    <w:p w14:paraId="1F3BD35F" w14:textId="77777777" w:rsidR="00B75FFF" w:rsidRDefault="00B75FFF" w:rsidP="003457FF"/>
    <w:p w14:paraId="145175C3" w14:textId="77777777" w:rsidR="00B75FFF" w:rsidRDefault="00B75FFF" w:rsidP="003457FF"/>
    <w:p w14:paraId="390985E7" w14:textId="56629DAA" w:rsidR="00B75FFF" w:rsidRDefault="00B75FFF" w:rsidP="003457FF"/>
    <w:p w14:paraId="1934D425" w14:textId="77E83760" w:rsidR="00933318" w:rsidRDefault="00933318" w:rsidP="00933318">
      <w:pPr>
        <w:pStyle w:val="Titre2"/>
      </w:pPr>
      <w:bookmarkStart w:id="22" w:name="_Toc241174867"/>
      <w:r>
        <w:lastRenderedPageBreak/>
        <w:t>4.</w:t>
      </w:r>
      <w:r w:rsidR="004F682D">
        <w:t>4</w:t>
      </w:r>
      <w:r>
        <w:t xml:space="preserve"> 1N4148</w:t>
      </w:r>
      <w:bookmarkEnd w:id="22"/>
    </w:p>
    <w:p w14:paraId="690419D9" w14:textId="77777777" w:rsidR="00315747" w:rsidRDefault="00B75FFF" w:rsidP="00315747">
      <w:pPr>
        <w:keepNext/>
      </w:pPr>
      <w:r>
        <w:rPr>
          <w:noProof/>
        </w:rPr>
        <w:drawing>
          <wp:inline distT="0" distB="0" distL="0" distR="0" wp14:anchorId="133B0B21" wp14:editId="20EC2FC7">
            <wp:extent cx="6106795" cy="2957830"/>
            <wp:effectExtent l="0" t="0" r="8255" b="0"/>
            <wp:docPr id="19855005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06795" cy="2957830"/>
                    </a:xfrm>
                    <a:prstGeom prst="rect">
                      <a:avLst/>
                    </a:prstGeom>
                    <a:noFill/>
                    <a:ln>
                      <a:noFill/>
                    </a:ln>
                  </pic:spPr>
                </pic:pic>
              </a:graphicData>
            </a:graphic>
          </wp:inline>
        </w:drawing>
      </w:r>
    </w:p>
    <w:p w14:paraId="0EE03A5B" w14:textId="2505B18E" w:rsidR="00933318" w:rsidRDefault="00315747" w:rsidP="00315747">
      <w:pPr>
        <w:pStyle w:val="Lgende"/>
      </w:pPr>
      <w:r>
        <w:t xml:space="preserve">Figure </w:t>
      </w:r>
      <w:r w:rsidR="0094252C">
        <w:t>8</w:t>
      </w:r>
      <w:r>
        <w:t xml:space="preserve"> ID3, UR3, UJ3, VG3</w:t>
      </w:r>
    </w:p>
    <w:p w14:paraId="368BBF62" w14:textId="77777777" w:rsidR="002A09CD" w:rsidRDefault="002A09CD" w:rsidP="00933318"/>
    <w:p w14:paraId="0388CF7F" w14:textId="77777777" w:rsidR="00315747" w:rsidRDefault="00536A86" w:rsidP="00315747">
      <w:pPr>
        <w:keepNext/>
      </w:pPr>
      <w:r w:rsidRPr="00A627B7">
        <w:rPr>
          <w:noProof/>
        </w:rPr>
        <w:drawing>
          <wp:anchor distT="0" distB="0" distL="114300" distR="114300" simplePos="0" relativeHeight="251658242" behindDoc="0" locked="0" layoutInCell="1" allowOverlap="1" wp14:anchorId="1A980E1F" wp14:editId="63080ACD">
            <wp:simplePos x="0" y="0"/>
            <wp:positionH relativeFrom="margin">
              <wp:posOffset>3382645</wp:posOffset>
            </wp:positionH>
            <wp:positionV relativeFrom="paragraph">
              <wp:posOffset>1276599</wp:posOffset>
            </wp:positionV>
            <wp:extent cx="2136582" cy="1192972"/>
            <wp:effectExtent l="0" t="0" r="0" b="7620"/>
            <wp:wrapNone/>
            <wp:docPr id="1041609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988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36582" cy="1192972"/>
                    </a:xfrm>
                    <a:prstGeom prst="rect">
                      <a:avLst/>
                    </a:prstGeom>
                  </pic:spPr>
                </pic:pic>
              </a:graphicData>
            </a:graphic>
            <wp14:sizeRelH relativeFrom="page">
              <wp14:pctWidth>0</wp14:pctWidth>
            </wp14:sizeRelH>
            <wp14:sizeRelV relativeFrom="page">
              <wp14:pctHeight>0</wp14:pctHeight>
            </wp14:sizeRelV>
          </wp:anchor>
        </w:drawing>
      </w:r>
      <w:r w:rsidR="00B75FFF">
        <w:rPr>
          <w:noProof/>
        </w:rPr>
        <w:drawing>
          <wp:inline distT="0" distB="0" distL="0" distR="0" wp14:anchorId="51A66D84" wp14:editId="1B18C938">
            <wp:extent cx="6114415" cy="2973705"/>
            <wp:effectExtent l="0" t="0" r="635" b="0"/>
            <wp:docPr id="17932836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14415" cy="2973705"/>
                    </a:xfrm>
                    <a:prstGeom prst="rect">
                      <a:avLst/>
                    </a:prstGeom>
                    <a:noFill/>
                    <a:ln>
                      <a:noFill/>
                    </a:ln>
                  </pic:spPr>
                </pic:pic>
              </a:graphicData>
            </a:graphic>
          </wp:inline>
        </w:drawing>
      </w:r>
    </w:p>
    <w:p w14:paraId="399E1FD0" w14:textId="56E25311" w:rsidR="00B75FFF" w:rsidRDefault="00315747" w:rsidP="00315747">
      <w:pPr>
        <w:pStyle w:val="Lgende"/>
      </w:pPr>
      <w:r>
        <w:t xml:space="preserve">Figure </w:t>
      </w:r>
      <w:r w:rsidR="0094252C">
        <w:t>9</w:t>
      </w:r>
      <w:r>
        <w:t xml:space="preserve"> </w:t>
      </w:r>
      <w:r w:rsidR="002A09CD">
        <w:t>Zoom sur ID3 pour mesurer le trr</w:t>
      </w:r>
    </w:p>
    <w:p w14:paraId="7379D0D0" w14:textId="77777777" w:rsidR="00375434" w:rsidRDefault="00375434" w:rsidP="00933318"/>
    <w:p w14:paraId="4DD28DBB" w14:textId="77777777" w:rsidR="00375434" w:rsidRDefault="00375434" w:rsidP="00933318"/>
    <w:p w14:paraId="31BA0BF3" w14:textId="77777777" w:rsidR="00375434" w:rsidRDefault="00375434" w:rsidP="00933318"/>
    <w:p w14:paraId="6294B1DC" w14:textId="77777777" w:rsidR="00375434" w:rsidRDefault="00375434" w:rsidP="00933318"/>
    <w:p w14:paraId="04EA88E3" w14:textId="77777777" w:rsidR="00375434" w:rsidRDefault="00375434" w:rsidP="00933318"/>
    <w:p w14:paraId="62E0893E" w14:textId="77777777" w:rsidR="00375434" w:rsidRDefault="00375434" w:rsidP="00933318"/>
    <w:p w14:paraId="5A8F5F37" w14:textId="77777777" w:rsidR="00375434" w:rsidRDefault="00375434" w:rsidP="00933318"/>
    <w:p w14:paraId="67CBFDC5" w14:textId="77777777" w:rsidR="00375434" w:rsidRDefault="00375434" w:rsidP="00933318"/>
    <w:p w14:paraId="6AB9DB12" w14:textId="77777777" w:rsidR="006A59C5" w:rsidRDefault="006A59C5" w:rsidP="00933318"/>
    <w:p w14:paraId="2BE4E7B2" w14:textId="77777777" w:rsidR="006A59C5" w:rsidRDefault="006A59C5" w:rsidP="00933318"/>
    <w:p w14:paraId="2261EEDD" w14:textId="77777777" w:rsidR="00375434" w:rsidRDefault="00375434" w:rsidP="00933318"/>
    <w:p w14:paraId="41255702" w14:textId="77777777" w:rsidR="00375434" w:rsidRDefault="00375434" w:rsidP="00933318"/>
    <w:p w14:paraId="7DD71AD8" w14:textId="77777777" w:rsidR="00B4224A" w:rsidRDefault="00B4224A" w:rsidP="00933318"/>
    <w:p w14:paraId="35864C71" w14:textId="77777777" w:rsidR="00B4224A" w:rsidRDefault="00B4224A" w:rsidP="00933318"/>
    <w:p w14:paraId="48EC27D8" w14:textId="6F4FC280" w:rsidR="00B75FFF" w:rsidRPr="00933318" w:rsidRDefault="00264326" w:rsidP="00264326">
      <w:pPr>
        <w:pStyle w:val="Titre2"/>
      </w:pPr>
      <w:bookmarkStart w:id="23" w:name="_Toc241174868"/>
      <w:r>
        <w:lastRenderedPageBreak/>
        <w:t>4.5 Résultats de simulation</w:t>
      </w:r>
      <w:bookmarkEnd w:id="23"/>
    </w:p>
    <w:tbl>
      <w:tblPr>
        <w:tblStyle w:val="Grilledutableau"/>
        <w:tblW w:w="0" w:type="auto"/>
        <w:tblLayout w:type="fixed"/>
        <w:tblLook w:val="06A0" w:firstRow="1" w:lastRow="0" w:firstColumn="1" w:lastColumn="0" w:noHBand="1" w:noVBand="1"/>
      </w:tblPr>
      <w:tblGrid>
        <w:gridCol w:w="1980"/>
        <w:gridCol w:w="1644"/>
        <w:gridCol w:w="1812"/>
        <w:gridCol w:w="1812"/>
        <w:gridCol w:w="1812"/>
      </w:tblGrid>
      <w:tr w:rsidR="00B27497" w14:paraId="373B81C4" w14:textId="77777777" w:rsidTr="008928DD">
        <w:trPr>
          <w:trHeight w:val="300"/>
        </w:trPr>
        <w:tc>
          <w:tcPr>
            <w:tcW w:w="1980" w:type="dxa"/>
            <w:shd w:val="clear" w:color="auto" w:fill="BFBFBF" w:themeFill="background1" w:themeFillShade="BF"/>
            <w:vAlign w:val="center"/>
          </w:tcPr>
          <w:p w14:paraId="5AFB4216" w14:textId="77777777" w:rsidR="00B27497" w:rsidRPr="00E8785A" w:rsidRDefault="00B27497" w:rsidP="008928DD">
            <w:pPr>
              <w:jc w:val="center"/>
              <w:rPr>
                <w:rFonts w:ascii="Aptos" w:eastAsia="Aptos" w:hAnsi="Aptos" w:cs="Aptos"/>
                <w:b/>
              </w:rPr>
            </w:pPr>
            <w:r w:rsidRPr="00E8785A">
              <w:rPr>
                <w:rFonts w:ascii="Aptos" w:eastAsia="Aptos" w:hAnsi="Aptos" w:cs="Aptos"/>
                <w:b/>
              </w:rPr>
              <w:t>/ duty cycle</w:t>
            </w:r>
          </w:p>
        </w:tc>
        <w:tc>
          <w:tcPr>
            <w:tcW w:w="5268" w:type="dxa"/>
            <w:gridSpan w:val="3"/>
            <w:shd w:val="clear" w:color="auto" w:fill="BFBFBF" w:themeFill="background1" w:themeFillShade="BF"/>
            <w:vAlign w:val="center"/>
          </w:tcPr>
          <w:p w14:paraId="74232705" w14:textId="2E257EFA" w:rsidR="00B27497" w:rsidRPr="00E8785A" w:rsidRDefault="00B27497" w:rsidP="008928DD">
            <w:pPr>
              <w:jc w:val="center"/>
              <w:rPr>
                <w:b/>
              </w:rPr>
            </w:pPr>
            <w:r>
              <w:rPr>
                <w:b/>
              </w:rPr>
              <w:t>1</w:t>
            </w:r>
            <w:r w:rsidRPr="00E8785A">
              <w:rPr>
                <w:b/>
              </w:rPr>
              <w:t>0%</w:t>
            </w:r>
          </w:p>
        </w:tc>
        <w:tc>
          <w:tcPr>
            <w:tcW w:w="1812" w:type="dxa"/>
            <w:shd w:val="clear" w:color="auto" w:fill="BFBFBF" w:themeFill="background1" w:themeFillShade="BF"/>
            <w:vAlign w:val="center"/>
          </w:tcPr>
          <w:p w14:paraId="039CF3A4" w14:textId="77777777" w:rsidR="00B27497" w:rsidRPr="00E8785A" w:rsidRDefault="00B27497" w:rsidP="008928DD">
            <w:pPr>
              <w:jc w:val="center"/>
              <w:rPr>
                <w:b/>
              </w:rPr>
            </w:pPr>
          </w:p>
        </w:tc>
      </w:tr>
      <w:tr w:rsidR="00B27497" w14:paraId="781F778D" w14:textId="77777777" w:rsidTr="008928DD">
        <w:trPr>
          <w:trHeight w:val="300"/>
        </w:trPr>
        <w:tc>
          <w:tcPr>
            <w:tcW w:w="1980" w:type="dxa"/>
            <w:shd w:val="clear" w:color="auto" w:fill="BFBFBF" w:themeFill="background1" w:themeFillShade="BF"/>
            <w:vAlign w:val="center"/>
          </w:tcPr>
          <w:p w14:paraId="00EE15F9" w14:textId="77777777" w:rsidR="00B27497" w:rsidRPr="00E8785A" w:rsidRDefault="00B27497" w:rsidP="008928DD">
            <w:pPr>
              <w:jc w:val="center"/>
              <w:rPr>
                <w:b/>
              </w:rPr>
            </w:pPr>
            <w:r w:rsidRPr="00E8785A">
              <w:rPr>
                <w:b/>
              </w:rPr>
              <w:t>Nom caractéristique</w:t>
            </w:r>
          </w:p>
        </w:tc>
        <w:tc>
          <w:tcPr>
            <w:tcW w:w="1644" w:type="dxa"/>
            <w:shd w:val="clear" w:color="auto" w:fill="BFBFBF" w:themeFill="background1" w:themeFillShade="BF"/>
            <w:vAlign w:val="center"/>
          </w:tcPr>
          <w:p w14:paraId="48CD95CC" w14:textId="77777777" w:rsidR="00B27497" w:rsidRPr="00E8785A" w:rsidRDefault="00B27497" w:rsidP="008928DD">
            <w:pPr>
              <w:jc w:val="center"/>
              <w:rPr>
                <w:b/>
              </w:rPr>
            </w:pPr>
            <w:r w:rsidRPr="00E8785A">
              <w:rPr>
                <w:b/>
                <w:bCs/>
              </w:rPr>
              <w:t>1N4004</w:t>
            </w:r>
          </w:p>
        </w:tc>
        <w:tc>
          <w:tcPr>
            <w:tcW w:w="1812" w:type="dxa"/>
            <w:shd w:val="clear" w:color="auto" w:fill="BFBFBF" w:themeFill="background1" w:themeFillShade="BF"/>
            <w:vAlign w:val="center"/>
          </w:tcPr>
          <w:p w14:paraId="11F890A0" w14:textId="77777777" w:rsidR="00B27497" w:rsidRPr="00E8785A" w:rsidRDefault="00B27497" w:rsidP="008928DD">
            <w:pPr>
              <w:jc w:val="center"/>
              <w:rPr>
                <w:b/>
              </w:rPr>
            </w:pPr>
            <w:r w:rsidRPr="00E8785A">
              <w:rPr>
                <w:b/>
                <w:bCs/>
              </w:rPr>
              <w:t>1N4148</w:t>
            </w:r>
          </w:p>
        </w:tc>
        <w:tc>
          <w:tcPr>
            <w:tcW w:w="1812" w:type="dxa"/>
            <w:shd w:val="clear" w:color="auto" w:fill="BFBFBF" w:themeFill="background1" w:themeFillShade="BF"/>
            <w:vAlign w:val="center"/>
          </w:tcPr>
          <w:p w14:paraId="07D0FD14" w14:textId="77777777" w:rsidR="00B27497" w:rsidRPr="00E8785A" w:rsidRDefault="00B27497" w:rsidP="008928DD">
            <w:pPr>
              <w:jc w:val="center"/>
              <w:rPr>
                <w:b/>
              </w:rPr>
            </w:pPr>
            <w:r>
              <w:rPr>
                <w:b/>
                <w:bCs/>
              </w:rPr>
              <w:t>SB 2100E-G</w:t>
            </w:r>
          </w:p>
        </w:tc>
        <w:tc>
          <w:tcPr>
            <w:tcW w:w="1812" w:type="dxa"/>
            <w:shd w:val="clear" w:color="auto" w:fill="BFBFBF" w:themeFill="background1" w:themeFillShade="BF"/>
            <w:vAlign w:val="center"/>
          </w:tcPr>
          <w:p w14:paraId="7789AF85" w14:textId="77777777" w:rsidR="00B27497" w:rsidRPr="00E8785A" w:rsidRDefault="00B27497" w:rsidP="008928DD">
            <w:pPr>
              <w:jc w:val="center"/>
              <w:rPr>
                <w:b/>
              </w:rPr>
            </w:pPr>
            <w:r w:rsidRPr="00E8785A">
              <w:rPr>
                <w:b/>
              </w:rPr>
              <w:t>Unité</w:t>
            </w:r>
          </w:p>
        </w:tc>
      </w:tr>
      <w:tr w:rsidR="00B27497" w14:paraId="6BE426BE" w14:textId="77777777" w:rsidTr="008928DD">
        <w:trPr>
          <w:trHeight w:val="300"/>
        </w:trPr>
        <w:tc>
          <w:tcPr>
            <w:tcW w:w="1980" w:type="dxa"/>
            <w:vAlign w:val="center"/>
          </w:tcPr>
          <w:p w14:paraId="6A3A4E56" w14:textId="77777777" w:rsidR="00B27497" w:rsidRDefault="00B27497" w:rsidP="008928DD">
            <w:pPr>
              <w:jc w:val="center"/>
            </w:pPr>
            <w:r>
              <w:t>Uj (Comm ON)</w:t>
            </w:r>
          </w:p>
        </w:tc>
        <w:tc>
          <w:tcPr>
            <w:tcW w:w="1644" w:type="dxa"/>
            <w:vAlign w:val="center"/>
          </w:tcPr>
          <w:p w14:paraId="59DC2BA8" w14:textId="4D1ED7C9" w:rsidR="00B27497" w:rsidRDefault="007F1730" w:rsidP="008928DD">
            <w:pPr>
              <w:jc w:val="center"/>
            </w:pPr>
            <w:r>
              <w:t>817.21</w:t>
            </w:r>
            <w:r w:rsidR="006C5E2C">
              <w:t>m</w:t>
            </w:r>
          </w:p>
        </w:tc>
        <w:tc>
          <w:tcPr>
            <w:tcW w:w="1812" w:type="dxa"/>
            <w:vAlign w:val="center"/>
          </w:tcPr>
          <w:p w14:paraId="6E83B3E1" w14:textId="4B0D0252" w:rsidR="00B27497" w:rsidRDefault="006C5E2C" w:rsidP="008928DD">
            <w:pPr>
              <w:tabs>
                <w:tab w:val="left" w:pos="300"/>
              </w:tabs>
              <w:jc w:val="center"/>
            </w:pPr>
            <w:r>
              <w:t>839.67m</w:t>
            </w:r>
          </w:p>
        </w:tc>
        <w:tc>
          <w:tcPr>
            <w:tcW w:w="1812" w:type="dxa"/>
            <w:vAlign w:val="center"/>
          </w:tcPr>
          <w:p w14:paraId="4D98B580" w14:textId="4C2EFBBF" w:rsidR="00B27497" w:rsidRDefault="000D13DE" w:rsidP="008928DD">
            <w:pPr>
              <w:jc w:val="center"/>
            </w:pPr>
            <w:r>
              <w:t>421m</w:t>
            </w:r>
          </w:p>
        </w:tc>
        <w:tc>
          <w:tcPr>
            <w:tcW w:w="1812" w:type="dxa"/>
            <w:vAlign w:val="center"/>
          </w:tcPr>
          <w:p w14:paraId="7677C597" w14:textId="77777777" w:rsidR="00B27497" w:rsidRDefault="00B27497" w:rsidP="008928DD">
            <w:pPr>
              <w:jc w:val="center"/>
            </w:pPr>
            <w:r>
              <w:t>[V]</w:t>
            </w:r>
          </w:p>
        </w:tc>
      </w:tr>
      <w:tr w:rsidR="00B27497" w14:paraId="00F69BC3" w14:textId="77777777" w:rsidTr="008928DD">
        <w:trPr>
          <w:trHeight w:val="300"/>
        </w:trPr>
        <w:tc>
          <w:tcPr>
            <w:tcW w:w="1980" w:type="dxa"/>
            <w:vAlign w:val="center"/>
          </w:tcPr>
          <w:p w14:paraId="2AAF2EA7" w14:textId="77777777" w:rsidR="00B27497" w:rsidRDefault="00B27497" w:rsidP="008928DD">
            <w:pPr>
              <w:jc w:val="center"/>
            </w:pPr>
            <w:r w:rsidRPr="00252B3B">
              <w:t>Uj (Comm OFF)</w:t>
            </w:r>
          </w:p>
        </w:tc>
        <w:tc>
          <w:tcPr>
            <w:tcW w:w="1644" w:type="dxa"/>
            <w:vAlign w:val="center"/>
          </w:tcPr>
          <w:p w14:paraId="1D9D783D" w14:textId="025CA646" w:rsidR="00B27497" w:rsidRDefault="009C303D" w:rsidP="008928DD">
            <w:pPr>
              <w:jc w:val="center"/>
            </w:pPr>
            <w:r>
              <w:t>-10</w:t>
            </w:r>
          </w:p>
        </w:tc>
        <w:tc>
          <w:tcPr>
            <w:tcW w:w="1812" w:type="dxa"/>
            <w:vAlign w:val="center"/>
          </w:tcPr>
          <w:p w14:paraId="3D1A7F26" w14:textId="039018AC" w:rsidR="00B27497" w:rsidRDefault="003075E7" w:rsidP="008928DD">
            <w:pPr>
              <w:jc w:val="center"/>
            </w:pPr>
            <w:r>
              <w:t>-10</w:t>
            </w:r>
          </w:p>
        </w:tc>
        <w:tc>
          <w:tcPr>
            <w:tcW w:w="1812" w:type="dxa"/>
            <w:vAlign w:val="center"/>
          </w:tcPr>
          <w:p w14:paraId="3C8C971E" w14:textId="30811ACB" w:rsidR="00B27497" w:rsidRDefault="00641A47" w:rsidP="008928DD">
            <w:pPr>
              <w:jc w:val="center"/>
            </w:pPr>
            <w:r>
              <w:t>-9.96</w:t>
            </w:r>
          </w:p>
        </w:tc>
        <w:tc>
          <w:tcPr>
            <w:tcW w:w="1812" w:type="dxa"/>
            <w:vAlign w:val="center"/>
          </w:tcPr>
          <w:p w14:paraId="788E2A38" w14:textId="77777777" w:rsidR="00B27497" w:rsidRDefault="00B27497" w:rsidP="008928DD">
            <w:pPr>
              <w:jc w:val="center"/>
            </w:pPr>
            <w:r>
              <w:t>[V]</w:t>
            </w:r>
          </w:p>
        </w:tc>
      </w:tr>
      <w:tr w:rsidR="00B27497" w14:paraId="08F4BFA5" w14:textId="77777777" w:rsidTr="008928DD">
        <w:trPr>
          <w:trHeight w:val="300"/>
        </w:trPr>
        <w:tc>
          <w:tcPr>
            <w:tcW w:w="1980" w:type="dxa"/>
            <w:vAlign w:val="center"/>
          </w:tcPr>
          <w:p w14:paraId="0FC22D3B" w14:textId="77777777" w:rsidR="00B27497" w:rsidRDefault="00B27497" w:rsidP="008928DD">
            <w:pPr>
              <w:jc w:val="center"/>
            </w:pPr>
            <w:r w:rsidRPr="00472DD1">
              <w:t>UR (</w:t>
            </w:r>
            <w:r>
              <w:t>C</w:t>
            </w:r>
            <w:r w:rsidRPr="00472DD1">
              <w:t>omm ON)</w:t>
            </w:r>
          </w:p>
        </w:tc>
        <w:tc>
          <w:tcPr>
            <w:tcW w:w="1644" w:type="dxa"/>
            <w:vAlign w:val="center"/>
          </w:tcPr>
          <w:p w14:paraId="274DFC6A" w14:textId="1BC7FA4C" w:rsidR="00B27497" w:rsidRDefault="0059529A" w:rsidP="008928DD">
            <w:pPr>
              <w:jc w:val="center"/>
            </w:pPr>
            <w:r>
              <w:t>9.18</w:t>
            </w:r>
          </w:p>
        </w:tc>
        <w:tc>
          <w:tcPr>
            <w:tcW w:w="1812" w:type="dxa"/>
            <w:vAlign w:val="center"/>
          </w:tcPr>
          <w:p w14:paraId="75D93486" w14:textId="6E266D16" w:rsidR="00B27497" w:rsidRDefault="001D5D9F" w:rsidP="008928DD">
            <w:pPr>
              <w:jc w:val="center"/>
            </w:pPr>
            <w:r>
              <w:t>9.16</w:t>
            </w:r>
          </w:p>
        </w:tc>
        <w:tc>
          <w:tcPr>
            <w:tcW w:w="1812" w:type="dxa"/>
            <w:vAlign w:val="center"/>
          </w:tcPr>
          <w:p w14:paraId="28C10236" w14:textId="50F9DBA7" w:rsidR="00B27497" w:rsidRDefault="004A3E76" w:rsidP="008928DD">
            <w:pPr>
              <w:jc w:val="center"/>
            </w:pPr>
            <w:r>
              <w:t>9.58</w:t>
            </w:r>
          </w:p>
        </w:tc>
        <w:tc>
          <w:tcPr>
            <w:tcW w:w="1812" w:type="dxa"/>
            <w:vAlign w:val="center"/>
          </w:tcPr>
          <w:p w14:paraId="0F7EA7B7" w14:textId="77777777" w:rsidR="00B27497" w:rsidRDefault="00B27497" w:rsidP="008928DD">
            <w:pPr>
              <w:jc w:val="center"/>
            </w:pPr>
            <w:r>
              <w:t>[V]</w:t>
            </w:r>
          </w:p>
        </w:tc>
      </w:tr>
      <w:tr w:rsidR="00375434" w14:paraId="3E19DE8A" w14:textId="77777777" w:rsidTr="008928DD">
        <w:trPr>
          <w:trHeight w:val="300"/>
        </w:trPr>
        <w:tc>
          <w:tcPr>
            <w:tcW w:w="1980" w:type="dxa"/>
            <w:vAlign w:val="center"/>
          </w:tcPr>
          <w:p w14:paraId="29999A83" w14:textId="6B3576EE" w:rsidR="00375434" w:rsidRPr="00472DD1" w:rsidRDefault="00375434" w:rsidP="00375434">
            <w:pPr>
              <w:jc w:val="center"/>
            </w:pPr>
            <w:r w:rsidRPr="00462321">
              <w:t>UR (</w:t>
            </w:r>
            <w:r>
              <w:t>C</w:t>
            </w:r>
            <w:r w:rsidRPr="00462321">
              <w:t>omm OFF)</w:t>
            </w:r>
          </w:p>
        </w:tc>
        <w:tc>
          <w:tcPr>
            <w:tcW w:w="1644" w:type="dxa"/>
            <w:vAlign w:val="center"/>
          </w:tcPr>
          <w:p w14:paraId="04C95D66" w14:textId="183F83F3" w:rsidR="00375434" w:rsidRDefault="00375434" w:rsidP="00375434">
            <w:pPr>
              <w:jc w:val="center"/>
            </w:pPr>
            <w:r>
              <w:t>-19.41n</w:t>
            </w:r>
          </w:p>
        </w:tc>
        <w:tc>
          <w:tcPr>
            <w:tcW w:w="1812" w:type="dxa"/>
            <w:vAlign w:val="center"/>
          </w:tcPr>
          <w:p w14:paraId="3C10C24F" w14:textId="57B5B487" w:rsidR="00375434" w:rsidRDefault="00375434" w:rsidP="00375434">
            <w:pPr>
              <w:jc w:val="center"/>
            </w:pPr>
            <w:r>
              <w:t>-47.47n</w:t>
            </w:r>
          </w:p>
        </w:tc>
        <w:tc>
          <w:tcPr>
            <w:tcW w:w="1812" w:type="dxa"/>
            <w:vAlign w:val="center"/>
          </w:tcPr>
          <w:p w14:paraId="69FB29A3" w14:textId="70DB822C" w:rsidR="00375434" w:rsidRDefault="00375434" w:rsidP="00375434">
            <w:pPr>
              <w:jc w:val="center"/>
            </w:pPr>
            <w:r>
              <w:t>-35.06m</w:t>
            </w:r>
          </w:p>
        </w:tc>
        <w:tc>
          <w:tcPr>
            <w:tcW w:w="1812" w:type="dxa"/>
            <w:vAlign w:val="center"/>
          </w:tcPr>
          <w:p w14:paraId="6379435B" w14:textId="0C4F26EA" w:rsidR="00375434" w:rsidRDefault="00375434" w:rsidP="00375434">
            <w:pPr>
              <w:jc w:val="center"/>
            </w:pPr>
            <w:r>
              <w:t>[V]</w:t>
            </w:r>
          </w:p>
        </w:tc>
      </w:tr>
      <w:tr w:rsidR="00B27497" w14:paraId="04AD92DA" w14:textId="77777777" w:rsidTr="008928DD">
        <w:trPr>
          <w:trHeight w:val="300"/>
        </w:trPr>
        <w:tc>
          <w:tcPr>
            <w:tcW w:w="1980" w:type="dxa"/>
            <w:vAlign w:val="center"/>
          </w:tcPr>
          <w:p w14:paraId="3068DE35" w14:textId="77777777" w:rsidR="00B27497" w:rsidRDefault="00B27497" w:rsidP="008928DD">
            <w:pPr>
              <w:jc w:val="center"/>
            </w:pPr>
            <w:r w:rsidRPr="00462321">
              <w:t>UR (</w:t>
            </w:r>
            <w:r>
              <w:t>C</w:t>
            </w:r>
            <w:r w:rsidRPr="00462321">
              <w:t>omm OFF) max</w:t>
            </w:r>
          </w:p>
        </w:tc>
        <w:tc>
          <w:tcPr>
            <w:tcW w:w="1644" w:type="dxa"/>
            <w:vAlign w:val="center"/>
          </w:tcPr>
          <w:p w14:paraId="422152BF" w14:textId="1739BF9A" w:rsidR="00B27497" w:rsidRDefault="0071241A" w:rsidP="008928DD">
            <w:pPr>
              <w:jc w:val="center"/>
            </w:pPr>
            <w:r>
              <w:t>-10.77</w:t>
            </w:r>
          </w:p>
        </w:tc>
        <w:tc>
          <w:tcPr>
            <w:tcW w:w="1812" w:type="dxa"/>
            <w:vAlign w:val="center"/>
          </w:tcPr>
          <w:p w14:paraId="13704BC5" w14:textId="06808AEA" w:rsidR="00B27497" w:rsidRDefault="00B575D7" w:rsidP="008928DD">
            <w:pPr>
              <w:jc w:val="center"/>
            </w:pPr>
            <w:r>
              <w:t>-10.79</w:t>
            </w:r>
          </w:p>
        </w:tc>
        <w:tc>
          <w:tcPr>
            <w:tcW w:w="1812" w:type="dxa"/>
            <w:vAlign w:val="center"/>
          </w:tcPr>
          <w:p w14:paraId="56178AFF" w14:textId="27EE6555" w:rsidR="00B27497" w:rsidRDefault="004C474D" w:rsidP="008928DD">
            <w:pPr>
              <w:jc w:val="center"/>
            </w:pPr>
            <w:r>
              <w:t>-10.31</w:t>
            </w:r>
          </w:p>
        </w:tc>
        <w:tc>
          <w:tcPr>
            <w:tcW w:w="1812" w:type="dxa"/>
            <w:vAlign w:val="center"/>
          </w:tcPr>
          <w:p w14:paraId="603C4EF2" w14:textId="77777777" w:rsidR="00B27497" w:rsidRDefault="00B27497" w:rsidP="008928DD">
            <w:pPr>
              <w:jc w:val="center"/>
            </w:pPr>
            <w:r>
              <w:t>[V]</w:t>
            </w:r>
          </w:p>
        </w:tc>
      </w:tr>
      <w:tr w:rsidR="00B27497" w14:paraId="72FF103B" w14:textId="77777777" w:rsidTr="008928DD">
        <w:trPr>
          <w:trHeight w:val="300"/>
        </w:trPr>
        <w:tc>
          <w:tcPr>
            <w:tcW w:w="1980" w:type="dxa"/>
            <w:vAlign w:val="center"/>
          </w:tcPr>
          <w:p w14:paraId="11E76F1E" w14:textId="77777777" w:rsidR="00B27497" w:rsidRDefault="00B27497" w:rsidP="008928DD">
            <w:pPr>
              <w:ind w:firstLine="708"/>
            </w:pPr>
            <w:r>
              <w:t>Id</w:t>
            </w:r>
          </w:p>
        </w:tc>
        <w:tc>
          <w:tcPr>
            <w:tcW w:w="1644" w:type="dxa"/>
            <w:vAlign w:val="center"/>
          </w:tcPr>
          <w:p w14:paraId="769E9508" w14:textId="18D682EE" w:rsidR="00B27497" w:rsidRDefault="00F01A28" w:rsidP="008928DD">
            <w:pPr>
              <w:jc w:val="center"/>
            </w:pPr>
            <w:r>
              <w:t>1</w:t>
            </w:r>
            <w:r w:rsidR="004444C0">
              <w:t>95.36</w:t>
            </w:r>
            <w:r w:rsidR="004D7ED2">
              <w:t>m</w:t>
            </w:r>
          </w:p>
        </w:tc>
        <w:tc>
          <w:tcPr>
            <w:tcW w:w="1812" w:type="dxa"/>
            <w:vAlign w:val="center"/>
          </w:tcPr>
          <w:p w14:paraId="3CC84A85" w14:textId="7A8D467F" w:rsidR="00B27497" w:rsidRDefault="0056004F" w:rsidP="008928DD">
            <w:pPr>
              <w:jc w:val="center"/>
            </w:pPr>
            <w:r>
              <w:t>194.9</w:t>
            </w:r>
            <w:r w:rsidR="004D7ED2">
              <w:t>m</w:t>
            </w:r>
          </w:p>
        </w:tc>
        <w:tc>
          <w:tcPr>
            <w:tcW w:w="1812" w:type="dxa"/>
            <w:vAlign w:val="center"/>
          </w:tcPr>
          <w:p w14:paraId="6ADF9878" w14:textId="7876A462" w:rsidR="00B27497" w:rsidRDefault="00DF7AAC" w:rsidP="008928DD">
            <w:pPr>
              <w:jc w:val="center"/>
            </w:pPr>
            <w:r>
              <w:t>203.81m</w:t>
            </w:r>
          </w:p>
        </w:tc>
        <w:tc>
          <w:tcPr>
            <w:tcW w:w="1812" w:type="dxa"/>
            <w:vAlign w:val="center"/>
          </w:tcPr>
          <w:p w14:paraId="1EE930BA" w14:textId="3B16E5B2" w:rsidR="00B27497" w:rsidRDefault="00B27497" w:rsidP="008928DD">
            <w:pPr>
              <w:jc w:val="center"/>
            </w:pPr>
            <w:r>
              <w:t>[A]</w:t>
            </w:r>
          </w:p>
        </w:tc>
      </w:tr>
      <w:tr w:rsidR="00375434" w14:paraId="25D65200" w14:textId="77777777" w:rsidTr="008928DD">
        <w:trPr>
          <w:trHeight w:val="300"/>
        </w:trPr>
        <w:tc>
          <w:tcPr>
            <w:tcW w:w="1980" w:type="dxa"/>
            <w:vAlign w:val="center"/>
          </w:tcPr>
          <w:p w14:paraId="3E89DDD7" w14:textId="165E6876" w:rsidR="00375434" w:rsidRDefault="00375434" w:rsidP="00375434">
            <w:pPr>
              <w:jc w:val="center"/>
            </w:pPr>
            <w:r>
              <w:t>Ir (reverse)</w:t>
            </w:r>
          </w:p>
        </w:tc>
        <w:tc>
          <w:tcPr>
            <w:tcW w:w="1644" w:type="dxa"/>
            <w:vAlign w:val="center"/>
          </w:tcPr>
          <w:p w14:paraId="4A105673" w14:textId="171F56D7" w:rsidR="00375434" w:rsidRDefault="00375434" w:rsidP="00375434">
            <w:pPr>
              <w:jc w:val="center"/>
            </w:pPr>
            <w:r>
              <w:t>-413p</w:t>
            </w:r>
          </w:p>
        </w:tc>
        <w:tc>
          <w:tcPr>
            <w:tcW w:w="1812" w:type="dxa"/>
            <w:vAlign w:val="center"/>
          </w:tcPr>
          <w:p w14:paraId="6FD14F58" w14:textId="285333FF" w:rsidR="00375434" w:rsidRDefault="00375434" w:rsidP="00375434">
            <w:pPr>
              <w:jc w:val="center"/>
            </w:pPr>
            <w:r>
              <w:t>-1.01n</w:t>
            </w:r>
          </w:p>
        </w:tc>
        <w:tc>
          <w:tcPr>
            <w:tcW w:w="1812" w:type="dxa"/>
            <w:vAlign w:val="center"/>
          </w:tcPr>
          <w:p w14:paraId="4BDDCD71" w14:textId="1AFE98D4" w:rsidR="00375434" w:rsidRDefault="00375434" w:rsidP="00375434">
            <w:pPr>
              <w:jc w:val="center"/>
            </w:pPr>
            <w:r>
              <w:t>-746u</w:t>
            </w:r>
          </w:p>
        </w:tc>
        <w:tc>
          <w:tcPr>
            <w:tcW w:w="1812" w:type="dxa"/>
            <w:vAlign w:val="center"/>
          </w:tcPr>
          <w:p w14:paraId="171F463D" w14:textId="79429EE0" w:rsidR="00375434" w:rsidRDefault="00375434" w:rsidP="00375434">
            <w:pPr>
              <w:jc w:val="center"/>
            </w:pPr>
            <w:r>
              <w:t>[A]</w:t>
            </w:r>
          </w:p>
        </w:tc>
      </w:tr>
      <w:tr w:rsidR="00B27497" w14:paraId="69F5DE56" w14:textId="77777777" w:rsidTr="008928DD">
        <w:trPr>
          <w:trHeight w:val="300"/>
        </w:trPr>
        <w:tc>
          <w:tcPr>
            <w:tcW w:w="1980" w:type="dxa"/>
            <w:vAlign w:val="center"/>
          </w:tcPr>
          <w:p w14:paraId="3E1E9E45" w14:textId="77777777" w:rsidR="00B27497" w:rsidRDefault="00B27497" w:rsidP="008928DD">
            <w:pPr>
              <w:jc w:val="center"/>
            </w:pPr>
            <w:r>
              <w:t>Ir max (reverse)</w:t>
            </w:r>
          </w:p>
        </w:tc>
        <w:tc>
          <w:tcPr>
            <w:tcW w:w="1644" w:type="dxa"/>
            <w:vAlign w:val="center"/>
          </w:tcPr>
          <w:p w14:paraId="37AA9A34" w14:textId="0F0BED2E" w:rsidR="00B27497" w:rsidRDefault="001A3F66" w:rsidP="008928DD">
            <w:pPr>
              <w:jc w:val="center"/>
            </w:pPr>
            <w:r>
              <w:t>-229.12m</w:t>
            </w:r>
          </w:p>
        </w:tc>
        <w:tc>
          <w:tcPr>
            <w:tcW w:w="1812" w:type="dxa"/>
            <w:vAlign w:val="center"/>
          </w:tcPr>
          <w:p w14:paraId="26EA8E44" w14:textId="0AB30526" w:rsidR="00B27497" w:rsidRDefault="00FE40A0" w:rsidP="008928DD">
            <w:pPr>
              <w:jc w:val="center"/>
            </w:pPr>
            <w:r>
              <w:t>-229.76</w:t>
            </w:r>
            <w:r w:rsidR="00D10DB3">
              <w:t>m</w:t>
            </w:r>
          </w:p>
        </w:tc>
        <w:tc>
          <w:tcPr>
            <w:tcW w:w="1812" w:type="dxa"/>
            <w:vAlign w:val="center"/>
          </w:tcPr>
          <w:p w14:paraId="0F608439" w14:textId="2F44BDC5" w:rsidR="00B27497" w:rsidRDefault="00A05A67" w:rsidP="008928DD">
            <w:pPr>
              <w:jc w:val="center"/>
            </w:pPr>
            <w:r>
              <w:t>-218.73m</w:t>
            </w:r>
          </w:p>
        </w:tc>
        <w:tc>
          <w:tcPr>
            <w:tcW w:w="1812" w:type="dxa"/>
            <w:vAlign w:val="center"/>
          </w:tcPr>
          <w:p w14:paraId="04BD370F" w14:textId="77777777" w:rsidR="00B27497" w:rsidRDefault="00B27497" w:rsidP="008928DD">
            <w:pPr>
              <w:jc w:val="center"/>
            </w:pPr>
            <w:r>
              <w:t>[A]</w:t>
            </w:r>
          </w:p>
        </w:tc>
      </w:tr>
      <w:tr w:rsidR="00B27497" w14:paraId="4D6CB443" w14:textId="77777777" w:rsidTr="008928DD">
        <w:trPr>
          <w:trHeight w:val="300"/>
        </w:trPr>
        <w:tc>
          <w:tcPr>
            <w:tcW w:w="1980" w:type="dxa"/>
            <w:vAlign w:val="center"/>
          </w:tcPr>
          <w:p w14:paraId="185F89AC" w14:textId="77777777" w:rsidR="00B27497" w:rsidRDefault="00B27497" w:rsidP="008928DD">
            <w:pPr>
              <w:jc w:val="center"/>
            </w:pPr>
            <w:r>
              <w:t>trr</w:t>
            </w:r>
          </w:p>
        </w:tc>
        <w:tc>
          <w:tcPr>
            <w:tcW w:w="1644" w:type="dxa"/>
            <w:vAlign w:val="center"/>
          </w:tcPr>
          <w:p w14:paraId="24314BB3" w14:textId="21ECDA61" w:rsidR="00B27497" w:rsidRDefault="00986BC7" w:rsidP="008928DD">
            <w:pPr>
              <w:jc w:val="center"/>
            </w:pPr>
            <w:r>
              <w:t>3.26u</w:t>
            </w:r>
          </w:p>
        </w:tc>
        <w:tc>
          <w:tcPr>
            <w:tcW w:w="1812" w:type="dxa"/>
            <w:vAlign w:val="center"/>
          </w:tcPr>
          <w:p w14:paraId="1231DF0F" w14:textId="0CAFD77A" w:rsidR="00B27497" w:rsidRDefault="00986BC7" w:rsidP="008928DD">
            <w:pPr>
              <w:jc w:val="center"/>
            </w:pPr>
            <w:r>
              <w:t>16.03n</w:t>
            </w:r>
          </w:p>
        </w:tc>
        <w:tc>
          <w:tcPr>
            <w:tcW w:w="1812" w:type="dxa"/>
            <w:vAlign w:val="center"/>
          </w:tcPr>
          <w:p w14:paraId="1E46EB70" w14:textId="7B53C8AE" w:rsidR="00B27497" w:rsidRDefault="00986BC7" w:rsidP="008928DD">
            <w:pPr>
              <w:jc w:val="center"/>
            </w:pPr>
            <w:r>
              <w:t>30.91n</w:t>
            </w:r>
          </w:p>
        </w:tc>
        <w:tc>
          <w:tcPr>
            <w:tcW w:w="1812" w:type="dxa"/>
            <w:vAlign w:val="center"/>
          </w:tcPr>
          <w:p w14:paraId="21C2E8E1" w14:textId="77777777" w:rsidR="00B27497" w:rsidRDefault="00B27497" w:rsidP="008928DD">
            <w:pPr>
              <w:jc w:val="center"/>
            </w:pPr>
            <w:r>
              <w:t>[s]</w:t>
            </w:r>
          </w:p>
        </w:tc>
      </w:tr>
    </w:tbl>
    <w:p w14:paraId="47D80462" w14:textId="77777777" w:rsidR="00B75FFF" w:rsidRDefault="00B75FFF" w:rsidP="003457FF"/>
    <w:p w14:paraId="326F46CB" w14:textId="77D25EBC" w:rsidR="00264326" w:rsidRDefault="00264326" w:rsidP="00264326">
      <w:pPr>
        <w:pStyle w:val="Titre2"/>
      </w:pPr>
      <w:bookmarkStart w:id="24" w:name="_Toc241174869"/>
      <w:r>
        <w:t>4.6 Impact du duty cycle</w:t>
      </w:r>
      <w:r w:rsidR="00B87F8B">
        <w:t xml:space="preserve"> </w:t>
      </w:r>
      <w:r w:rsidR="00111B86">
        <w:t>&gt; 10%</w:t>
      </w:r>
      <w:bookmarkEnd w:id="24"/>
    </w:p>
    <w:p w14:paraId="5C1E5292" w14:textId="1F5F2DFF" w:rsidR="00BE41ED" w:rsidRDefault="00CC5706" w:rsidP="009F43F9">
      <w:r>
        <w:t xml:space="preserve">3 </w:t>
      </w:r>
      <w:r w:rsidR="009F43F9">
        <w:t>simulations</w:t>
      </w:r>
      <w:r>
        <w:t xml:space="preserve"> se trouve en annexe </w:t>
      </w:r>
      <w:r w:rsidR="006611E8">
        <w:t xml:space="preserve">au point </w:t>
      </w:r>
      <w:r w:rsidR="009F43F9">
        <w:t>8.1</w:t>
      </w:r>
      <w:r w:rsidR="009F43F9" w:rsidRPr="009F43F9">
        <w:t xml:space="preserve"> </w:t>
      </w:r>
      <w:r w:rsidR="009F43F9">
        <w:t>Impact du duty cycle &gt; 10%</w:t>
      </w:r>
    </w:p>
    <w:p w14:paraId="05C94F7E" w14:textId="77777777" w:rsidR="009F43F9" w:rsidRDefault="009F43F9" w:rsidP="009F43F9"/>
    <w:p w14:paraId="7C5EE192" w14:textId="04842524" w:rsidR="006926A1" w:rsidRPr="006926A1" w:rsidRDefault="002A7496" w:rsidP="00966472">
      <w:pPr>
        <w:jc w:val="left"/>
      </w:pPr>
      <w:r>
        <w:t>On peut observer sur ces trois simulation</w:t>
      </w:r>
      <w:r w:rsidR="003C1AD6">
        <w:t>s</w:t>
      </w:r>
      <w:r>
        <w:t xml:space="preserve"> </w:t>
      </w:r>
      <w:r w:rsidR="007041E6">
        <w:t>avec un duty cycle de 50%</w:t>
      </w:r>
      <w:r w:rsidR="00986CE2">
        <w:t xml:space="preserve"> </w:t>
      </w:r>
      <w:r w:rsidR="00B76385">
        <w:t xml:space="preserve">que </w:t>
      </w:r>
      <w:r w:rsidR="001D4EEC">
        <w:t xml:space="preserve">le temps a l’état haut du signal </w:t>
      </w:r>
      <w:r w:rsidR="00D82453">
        <w:t>VG est de 100us alors qu</w:t>
      </w:r>
      <w:r w:rsidR="00E621D1">
        <w:t xml:space="preserve">’avec un duty cycle de </w:t>
      </w:r>
      <w:r w:rsidR="00F80B5C">
        <w:t>10% le temps a l’état haut est seulement de 20us donc 5</w:t>
      </w:r>
      <w:r w:rsidR="00860D66">
        <w:t xml:space="preserve"> fois </w:t>
      </w:r>
      <w:r w:rsidR="001C5E1B">
        <w:t>moins. La</w:t>
      </w:r>
      <w:r w:rsidR="00076220">
        <w:t xml:space="preserve"> valeur moyenne du cou</w:t>
      </w:r>
      <w:r w:rsidR="0048669A">
        <w:t>rant sur un temps donnée sera</w:t>
      </w:r>
      <w:r w:rsidR="002627FF">
        <w:t xml:space="preserve"> donc</w:t>
      </w:r>
      <w:r w:rsidR="0048669A">
        <w:t xml:space="preserve"> plus élevée </w:t>
      </w:r>
      <w:r w:rsidR="009B66A7">
        <w:t>qu’avec</w:t>
      </w:r>
      <w:r w:rsidR="006F7D7D">
        <w:t xml:space="preserve"> le duty cycle </w:t>
      </w:r>
      <w:r w:rsidR="0085139F">
        <w:t>à</w:t>
      </w:r>
      <w:r w:rsidR="006F7D7D">
        <w:t xml:space="preserve"> 10%</w:t>
      </w:r>
      <w:r w:rsidR="009B66A7">
        <w:t>. Cela veut dire que</w:t>
      </w:r>
      <w:r w:rsidR="002627FF">
        <w:t xml:space="preserve"> la diode </w:t>
      </w:r>
      <w:r w:rsidR="004C1BAA">
        <w:t>et</w:t>
      </w:r>
      <w:r w:rsidR="002627FF">
        <w:t xml:space="preserve"> la résistance vont devoir dissiper </w:t>
      </w:r>
      <w:r w:rsidR="00163CFE">
        <w:t>une puissance plus importante</w:t>
      </w:r>
      <w:r w:rsidR="002627FF">
        <w:t xml:space="preserve"> </w:t>
      </w:r>
      <w:r w:rsidR="008E2A36">
        <w:t>avec un duty</w:t>
      </w:r>
      <w:r w:rsidR="0091741D">
        <w:t xml:space="preserve"> </w:t>
      </w:r>
      <w:r w:rsidR="008E2A36">
        <w:t>cycle de 50%</w:t>
      </w:r>
      <w:r w:rsidR="003A447D">
        <w:t>,</w:t>
      </w:r>
      <w:r w:rsidR="0091741D">
        <w:t xml:space="preserve"> on peut donc dire que les composant vont chauffer plus rapidement</w:t>
      </w:r>
      <w:r w:rsidR="002A5FE5">
        <w:t>.</w:t>
      </w:r>
    </w:p>
    <w:p w14:paraId="6770252B" w14:textId="440136C9" w:rsidR="00966472" w:rsidRPr="0024077B" w:rsidRDefault="00966472" w:rsidP="00966472">
      <w:pPr>
        <w:jc w:val="left"/>
        <w:rPr>
          <w:b/>
          <w:bCs/>
        </w:rPr>
      </w:pPr>
    </w:p>
    <w:p w14:paraId="149791DC" w14:textId="77777777" w:rsidR="00A550D2" w:rsidRDefault="00A550D2" w:rsidP="003457FF"/>
    <w:p w14:paraId="6AB5C8BA" w14:textId="77777777" w:rsidR="00264326" w:rsidRDefault="00264326" w:rsidP="003457FF"/>
    <w:p w14:paraId="0D04244F" w14:textId="77777777" w:rsidR="00264326" w:rsidRDefault="00264326" w:rsidP="003457FF"/>
    <w:p w14:paraId="128C7AEE" w14:textId="77777777" w:rsidR="00264326" w:rsidRDefault="00264326" w:rsidP="003457FF"/>
    <w:p w14:paraId="68D9CF1D" w14:textId="77777777" w:rsidR="00264326" w:rsidRDefault="00264326" w:rsidP="003457FF"/>
    <w:p w14:paraId="6DB799F3" w14:textId="77777777" w:rsidR="00264326" w:rsidRDefault="00264326" w:rsidP="003457FF"/>
    <w:p w14:paraId="6B80691B" w14:textId="77777777" w:rsidR="00264326" w:rsidRDefault="00264326" w:rsidP="003457FF"/>
    <w:p w14:paraId="27DD3346" w14:textId="356F50FA" w:rsidR="00264326" w:rsidRDefault="00264326" w:rsidP="003457FF"/>
    <w:p w14:paraId="2B11C818" w14:textId="23EE6F2B" w:rsidR="00264326" w:rsidRDefault="00BA7536">
      <w:pPr>
        <w:jc w:val="left"/>
      </w:pPr>
      <w:r>
        <w:br w:type="page"/>
      </w:r>
    </w:p>
    <w:p w14:paraId="119E6EC7" w14:textId="191CFC6D" w:rsidR="00686C4F" w:rsidRDefault="00686C4F" w:rsidP="00686C4F">
      <w:pPr>
        <w:pStyle w:val="Titre1"/>
      </w:pPr>
      <w:bookmarkStart w:id="25" w:name="_Toc241174870"/>
      <w:r>
        <w:lastRenderedPageBreak/>
        <w:t>5 Mesures :</w:t>
      </w:r>
      <w:bookmarkEnd w:id="25"/>
    </w:p>
    <w:p w14:paraId="29270840" w14:textId="0DA35BDF" w:rsidR="000360C8" w:rsidRDefault="000360C8" w:rsidP="004F5F56">
      <w:pPr>
        <w:pStyle w:val="Titre2"/>
      </w:pPr>
      <w:bookmarkStart w:id="26" w:name="_Toc241174871"/>
      <w:r>
        <w:t>5.1</w:t>
      </w:r>
      <w:r w:rsidRPr="0082230D">
        <w:t>Méthode de mesure :</w:t>
      </w:r>
      <w:bookmarkEnd w:id="26"/>
      <w:r w:rsidRPr="0082230D">
        <w:t xml:space="preserve"> </w:t>
      </w:r>
    </w:p>
    <w:p w14:paraId="0897BCA5" w14:textId="7E42EAC4" w:rsidR="004F5F56" w:rsidRDefault="00CE3179" w:rsidP="0052127D">
      <w:pPr>
        <w:pStyle w:val="Paragraphedeliste"/>
        <w:numPr>
          <w:ilvl w:val="0"/>
          <w:numId w:val="12"/>
        </w:numPr>
      </w:pPr>
      <w:r>
        <w:t xml:space="preserve">Pour réaliser ces mesures nous placeront la sonde de l’oscilloscope en 10x sur l’anode de la </w:t>
      </w:r>
      <w:r w:rsidR="00E4695A">
        <w:t xml:space="preserve">diode sélectionnée. </w:t>
      </w:r>
    </w:p>
    <w:p w14:paraId="1EB2517E" w14:textId="307D71ED" w:rsidR="002D5BD6" w:rsidRDefault="002D5BD6" w:rsidP="0052127D">
      <w:pPr>
        <w:pStyle w:val="Paragraphedeliste"/>
        <w:numPr>
          <w:ilvl w:val="0"/>
          <w:numId w:val="12"/>
        </w:numPr>
      </w:pPr>
      <w:r>
        <w:t xml:space="preserve">Nous mesurerons ensuite </w:t>
      </w:r>
      <w:r w:rsidR="00312197">
        <w:t>Uj(ON),Uj(OFF).</w:t>
      </w:r>
    </w:p>
    <w:p w14:paraId="242E30E2" w14:textId="54FB9197" w:rsidR="00312197" w:rsidRDefault="00312197" w:rsidP="0052127D">
      <w:pPr>
        <w:pStyle w:val="Paragraphedeliste"/>
        <w:numPr>
          <w:ilvl w:val="0"/>
          <w:numId w:val="12"/>
        </w:numPr>
      </w:pPr>
      <w:r>
        <w:t xml:space="preserve">Nous </w:t>
      </w:r>
      <w:r w:rsidR="0052127D">
        <w:t>placerons</w:t>
      </w:r>
      <w:r>
        <w:t xml:space="preserve"> la sonde sur </w:t>
      </w:r>
      <w:r w:rsidR="0052127D">
        <w:t>une</w:t>
      </w:r>
      <w:r>
        <w:t xml:space="preserve"> patte </w:t>
      </w:r>
      <w:r w:rsidR="0052127D">
        <w:t>de la résistance.</w:t>
      </w:r>
    </w:p>
    <w:p w14:paraId="34C2D45C" w14:textId="0FEAE945" w:rsidR="0052127D" w:rsidRDefault="0052127D" w:rsidP="0052127D">
      <w:pPr>
        <w:pStyle w:val="Paragraphedeliste"/>
        <w:numPr>
          <w:ilvl w:val="0"/>
          <w:numId w:val="12"/>
        </w:numPr>
      </w:pPr>
      <w:r>
        <w:t>Nous mesur</w:t>
      </w:r>
      <w:r w:rsidR="00AE16F4">
        <w:t>er</w:t>
      </w:r>
      <w:r>
        <w:t>ons donc UR(ON),UR(OFF) et UR(OFF MAX)</w:t>
      </w:r>
    </w:p>
    <w:p w14:paraId="68E7F68A" w14:textId="3EC10A05" w:rsidR="0052127D" w:rsidRDefault="0052127D" w:rsidP="0052127D">
      <w:pPr>
        <w:pStyle w:val="Paragraphedeliste"/>
        <w:numPr>
          <w:ilvl w:val="0"/>
          <w:numId w:val="12"/>
        </w:numPr>
      </w:pPr>
      <w:r>
        <w:t xml:space="preserve">Puis nous irons chercher une sonde </w:t>
      </w:r>
      <w:r w:rsidR="00EE5352">
        <w:t xml:space="preserve">de courant pour les </w:t>
      </w:r>
      <w:r w:rsidR="00D040F2">
        <w:t>4</w:t>
      </w:r>
      <w:r w:rsidR="00EE5352">
        <w:t xml:space="preserve"> mesures suivantes</w:t>
      </w:r>
      <w:r w:rsidR="00AE16F4">
        <w:t xml:space="preserve"> (faire les réglages nécessaires sur l’oscilloscope)</w:t>
      </w:r>
      <w:r w:rsidR="00D040F2">
        <w:t>.</w:t>
      </w:r>
    </w:p>
    <w:p w14:paraId="36BD245B" w14:textId="79786CE4" w:rsidR="00D040F2" w:rsidRDefault="00D040F2" w:rsidP="0052127D">
      <w:pPr>
        <w:pStyle w:val="Paragraphedeliste"/>
        <w:numPr>
          <w:ilvl w:val="0"/>
          <w:numId w:val="12"/>
        </w:numPr>
      </w:pPr>
      <w:r>
        <w:t xml:space="preserve">Nous la </w:t>
      </w:r>
      <w:r w:rsidR="00AE16F4">
        <w:t>mettrons</w:t>
      </w:r>
      <w:r>
        <w:t xml:space="preserve"> en premier dans le sens direct de la diode (peut importe où sur le schema car le courant est le même partout mais tout de même au plus proche de la diode </w:t>
      </w:r>
      <w:r w:rsidR="00AE16F4">
        <w:t>pour éviter les bruits parasite)</w:t>
      </w:r>
    </w:p>
    <w:p w14:paraId="584B5F19" w14:textId="70A761F8" w:rsidR="00AE16F4" w:rsidRDefault="00AE16F4" w:rsidP="0052127D">
      <w:pPr>
        <w:pStyle w:val="Paragraphedeliste"/>
        <w:numPr>
          <w:ilvl w:val="0"/>
          <w:numId w:val="12"/>
        </w:numPr>
      </w:pPr>
      <w:r>
        <w:t>Nous mesurerons Id</w:t>
      </w:r>
    </w:p>
    <w:p w14:paraId="237D8D25" w14:textId="771DA2CA" w:rsidR="00AE16F4" w:rsidRDefault="00AE16F4" w:rsidP="0052127D">
      <w:pPr>
        <w:pStyle w:val="Paragraphedeliste"/>
        <w:numPr>
          <w:ilvl w:val="0"/>
          <w:numId w:val="12"/>
        </w:numPr>
      </w:pPr>
      <w:r>
        <w:t xml:space="preserve">Nous placerons ensuite la sonde de courant dans le sens contraire de la diode. </w:t>
      </w:r>
    </w:p>
    <w:p w14:paraId="3304961C" w14:textId="5867F32B" w:rsidR="00AE16F4" w:rsidRPr="004F5F56" w:rsidRDefault="00AE16F4" w:rsidP="0052127D">
      <w:pPr>
        <w:pStyle w:val="Paragraphedeliste"/>
        <w:numPr>
          <w:ilvl w:val="0"/>
          <w:numId w:val="12"/>
        </w:numPr>
      </w:pPr>
      <w:r>
        <w:t>Nous mesurerons Ir</w:t>
      </w:r>
      <w:r w:rsidR="000258F2">
        <w:t xml:space="preserve">, Ir(MAX) et le trr qui est le temps mesuré le moment ou le signal </w:t>
      </w:r>
      <w:r w:rsidR="00D523A0">
        <w:t>bascule et le courant passe par</w:t>
      </w:r>
      <w:r w:rsidR="000258F2">
        <w:t xml:space="preserve"> 0 [A] et</w:t>
      </w:r>
      <w:r w:rsidR="00D523A0">
        <w:t xml:space="preserve"> entre</w:t>
      </w:r>
      <w:r w:rsidR="000258F2">
        <w:t xml:space="preserve"> le moment où le signal retourne au 0 [A]</w:t>
      </w:r>
    </w:p>
    <w:p w14:paraId="1981D9C9" w14:textId="27A74EAC" w:rsidR="009055D3" w:rsidRPr="00CA1B5D" w:rsidRDefault="000360C8" w:rsidP="00CA1B5D">
      <w:pPr>
        <w:pStyle w:val="Titre2"/>
      </w:pPr>
      <w:bookmarkStart w:id="27" w:name="_Toc241174872"/>
      <w:r>
        <w:t>5.2</w:t>
      </w:r>
      <w:r w:rsidR="00686C4F" w:rsidRPr="00686C4F">
        <w:t>Mesures</w:t>
      </w:r>
      <w:r w:rsidR="00686C4F">
        <w:t> :</w:t>
      </w:r>
      <w:bookmarkEnd w:id="27"/>
    </w:p>
    <w:p w14:paraId="19296C91" w14:textId="20CF9B98" w:rsidR="00A956EE" w:rsidRDefault="00A956EE" w:rsidP="00514428">
      <w:r>
        <w:t>trr 1N4004 :</w:t>
      </w:r>
    </w:p>
    <w:p w14:paraId="159666AF" w14:textId="77777777" w:rsidR="00CA1B5D" w:rsidRDefault="00CA1B5D" w:rsidP="00514428"/>
    <w:p w14:paraId="0590ED64" w14:textId="77777777" w:rsidR="00315747" w:rsidRDefault="00A956EE" w:rsidP="00315747">
      <w:pPr>
        <w:keepNext/>
      </w:pPr>
      <w:r>
        <w:rPr>
          <w:noProof/>
        </w:rPr>
        <w:drawing>
          <wp:inline distT="0" distB="0" distL="0" distR="0" wp14:anchorId="1E70EC79" wp14:editId="15C0A8CF">
            <wp:extent cx="5485204" cy="3085106"/>
            <wp:effectExtent l="0" t="0" r="1270" b="1270"/>
            <wp:docPr id="1882008200"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05676" cy="3096620"/>
                    </a:xfrm>
                    <a:prstGeom prst="rect">
                      <a:avLst/>
                    </a:prstGeom>
                    <a:noFill/>
                    <a:ln>
                      <a:noFill/>
                    </a:ln>
                  </pic:spPr>
                </pic:pic>
              </a:graphicData>
            </a:graphic>
          </wp:inline>
        </w:drawing>
      </w:r>
    </w:p>
    <w:p w14:paraId="129F6C83" w14:textId="1BA75730" w:rsidR="00A956EE" w:rsidRDefault="00315747" w:rsidP="00315747">
      <w:pPr>
        <w:pStyle w:val="Lgende"/>
      </w:pPr>
      <w:r>
        <w:t xml:space="preserve">Figure </w:t>
      </w:r>
      <w:r w:rsidR="0094252C">
        <w:t>10</w:t>
      </w:r>
      <w:r>
        <w:t xml:space="preserve"> trr 1N4004</w:t>
      </w:r>
    </w:p>
    <w:p w14:paraId="32CCFA6C" w14:textId="631BD9C7" w:rsidR="00D523A0" w:rsidRDefault="00FD74AB" w:rsidP="003A42AD">
      <w:r>
        <w:t xml:space="preserve">Cette mesure est la seule où l’on aperçoit </w:t>
      </w:r>
      <w:r w:rsidR="006A1679">
        <w:t>un trr</w:t>
      </w:r>
      <w:r w:rsidR="0035444C">
        <w:t>.</w:t>
      </w:r>
    </w:p>
    <w:p w14:paraId="7FFFBB24" w14:textId="77777777" w:rsidR="00D523A0" w:rsidRDefault="00D523A0">
      <w:pPr>
        <w:jc w:val="left"/>
      </w:pPr>
      <w:r>
        <w:br w:type="page"/>
      </w:r>
    </w:p>
    <w:p w14:paraId="6CC2938B" w14:textId="6C75D9BA" w:rsidR="00BA7536" w:rsidRDefault="00BA7536" w:rsidP="00514428">
      <w:r>
        <w:lastRenderedPageBreak/>
        <w:t xml:space="preserve">trr 1N4148 : </w:t>
      </w:r>
    </w:p>
    <w:p w14:paraId="1AA57009" w14:textId="77777777" w:rsidR="00315747" w:rsidRDefault="00FC4BAF" w:rsidP="00315747">
      <w:pPr>
        <w:keepNext/>
      </w:pPr>
      <w:r>
        <w:rPr>
          <w:noProof/>
          <w:lang w:val="de-CH"/>
        </w:rPr>
        <w:drawing>
          <wp:inline distT="0" distB="0" distL="0" distR="0" wp14:anchorId="6662CFB3" wp14:editId="45602D8F">
            <wp:extent cx="6108700" cy="3435350"/>
            <wp:effectExtent l="0" t="0" r="6350" b="0"/>
            <wp:docPr id="194633666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218390A4" w14:textId="090504EE" w:rsidR="00475DF2" w:rsidRDefault="00315747" w:rsidP="00E11AD6">
      <w:pPr>
        <w:pStyle w:val="Lgende"/>
      </w:pPr>
      <w:r>
        <w:t xml:space="preserve">Figure </w:t>
      </w:r>
      <w:r w:rsidR="0094252C">
        <w:t>11</w:t>
      </w:r>
      <w:r>
        <w:t xml:space="preserve"> </w:t>
      </w:r>
      <w:r w:rsidRPr="00733BCE">
        <w:t>trr 1N4148</w:t>
      </w:r>
    </w:p>
    <w:p w14:paraId="2EF5B481" w14:textId="45CE2C4D" w:rsidR="00FC4BAF" w:rsidRDefault="00FC4BAF" w:rsidP="00514428">
      <w:r>
        <w:t xml:space="preserve">Ici on peut remarquer que le trr de la diode 1N4148 n’est pas visible car le générateur de fonction n’étant pas parfait </w:t>
      </w:r>
      <w:r w:rsidR="00D649DA">
        <w:t>à</w:t>
      </w:r>
      <w:r>
        <w:t xml:space="preserve"> un </w:t>
      </w:r>
      <w:r w:rsidR="00475DF2">
        <w:t xml:space="preserve">TPHL qui est supérieur </w:t>
      </w:r>
      <w:r w:rsidR="00D649DA">
        <w:t>à</w:t>
      </w:r>
      <w:r w:rsidR="00475DF2">
        <w:t xml:space="preserve"> celui</w:t>
      </w:r>
      <w:r w:rsidR="009F4050">
        <w:t xml:space="preserve"> de </w:t>
      </w:r>
      <w:r w:rsidR="00475DF2">
        <w:t>la diode.</w:t>
      </w:r>
      <w:r w:rsidR="009F4050">
        <w:t xml:space="preserve"> </w:t>
      </w:r>
    </w:p>
    <w:p w14:paraId="44801536" w14:textId="46A9D26F" w:rsidR="00A956EE" w:rsidRPr="00514428" w:rsidRDefault="00475DF2" w:rsidP="00475DF2">
      <w:pPr>
        <w:jc w:val="left"/>
      </w:pPr>
      <w:r>
        <w:br w:type="page"/>
      </w:r>
    </w:p>
    <w:tbl>
      <w:tblPr>
        <w:tblStyle w:val="Grilledutableau"/>
        <w:tblW w:w="0" w:type="auto"/>
        <w:tblLayout w:type="fixed"/>
        <w:tblLook w:val="06A0" w:firstRow="1" w:lastRow="0" w:firstColumn="1" w:lastColumn="0" w:noHBand="1" w:noVBand="1"/>
      </w:tblPr>
      <w:tblGrid>
        <w:gridCol w:w="1980"/>
        <w:gridCol w:w="1644"/>
        <w:gridCol w:w="1812"/>
        <w:gridCol w:w="1812"/>
        <w:gridCol w:w="1812"/>
      </w:tblGrid>
      <w:tr w:rsidR="00514428" w:rsidRPr="00E8785A" w14:paraId="14FEE3CB" w14:textId="77777777">
        <w:trPr>
          <w:trHeight w:val="300"/>
        </w:trPr>
        <w:tc>
          <w:tcPr>
            <w:tcW w:w="1980" w:type="dxa"/>
            <w:shd w:val="clear" w:color="auto" w:fill="BFBFBF" w:themeFill="background1" w:themeFillShade="BF"/>
            <w:vAlign w:val="center"/>
          </w:tcPr>
          <w:p w14:paraId="7698E243" w14:textId="31ED1BC7" w:rsidR="00514428" w:rsidRPr="00E8785A" w:rsidRDefault="00514428">
            <w:pPr>
              <w:jc w:val="center"/>
              <w:rPr>
                <w:rFonts w:ascii="Aptos" w:eastAsia="Aptos" w:hAnsi="Aptos" w:cs="Aptos"/>
                <w:b/>
              </w:rPr>
            </w:pPr>
            <w:r w:rsidRPr="00E8785A">
              <w:rPr>
                <w:rFonts w:ascii="Aptos" w:eastAsia="Aptos" w:hAnsi="Aptos" w:cs="Aptos"/>
                <w:b/>
              </w:rPr>
              <w:lastRenderedPageBreak/>
              <w:t>/ duty cycle</w:t>
            </w:r>
          </w:p>
        </w:tc>
        <w:tc>
          <w:tcPr>
            <w:tcW w:w="5268" w:type="dxa"/>
            <w:gridSpan w:val="3"/>
            <w:shd w:val="clear" w:color="auto" w:fill="BFBFBF" w:themeFill="background1" w:themeFillShade="BF"/>
            <w:vAlign w:val="center"/>
          </w:tcPr>
          <w:p w14:paraId="622D1362" w14:textId="77777777" w:rsidR="00514428" w:rsidRPr="00E8785A" w:rsidRDefault="00514428">
            <w:pPr>
              <w:jc w:val="center"/>
              <w:rPr>
                <w:b/>
              </w:rPr>
            </w:pPr>
            <w:r>
              <w:rPr>
                <w:b/>
              </w:rPr>
              <w:t>1</w:t>
            </w:r>
            <w:r w:rsidRPr="00E8785A">
              <w:rPr>
                <w:b/>
              </w:rPr>
              <w:t>0%</w:t>
            </w:r>
          </w:p>
        </w:tc>
        <w:tc>
          <w:tcPr>
            <w:tcW w:w="1812" w:type="dxa"/>
            <w:shd w:val="clear" w:color="auto" w:fill="BFBFBF" w:themeFill="background1" w:themeFillShade="BF"/>
            <w:vAlign w:val="center"/>
          </w:tcPr>
          <w:p w14:paraId="764D77EE" w14:textId="77777777" w:rsidR="00514428" w:rsidRPr="00E8785A" w:rsidRDefault="00514428">
            <w:pPr>
              <w:jc w:val="center"/>
              <w:rPr>
                <w:b/>
              </w:rPr>
            </w:pPr>
          </w:p>
        </w:tc>
      </w:tr>
      <w:tr w:rsidR="00514428" w:rsidRPr="00E8785A" w14:paraId="286957CD" w14:textId="77777777">
        <w:trPr>
          <w:trHeight w:val="300"/>
        </w:trPr>
        <w:tc>
          <w:tcPr>
            <w:tcW w:w="1980" w:type="dxa"/>
            <w:shd w:val="clear" w:color="auto" w:fill="BFBFBF" w:themeFill="background1" w:themeFillShade="BF"/>
            <w:vAlign w:val="center"/>
          </w:tcPr>
          <w:p w14:paraId="11759FD1" w14:textId="77777777" w:rsidR="00514428" w:rsidRPr="00E8785A" w:rsidRDefault="00514428">
            <w:pPr>
              <w:jc w:val="center"/>
              <w:rPr>
                <w:b/>
              </w:rPr>
            </w:pPr>
            <w:r w:rsidRPr="00E8785A">
              <w:rPr>
                <w:b/>
              </w:rPr>
              <w:t>Nom caractéristique</w:t>
            </w:r>
          </w:p>
        </w:tc>
        <w:tc>
          <w:tcPr>
            <w:tcW w:w="1644" w:type="dxa"/>
            <w:shd w:val="clear" w:color="auto" w:fill="BFBFBF" w:themeFill="background1" w:themeFillShade="BF"/>
            <w:vAlign w:val="center"/>
          </w:tcPr>
          <w:p w14:paraId="6880C9D3" w14:textId="77777777" w:rsidR="00514428" w:rsidRPr="00E8785A" w:rsidRDefault="00514428">
            <w:pPr>
              <w:jc w:val="center"/>
              <w:rPr>
                <w:b/>
              </w:rPr>
            </w:pPr>
            <w:r w:rsidRPr="00E8785A">
              <w:rPr>
                <w:b/>
                <w:bCs/>
              </w:rPr>
              <w:t>1N4004</w:t>
            </w:r>
          </w:p>
        </w:tc>
        <w:tc>
          <w:tcPr>
            <w:tcW w:w="1812" w:type="dxa"/>
            <w:shd w:val="clear" w:color="auto" w:fill="BFBFBF" w:themeFill="background1" w:themeFillShade="BF"/>
            <w:vAlign w:val="center"/>
          </w:tcPr>
          <w:p w14:paraId="2FCB86A2" w14:textId="77777777" w:rsidR="00514428" w:rsidRPr="00E8785A" w:rsidRDefault="00514428">
            <w:pPr>
              <w:jc w:val="center"/>
              <w:rPr>
                <w:b/>
              </w:rPr>
            </w:pPr>
            <w:r w:rsidRPr="00E8785A">
              <w:rPr>
                <w:b/>
                <w:bCs/>
              </w:rPr>
              <w:t>1N4148</w:t>
            </w:r>
          </w:p>
        </w:tc>
        <w:tc>
          <w:tcPr>
            <w:tcW w:w="1812" w:type="dxa"/>
            <w:shd w:val="clear" w:color="auto" w:fill="BFBFBF" w:themeFill="background1" w:themeFillShade="BF"/>
            <w:vAlign w:val="center"/>
          </w:tcPr>
          <w:p w14:paraId="2DF8CCAB" w14:textId="77777777" w:rsidR="00514428" w:rsidRPr="00E8785A" w:rsidRDefault="00514428">
            <w:pPr>
              <w:jc w:val="center"/>
              <w:rPr>
                <w:b/>
              </w:rPr>
            </w:pPr>
            <w:r>
              <w:rPr>
                <w:b/>
                <w:bCs/>
              </w:rPr>
              <w:t>SB 2100E-G</w:t>
            </w:r>
          </w:p>
        </w:tc>
        <w:tc>
          <w:tcPr>
            <w:tcW w:w="1812" w:type="dxa"/>
            <w:shd w:val="clear" w:color="auto" w:fill="BFBFBF" w:themeFill="background1" w:themeFillShade="BF"/>
            <w:vAlign w:val="center"/>
          </w:tcPr>
          <w:p w14:paraId="3CD09177" w14:textId="77777777" w:rsidR="00514428" w:rsidRPr="00E8785A" w:rsidRDefault="00514428">
            <w:pPr>
              <w:jc w:val="center"/>
              <w:rPr>
                <w:b/>
              </w:rPr>
            </w:pPr>
            <w:r w:rsidRPr="00E8785A">
              <w:rPr>
                <w:b/>
              </w:rPr>
              <w:t>Unité</w:t>
            </w:r>
          </w:p>
        </w:tc>
      </w:tr>
      <w:tr w:rsidR="00514428" w14:paraId="7EAC9CF0" w14:textId="77777777">
        <w:trPr>
          <w:trHeight w:val="300"/>
        </w:trPr>
        <w:tc>
          <w:tcPr>
            <w:tcW w:w="1980" w:type="dxa"/>
            <w:vAlign w:val="center"/>
          </w:tcPr>
          <w:p w14:paraId="6C5A1795" w14:textId="77777777" w:rsidR="00514428" w:rsidRDefault="00514428">
            <w:pPr>
              <w:jc w:val="center"/>
            </w:pPr>
            <w:r>
              <w:t>Uj (Comm ON)</w:t>
            </w:r>
          </w:p>
        </w:tc>
        <w:tc>
          <w:tcPr>
            <w:tcW w:w="1644" w:type="dxa"/>
            <w:vAlign w:val="center"/>
          </w:tcPr>
          <w:p w14:paraId="57478D3D" w14:textId="751713EB" w:rsidR="00514428" w:rsidRDefault="0031380C">
            <w:pPr>
              <w:jc w:val="center"/>
            </w:pPr>
            <w:r>
              <w:t>0.</w:t>
            </w:r>
            <w:r w:rsidR="00B91141">
              <w:t>7</w:t>
            </w:r>
          </w:p>
        </w:tc>
        <w:tc>
          <w:tcPr>
            <w:tcW w:w="1812" w:type="dxa"/>
            <w:vAlign w:val="center"/>
          </w:tcPr>
          <w:p w14:paraId="6F023C64" w14:textId="70998E5C" w:rsidR="00514428" w:rsidRDefault="000E65F8">
            <w:pPr>
              <w:tabs>
                <w:tab w:val="left" w:pos="300"/>
              </w:tabs>
              <w:jc w:val="center"/>
            </w:pPr>
            <w:r>
              <w:t>0.</w:t>
            </w:r>
            <w:r w:rsidR="0031380C">
              <w:t>9</w:t>
            </w:r>
          </w:p>
        </w:tc>
        <w:tc>
          <w:tcPr>
            <w:tcW w:w="1812" w:type="dxa"/>
            <w:vAlign w:val="center"/>
          </w:tcPr>
          <w:p w14:paraId="43D3C35C" w14:textId="7AA8FFFB" w:rsidR="00514428" w:rsidRDefault="00F24095">
            <w:pPr>
              <w:jc w:val="center"/>
            </w:pPr>
            <w:r>
              <w:t>0.</w:t>
            </w:r>
            <w:r w:rsidR="000E65F8">
              <w:t>3</w:t>
            </w:r>
          </w:p>
        </w:tc>
        <w:tc>
          <w:tcPr>
            <w:tcW w:w="1812" w:type="dxa"/>
            <w:vAlign w:val="center"/>
          </w:tcPr>
          <w:p w14:paraId="2DFA8427" w14:textId="77777777" w:rsidR="00514428" w:rsidRDefault="00514428">
            <w:pPr>
              <w:jc w:val="center"/>
            </w:pPr>
            <w:r>
              <w:t>[V]</w:t>
            </w:r>
          </w:p>
        </w:tc>
      </w:tr>
      <w:tr w:rsidR="00514428" w14:paraId="026CE320" w14:textId="77777777">
        <w:trPr>
          <w:trHeight w:val="300"/>
        </w:trPr>
        <w:tc>
          <w:tcPr>
            <w:tcW w:w="1980" w:type="dxa"/>
            <w:vAlign w:val="center"/>
          </w:tcPr>
          <w:p w14:paraId="3F0D9C0C" w14:textId="77777777" w:rsidR="00514428" w:rsidRDefault="00514428">
            <w:pPr>
              <w:jc w:val="center"/>
            </w:pPr>
            <w:r w:rsidRPr="00252B3B">
              <w:t>Uj (Comm OFF)</w:t>
            </w:r>
          </w:p>
        </w:tc>
        <w:tc>
          <w:tcPr>
            <w:tcW w:w="1644" w:type="dxa"/>
            <w:vAlign w:val="center"/>
          </w:tcPr>
          <w:p w14:paraId="082851C1" w14:textId="06D2DB59" w:rsidR="00514428" w:rsidRDefault="00543E80">
            <w:pPr>
              <w:jc w:val="center"/>
            </w:pPr>
            <w:r>
              <w:t>-</w:t>
            </w:r>
            <w:r w:rsidR="00BC5A01">
              <w:t>10.2</w:t>
            </w:r>
          </w:p>
        </w:tc>
        <w:tc>
          <w:tcPr>
            <w:tcW w:w="1812" w:type="dxa"/>
            <w:vAlign w:val="center"/>
          </w:tcPr>
          <w:p w14:paraId="0DD500FB" w14:textId="35BE0747" w:rsidR="00514428" w:rsidRDefault="002F551E">
            <w:pPr>
              <w:jc w:val="center"/>
            </w:pPr>
            <w:r>
              <w:t>-10.1</w:t>
            </w:r>
          </w:p>
        </w:tc>
        <w:tc>
          <w:tcPr>
            <w:tcW w:w="1812" w:type="dxa"/>
            <w:vAlign w:val="center"/>
          </w:tcPr>
          <w:p w14:paraId="3F934293" w14:textId="442AB8EC" w:rsidR="00514428" w:rsidRDefault="00C1200C">
            <w:pPr>
              <w:jc w:val="center"/>
            </w:pPr>
            <w:r>
              <w:t>-10</w:t>
            </w:r>
          </w:p>
        </w:tc>
        <w:tc>
          <w:tcPr>
            <w:tcW w:w="1812" w:type="dxa"/>
            <w:vAlign w:val="center"/>
          </w:tcPr>
          <w:p w14:paraId="0F6DCD62" w14:textId="77777777" w:rsidR="00514428" w:rsidRDefault="00514428">
            <w:pPr>
              <w:jc w:val="center"/>
            </w:pPr>
            <w:r>
              <w:t>[V]</w:t>
            </w:r>
          </w:p>
        </w:tc>
      </w:tr>
      <w:tr w:rsidR="00514428" w14:paraId="47CB82F7" w14:textId="77777777">
        <w:trPr>
          <w:trHeight w:val="300"/>
        </w:trPr>
        <w:tc>
          <w:tcPr>
            <w:tcW w:w="1980" w:type="dxa"/>
            <w:vAlign w:val="center"/>
          </w:tcPr>
          <w:p w14:paraId="2651F0C8" w14:textId="77777777" w:rsidR="00514428" w:rsidRDefault="00514428">
            <w:pPr>
              <w:jc w:val="center"/>
            </w:pPr>
            <w:r w:rsidRPr="00472DD1">
              <w:t>UR (</w:t>
            </w:r>
            <w:r>
              <w:t>C</w:t>
            </w:r>
            <w:r w:rsidRPr="00472DD1">
              <w:t>omm ON)</w:t>
            </w:r>
          </w:p>
        </w:tc>
        <w:tc>
          <w:tcPr>
            <w:tcW w:w="1644" w:type="dxa"/>
            <w:vAlign w:val="center"/>
          </w:tcPr>
          <w:p w14:paraId="308EFE4E" w14:textId="7406ED35" w:rsidR="00514428" w:rsidRDefault="009732B6">
            <w:pPr>
              <w:jc w:val="center"/>
            </w:pPr>
            <w:r>
              <w:t>9.2</w:t>
            </w:r>
          </w:p>
        </w:tc>
        <w:tc>
          <w:tcPr>
            <w:tcW w:w="1812" w:type="dxa"/>
            <w:vAlign w:val="center"/>
          </w:tcPr>
          <w:p w14:paraId="78BEB20D" w14:textId="77627D36" w:rsidR="00514428" w:rsidRDefault="004A6B30">
            <w:pPr>
              <w:jc w:val="center"/>
            </w:pPr>
            <w:r>
              <w:t>9.2</w:t>
            </w:r>
          </w:p>
        </w:tc>
        <w:tc>
          <w:tcPr>
            <w:tcW w:w="1812" w:type="dxa"/>
            <w:vAlign w:val="center"/>
          </w:tcPr>
          <w:p w14:paraId="46C19402" w14:textId="30660172" w:rsidR="00514428" w:rsidRDefault="008A35CD">
            <w:pPr>
              <w:jc w:val="center"/>
            </w:pPr>
            <w:r>
              <w:t>9.7</w:t>
            </w:r>
          </w:p>
        </w:tc>
        <w:tc>
          <w:tcPr>
            <w:tcW w:w="1812" w:type="dxa"/>
            <w:vAlign w:val="center"/>
          </w:tcPr>
          <w:p w14:paraId="0B57F12A" w14:textId="77777777" w:rsidR="00514428" w:rsidRDefault="00514428">
            <w:pPr>
              <w:jc w:val="center"/>
            </w:pPr>
            <w:r>
              <w:t>[V]</w:t>
            </w:r>
          </w:p>
        </w:tc>
      </w:tr>
      <w:tr w:rsidR="00514428" w14:paraId="3BDF13D5" w14:textId="77777777">
        <w:trPr>
          <w:trHeight w:val="300"/>
        </w:trPr>
        <w:tc>
          <w:tcPr>
            <w:tcW w:w="1980" w:type="dxa"/>
            <w:vAlign w:val="center"/>
          </w:tcPr>
          <w:p w14:paraId="656C2C19" w14:textId="77777777" w:rsidR="00514428" w:rsidRDefault="00514428">
            <w:pPr>
              <w:jc w:val="center"/>
            </w:pPr>
            <w:r w:rsidRPr="00462321">
              <w:t>UR (</w:t>
            </w:r>
            <w:r>
              <w:t>C</w:t>
            </w:r>
            <w:r w:rsidRPr="00462321">
              <w:t>omm OFF) max</w:t>
            </w:r>
          </w:p>
        </w:tc>
        <w:tc>
          <w:tcPr>
            <w:tcW w:w="1644" w:type="dxa"/>
            <w:vAlign w:val="center"/>
          </w:tcPr>
          <w:p w14:paraId="01E4AA48" w14:textId="506B8DA4" w:rsidR="00514428" w:rsidRDefault="00B85651">
            <w:pPr>
              <w:jc w:val="center"/>
            </w:pPr>
            <w:r>
              <w:t>-10.7</w:t>
            </w:r>
          </w:p>
        </w:tc>
        <w:tc>
          <w:tcPr>
            <w:tcW w:w="1812" w:type="dxa"/>
            <w:vAlign w:val="center"/>
          </w:tcPr>
          <w:p w14:paraId="3C652E8D" w14:textId="6B966DD4" w:rsidR="00514428" w:rsidRDefault="00003109">
            <w:pPr>
              <w:jc w:val="center"/>
            </w:pPr>
            <w:r>
              <w:t>-</w:t>
            </w:r>
            <w:r w:rsidR="00F8030C">
              <w:t>1</w:t>
            </w:r>
            <w:r>
              <w:t>.8</w:t>
            </w:r>
          </w:p>
        </w:tc>
        <w:tc>
          <w:tcPr>
            <w:tcW w:w="1812" w:type="dxa"/>
            <w:vAlign w:val="center"/>
          </w:tcPr>
          <w:p w14:paraId="10B79904" w14:textId="4FC3D6DC" w:rsidR="00514428" w:rsidRDefault="00DF7728">
            <w:pPr>
              <w:jc w:val="center"/>
            </w:pPr>
            <w:r>
              <w:t>-2</w:t>
            </w:r>
          </w:p>
        </w:tc>
        <w:tc>
          <w:tcPr>
            <w:tcW w:w="1812" w:type="dxa"/>
            <w:vAlign w:val="center"/>
          </w:tcPr>
          <w:p w14:paraId="6E75E500" w14:textId="77777777" w:rsidR="00514428" w:rsidRDefault="00514428">
            <w:pPr>
              <w:jc w:val="center"/>
            </w:pPr>
            <w:r>
              <w:t>[V]</w:t>
            </w:r>
          </w:p>
        </w:tc>
      </w:tr>
      <w:tr w:rsidR="000F1677" w14:paraId="4B3507F3" w14:textId="77777777">
        <w:trPr>
          <w:trHeight w:val="300"/>
        </w:trPr>
        <w:tc>
          <w:tcPr>
            <w:tcW w:w="1980" w:type="dxa"/>
            <w:vAlign w:val="center"/>
          </w:tcPr>
          <w:p w14:paraId="6CDA6B8C" w14:textId="18C832A6" w:rsidR="000F1677" w:rsidRPr="00462321" w:rsidRDefault="000F1677">
            <w:pPr>
              <w:jc w:val="center"/>
            </w:pPr>
            <w:r>
              <w:t>UR (Comm OFF)</w:t>
            </w:r>
          </w:p>
        </w:tc>
        <w:tc>
          <w:tcPr>
            <w:tcW w:w="1644" w:type="dxa"/>
            <w:vAlign w:val="center"/>
          </w:tcPr>
          <w:p w14:paraId="125CCB9B" w14:textId="1ECD9ECF" w:rsidR="000F1677" w:rsidRDefault="00B65E56">
            <w:pPr>
              <w:jc w:val="center"/>
            </w:pPr>
            <w:r>
              <w:t>-5</w:t>
            </w:r>
          </w:p>
        </w:tc>
        <w:tc>
          <w:tcPr>
            <w:tcW w:w="1812" w:type="dxa"/>
            <w:vAlign w:val="center"/>
          </w:tcPr>
          <w:p w14:paraId="0CFBA299" w14:textId="744B5492" w:rsidR="000F1677" w:rsidRDefault="00B65E56">
            <w:pPr>
              <w:jc w:val="center"/>
            </w:pPr>
            <w:r>
              <w:t>-5</w:t>
            </w:r>
          </w:p>
        </w:tc>
        <w:tc>
          <w:tcPr>
            <w:tcW w:w="1812" w:type="dxa"/>
            <w:vAlign w:val="center"/>
          </w:tcPr>
          <w:p w14:paraId="2C997E48" w14:textId="22C0C9B5" w:rsidR="000F1677" w:rsidRDefault="00350B90">
            <w:pPr>
              <w:jc w:val="center"/>
            </w:pPr>
            <w:r>
              <w:t>-4</w:t>
            </w:r>
          </w:p>
        </w:tc>
        <w:tc>
          <w:tcPr>
            <w:tcW w:w="1812" w:type="dxa"/>
            <w:vAlign w:val="center"/>
          </w:tcPr>
          <w:p w14:paraId="178E5A90" w14:textId="7D926C88" w:rsidR="000F1677" w:rsidRDefault="00350B90">
            <w:pPr>
              <w:jc w:val="center"/>
            </w:pPr>
            <w:r>
              <w:t>[mV]</w:t>
            </w:r>
          </w:p>
        </w:tc>
      </w:tr>
      <w:tr w:rsidR="00514428" w14:paraId="221C26FB" w14:textId="77777777">
        <w:trPr>
          <w:trHeight w:val="300"/>
        </w:trPr>
        <w:tc>
          <w:tcPr>
            <w:tcW w:w="1980" w:type="dxa"/>
            <w:vAlign w:val="center"/>
          </w:tcPr>
          <w:p w14:paraId="78089C54" w14:textId="77777777" w:rsidR="00514428" w:rsidRDefault="00514428">
            <w:pPr>
              <w:ind w:firstLine="708"/>
            </w:pPr>
            <w:r>
              <w:t>Id</w:t>
            </w:r>
          </w:p>
        </w:tc>
        <w:tc>
          <w:tcPr>
            <w:tcW w:w="1644" w:type="dxa"/>
            <w:vAlign w:val="center"/>
          </w:tcPr>
          <w:p w14:paraId="7D624D6E" w14:textId="7C0C12B1" w:rsidR="00514428" w:rsidRDefault="005C5F8D">
            <w:pPr>
              <w:jc w:val="center"/>
            </w:pPr>
            <w:r>
              <w:t>1</w:t>
            </w:r>
            <w:r w:rsidR="00527318">
              <w:t>95</w:t>
            </w:r>
          </w:p>
        </w:tc>
        <w:tc>
          <w:tcPr>
            <w:tcW w:w="1812" w:type="dxa"/>
            <w:vAlign w:val="center"/>
          </w:tcPr>
          <w:p w14:paraId="3F416C2C" w14:textId="32791AFE" w:rsidR="00514428" w:rsidRDefault="003A08CA">
            <w:pPr>
              <w:jc w:val="center"/>
            </w:pPr>
            <w:r>
              <w:t>1</w:t>
            </w:r>
            <w:r w:rsidR="007863E9">
              <w:t>91</w:t>
            </w:r>
          </w:p>
        </w:tc>
        <w:tc>
          <w:tcPr>
            <w:tcW w:w="1812" w:type="dxa"/>
            <w:vAlign w:val="center"/>
          </w:tcPr>
          <w:p w14:paraId="4BDFAD86" w14:textId="5B21A5FA" w:rsidR="00514428" w:rsidRDefault="00040ABA">
            <w:pPr>
              <w:jc w:val="center"/>
            </w:pPr>
            <w:r>
              <w:t>1</w:t>
            </w:r>
            <w:r w:rsidR="00C01599">
              <w:t>99</w:t>
            </w:r>
          </w:p>
        </w:tc>
        <w:tc>
          <w:tcPr>
            <w:tcW w:w="1812" w:type="dxa"/>
            <w:vAlign w:val="center"/>
          </w:tcPr>
          <w:p w14:paraId="5F10C9D7" w14:textId="10EA3410" w:rsidR="00514428" w:rsidRDefault="00514428">
            <w:pPr>
              <w:jc w:val="center"/>
            </w:pPr>
            <w:r>
              <w:t>[</w:t>
            </w:r>
            <w:r w:rsidR="005C5F8D">
              <w:t>m</w:t>
            </w:r>
            <w:r>
              <w:t>A]</w:t>
            </w:r>
          </w:p>
        </w:tc>
      </w:tr>
      <w:tr w:rsidR="00514428" w14:paraId="7A4B66CD" w14:textId="77777777">
        <w:trPr>
          <w:trHeight w:val="300"/>
        </w:trPr>
        <w:tc>
          <w:tcPr>
            <w:tcW w:w="1980" w:type="dxa"/>
            <w:vAlign w:val="center"/>
          </w:tcPr>
          <w:p w14:paraId="2D1037E9" w14:textId="77777777" w:rsidR="00514428" w:rsidRDefault="00514428">
            <w:pPr>
              <w:jc w:val="center"/>
            </w:pPr>
            <w:r>
              <w:t>Ir max (reverse)</w:t>
            </w:r>
          </w:p>
        </w:tc>
        <w:tc>
          <w:tcPr>
            <w:tcW w:w="1644" w:type="dxa"/>
            <w:vAlign w:val="center"/>
          </w:tcPr>
          <w:p w14:paraId="623DBF7B" w14:textId="3768D646" w:rsidR="00514428" w:rsidRDefault="00E03FD4">
            <w:pPr>
              <w:jc w:val="center"/>
            </w:pPr>
            <w:r>
              <w:t>-136</w:t>
            </w:r>
          </w:p>
        </w:tc>
        <w:tc>
          <w:tcPr>
            <w:tcW w:w="1812" w:type="dxa"/>
            <w:vAlign w:val="center"/>
          </w:tcPr>
          <w:p w14:paraId="75E7C9B7" w14:textId="58E5B5A5" w:rsidR="00514428" w:rsidRDefault="00E6770D">
            <w:pPr>
              <w:jc w:val="center"/>
            </w:pPr>
            <w:r>
              <w:t>-26</w:t>
            </w:r>
          </w:p>
        </w:tc>
        <w:tc>
          <w:tcPr>
            <w:tcW w:w="1812" w:type="dxa"/>
            <w:vAlign w:val="center"/>
          </w:tcPr>
          <w:p w14:paraId="5832713B" w14:textId="7DB40DFF" w:rsidR="00514428" w:rsidRDefault="00FF05FD">
            <w:pPr>
              <w:jc w:val="center"/>
            </w:pPr>
            <w:r>
              <w:t>26.4</w:t>
            </w:r>
          </w:p>
        </w:tc>
        <w:tc>
          <w:tcPr>
            <w:tcW w:w="1812" w:type="dxa"/>
            <w:vAlign w:val="center"/>
          </w:tcPr>
          <w:p w14:paraId="222ED919" w14:textId="4BF11F75" w:rsidR="00514428" w:rsidRDefault="00514428">
            <w:pPr>
              <w:jc w:val="center"/>
            </w:pPr>
            <w:r>
              <w:t>[</w:t>
            </w:r>
            <w:r w:rsidR="00E03FD4">
              <w:t>m</w:t>
            </w:r>
            <w:r>
              <w:t>A]</w:t>
            </w:r>
          </w:p>
        </w:tc>
      </w:tr>
      <w:tr w:rsidR="000F1677" w14:paraId="568B2783" w14:textId="77777777">
        <w:trPr>
          <w:trHeight w:val="300"/>
        </w:trPr>
        <w:tc>
          <w:tcPr>
            <w:tcW w:w="1980" w:type="dxa"/>
            <w:vAlign w:val="center"/>
          </w:tcPr>
          <w:p w14:paraId="28EBACA8" w14:textId="7B519C31" w:rsidR="000F1677" w:rsidRDefault="0038167B">
            <w:pPr>
              <w:jc w:val="center"/>
            </w:pPr>
            <w:r>
              <w:t xml:space="preserve">Ir </w:t>
            </w:r>
            <w:r w:rsidR="0079621A">
              <w:t>(reverse)</w:t>
            </w:r>
          </w:p>
        </w:tc>
        <w:tc>
          <w:tcPr>
            <w:tcW w:w="1644" w:type="dxa"/>
            <w:vAlign w:val="center"/>
          </w:tcPr>
          <w:p w14:paraId="744B63C6" w14:textId="472380EF" w:rsidR="000F1677" w:rsidRDefault="009D7DD8">
            <w:pPr>
              <w:jc w:val="center"/>
            </w:pPr>
            <w:r>
              <w:t>27.2</w:t>
            </w:r>
          </w:p>
        </w:tc>
        <w:tc>
          <w:tcPr>
            <w:tcW w:w="1812" w:type="dxa"/>
            <w:vAlign w:val="center"/>
          </w:tcPr>
          <w:p w14:paraId="0B3F8C5B" w14:textId="10D4E064" w:rsidR="000F1677" w:rsidRDefault="00AE462D">
            <w:pPr>
              <w:jc w:val="center"/>
            </w:pPr>
            <w:r>
              <w:t>27</w:t>
            </w:r>
          </w:p>
        </w:tc>
        <w:tc>
          <w:tcPr>
            <w:tcW w:w="1812" w:type="dxa"/>
            <w:vAlign w:val="center"/>
          </w:tcPr>
          <w:p w14:paraId="1FF8486A" w14:textId="2520C3C8" w:rsidR="000F1677" w:rsidRDefault="00D77585">
            <w:pPr>
              <w:jc w:val="center"/>
            </w:pPr>
            <w:r>
              <w:t>25</w:t>
            </w:r>
          </w:p>
        </w:tc>
        <w:tc>
          <w:tcPr>
            <w:tcW w:w="1812" w:type="dxa"/>
            <w:vAlign w:val="center"/>
          </w:tcPr>
          <w:p w14:paraId="12FEDDAE" w14:textId="4150EEDC" w:rsidR="000F1677" w:rsidRDefault="009D7DD8">
            <w:pPr>
              <w:jc w:val="center"/>
            </w:pPr>
            <w:r>
              <w:t>[mA]</w:t>
            </w:r>
          </w:p>
        </w:tc>
      </w:tr>
      <w:tr w:rsidR="00514428" w14:paraId="6C0A0CFC" w14:textId="77777777">
        <w:trPr>
          <w:trHeight w:val="300"/>
        </w:trPr>
        <w:tc>
          <w:tcPr>
            <w:tcW w:w="1980" w:type="dxa"/>
            <w:vAlign w:val="center"/>
          </w:tcPr>
          <w:p w14:paraId="39B3B4B1" w14:textId="77777777" w:rsidR="00514428" w:rsidRDefault="00514428">
            <w:pPr>
              <w:jc w:val="center"/>
            </w:pPr>
            <w:r>
              <w:t>trr</w:t>
            </w:r>
          </w:p>
        </w:tc>
        <w:tc>
          <w:tcPr>
            <w:tcW w:w="1644" w:type="dxa"/>
            <w:vAlign w:val="center"/>
          </w:tcPr>
          <w:p w14:paraId="3E27CBA2" w14:textId="52ABED65" w:rsidR="00514428" w:rsidRDefault="00BE17A6">
            <w:pPr>
              <w:jc w:val="center"/>
            </w:pPr>
            <w:r>
              <w:t>7.12</w:t>
            </w:r>
          </w:p>
        </w:tc>
        <w:tc>
          <w:tcPr>
            <w:tcW w:w="1812" w:type="dxa"/>
            <w:vAlign w:val="center"/>
          </w:tcPr>
          <w:p w14:paraId="17BBDDD2" w14:textId="1AE2569A" w:rsidR="00514428" w:rsidRDefault="008802EE">
            <w:pPr>
              <w:jc w:val="center"/>
            </w:pPr>
            <w:r>
              <w:t>0</w:t>
            </w:r>
          </w:p>
        </w:tc>
        <w:tc>
          <w:tcPr>
            <w:tcW w:w="1812" w:type="dxa"/>
            <w:vAlign w:val="center"/>
          </w:tcPr>
          <w:p w14:paraId="1D397E35" w14:textId="347F9277" w:rsidR="00514428" w:rsidRDefault="00ED4D96">
            <w:pPr>
              <w:jc w:val="center"/>
            </w:pPr>
            <w:r>
              <w:t>0</w:t>
            </w:r>
          </w:p>
        </w:tc>
        <w:tc>
          <w:tcPr>
            <w:tcW w:w="1812" w:type="dxa"/>
            <w:vAlign w:val="center"/>
          </w:tcPr>
          <w:p w14:paraId="41AB8495" w14:textId="6D24728E" w:rsidR="00514428" w:rsidRDefault="00514428">
            <w:pPr>
              <w:jc w:val="center"/>
            </w:pPr>
            <w:r>
              <w:t>[</w:t>
            </w:r>
            <w:r w:rsidR="007640F2">
              <w:t>u</w:t>
            </w:r>
            <w:r>
              <w:t>s]</w:t>
            </w:r>
          </w:p>
        </w:tc>
      </w:tr>
    </w:tbl>
    <w:p w14:paraId="436F38FB" w14:textId="77777777" w:rsidR="000C2CF8" w:rsidRPr="005F2734" w:rsidRDefault="000C2CF8" w:rsidP="00686C4F"/>
    <w:p w14:paraId="47418059" w14:textId="40354409" w:rsidR="00686C4F" w:rsidRDefault="00343431" w:rsidP="001D159C">
      <w:pPr>
        <w:pStyle w:val="Titre2"/>
      </w:pPr>
      <w:bookmarkStart w:id="28" w:name="_Toc241174873"/>
      <w:r>
        <w:t>5.3</w:t>
      </w:r>
      <w:r w:rsidR="008057E2">
        <w:t xml:space="preserve"> </w:t>
      </w:r>
      <w:r w:rsidR="00686C4F" w:rsidRPr="00686C4F">
        <w:t>Analyse des résultats observés :</w:t>
      </w:r>
      <w:bookmarkEnd w:id="28"/>
    </w:p>
    <w:p w14:paraId="3894093F" w14:textId="7B4A38A4" w:rsidR="00BC3F72" w:rsidRPr="008057E2" w:rsidRDefault="00CC4B56" w:rsidP="008057E2">
      <w:r>
        <w:t xml:space="preserve">On remarque que les différentes mesures réalisées se rapproche des valeurs dans les </w:t>
      </w:r>
      <w:r w:rsidR="00C346B2">
        <w:t>simulations</w:t>
      </w:r>
      <w:r w:rsidR="00BC3F72">
        <w:t xml:space="preserve">. Les valeurs qui diffèrent </w:t>
      </w:r>
      <w:r w:rsidR="00DA3339">
        <w:t xml:space="preserve">comme le </w:t>
      </w:r>
      <w:r w:rsidR="00D10DB3">
        <w:t xml:space="preserve">trr, le Ir </w:t>
      </w:r>
      <w:r w:rsidR="0018556B">
        <w:t xml:space="preserve">et le UR max sont des valeurs qui dépendent du </w:t>
      </w:r>
      <w:r w:rsidR="00C562DC">
        <w:t>fonctionnement des diodes en inverse</w:t>
      </w:r>
      <w:r w:rsidR="00344A46">
        <w:t xml:space="preserve"> qui peut être hasardeux</w:t>
      </w:r>
      <w:r w:rsidR="00C562DC">
        <w:t xml:space="preserve">. </w:t>
      </w:r>
    </w:p>
    <w:p w14:paraId="501EE7F4" w14:textId="03DBDADA" w:rsidR="00355B4B" w:rsidRDefault="00355B4B" w:rsidP="00355B4B">
      <w:pPr>
        <w:pStyle w:val="Titre1"/>
      </w:pPr>
      <w:bookmarkStart w:id="29" w:name="_Toc241174874"/>
      <w:r>
        <w:t>6 Mesure additionnelle :</w:t>
      </w:r>
      <w:bookmarkEnd w:id="29"/>
    </w:p>
    <w:p w14:paraId="4CB5582D" w14:textId="365F0E8D" w:rsidR="00355B4B" w:rsidRDefault="00355B4B" w:rsidP="00355B4B">
      <w:pPr>
        <w:pStyle w:val="Titre2"/>
      </w:pPr>
      <w:bookmarkStart w:id="30" w:name="_Toc241174875"/>
      <w:r>
        <w:t>6.1 Analyse théorique</w:t>
      </w:r>
      <w:bookmarkEnd w:id="30"/>
      <w:r>
        <w:t xml:space="preserve"> </w:t>
      </w:r>
    </w:p>
    <w:p w14:paraId="64049CB3" w14:textId="5003771B" w:rsidR="00355B4B" w:rsidRDefault="00355B4B" w:rsidP="00355B4B">
      <w:pPr>
        <w:pStyle w:val="Titre2"/>
        <w:rPr>
          <w:sz w:val="22"/>
          <w:szCs w:val="22"/>
          <w:lang w:val="fr-CH"/>
        </w:rPr>
      </w:pPr>
      <w:bookmarkStart w:id="31" w:name="_Toc241174876"/>
      <w:r>
        <w:rPr>
          <w:sz w:val="22"/>
          <w:szCs w:val="22"/>
          <w:lang w:val="fr-CH"/>
        </w:rPr>
        <w:t>6</w:t>
      </w:r>
      <w:r w:rsidRPr="00355B4B">
        <w:rPr>
          <w:sz w:val="22"/>
          <w:szCs w:val="22"/>
          <w:lang w:val="fr-CH"/>
        </w:rPr>
        <w:t>.1.1 Photo diode 1540031EA4590 :</w:t>
      </w:r>
      <w:bookmarkEnd w:id="31"/>
    </w:p>
    <w:p w14:paraId="5FF38BA6" w14:textId="3B7BE89F" w:rsidR="00F22974" w:rsidRDefault="00F22974" w:rsidP="00F22974">
      <w:pPr>
        <w:rPr>
          <w:lang w:val="fr-CH"/>
        </w:rPr>
      </w:pPr>
      <w:r>
        <w:rPr>
          <w:lang w:val="fr-CH"/>
        </w:rPr>
        <w:t xml:space="preserve">Ip = Courant </w:t>
      </w:r>
      <w:r w:rsidR="00021EBB">
        <w:rPr>
          <w:lang w:val="fr-CH"/>
        </w:rPr>
        <w:t>allumé</w:t>
      </w:r>
    </w:p>
    <w:p w14:paraId="7116EA98" w14:textId="41A6553B" w:rsidR="00F22974" w:rsidRDefault="00F22974" w:rsidP="00F22974">
      <w:pPr>
        <w:rPr>
          <w:lang w:val="fr-CH"/>
        </w:rPr>
      </w:pPr>
      <w:r>
        <w:rPr>
          <w:lang w:val="fr-CH"/>
        </w:rPr>
        <w:t>Id = Courant sombre</w:t>
      </w:r>
    </w:p>
    <w:p w14:paraId="2ACF0044" w14:textId="77777777" w:rsidR="00F22974" w:rsidRPr="00F22974" w:rsidRDefault="00F22974" w:rsidP="00F22974">
      <w:pPr>
        <w:rPr>
          <w:lang w:val="fr-CH"/>
        </w:rPr>
      </w:pPr>
    </w:p>
    <w:p w14:paraId="1FFC5D84" w14:textId="0C351FFD" w:rsidR="00355B4B" w:rsidRPr="001A53AF" w:rsidRDefault="00355B4B" w:rsidP="00355B4B">
      <w:pPr>
        <w:rPr>
          <w:lang w:val="en-US"/>
        </w:rPr>
      </w:pPr>
      <w:r w:rsidRPr="003634A1">
        <w:rPr>
          <w:lang w:val="en-US"/>
        </w:rPr>
        <w:t>Ip = 40</w:t>
      </w:r>
      <w:r w:rsidR="00006A5C" w:rsidRPr="003634A1">
        <w:rPr>
          <w:lang w:val="en-US"/>
        </w:rPr>
        <w:t xml:space="preserve"> [uA]</w:t>
      </w:r>
      <w:r w:rsidR="00A002AE" w:rsidRPr="003634A1">
        <w:rPr>
          <w:lang w:val="en-US"/>
        </w:rPr>
        <w:t xml:space="preserve"> @ Ur = 5[V]</w:t>
      </w:r>
      <w:r w:rsidR="003634A1" w:rsidRPr="003634A1">
        <w:rPr>
          <w:lang w:val="en-US"/>
        </w:rPr>
        <w:t>, Ee = 1 [m</w:t>
      </w:r>
      <w:r w:rsidR="003634A1">
        <w:rPr>
          <w:lang w:val="en-US"/>
        </w:rPr>
        <w:t>W/cm</w:t>
      </w:r>
      <w:r w:rsidR="003634A1">
        <w:rPr>
          <w:vertAlign w:val="superscript"/>
          <w:lang w:val="en-US"/>
        </w:rPr>
        <w:t>2</w:t>
      </w:r>
      <w:r w:rsidR="003634A1">
        <w:rPr>
          <w:lang w:val="en-US"/>
        </w:rPr>
        <w:t>],</w:t>
      </w:r>
      <w:r w:rsidR="002A04D8">
        <w:rPr>
          <w:lang w:val="en-US"/>
        </w:rPr>
        <w:t xml:space="preserve"> </w:t>
      </w:r>
      <w:r w:rsidR="00FC2C8A">
        <w:rPr>
          <w:lang w:val="en-US"/>
        </w:rPr>
        <w:t>λ</w:t>
      </w:r>
      <w:r w:rsidR="00B223A0">
        <w:rPr>
          <w:lang w:val="en-US"/>
        </w:rPr>
        <w:t xml:space="preserve"> = 940 [nm]</w:t>
      </w:r>
    </w:p>
    <w:p w14:paraId="1F6AB2D5" w14:textId="6F9F656C" w:rsidR="00877F0A" w:rsidRPr="004F3A10" w:rsidRDefault="00877F0A" w:rsidP="00355B4B">
      <w:pPr>
        <w:rPr>
          <w:lang w:val="fr-CH"/>
        </w:rPr>
      </w:pPr>
      <w:r w:rsidRPr="004F3A10">
        <w:rPr>
          <w:lang w:val="fr-CH"/>
        </w:rPr>
        <w:t>R</w:t>
      </w:r>
      <w:r w:rsidR="0018404F" w:rsidRPr="004F3A10">
        <w:rPr>
          <w:lang w:val="fr-CH"/>
        </w:rPr>
        <w:t>1</w:t>
      </w:r>
      <w:r w:rsidR="008B777C" w:rsidRPr="004F3A10">
        <w:rPr>
          <w:lang w:val="fr-CH"/>
        </w:rPr>
        <w:t xml:space="preserve">Ip = </w:t>
      </w:r>
      <w:r w:rsidR="001C6E8F" w:rsidRPr="004F3A10">
        <w:rPr>
          <w:lang w:val="fr-CH"/>
        </w:rPr>
        <w:t>10 [k</w:t>
      </w:r>
      <w:r w:rsidR="00F41B9C" w:rsidRPr="00F41B9C">
        <w:t>Ω</w:t>
      </w:r>
      <w:r w:rsidR="00F41B9C" w:rsidRPr="004F3A10">
        <w:rPr>
          <w:lang w:val="fr-CH"/>
        </w:rPr>
        <w:t>]</w:t>
      </w:r>
      <w:r w:rsidR="00EF0DC4" w:rsidRPr="004F3A10">
        <w:rPr>
          <w:lang w:val="fr-CH"/>
        </w:rPr>
        <w:t xml:space="preserve"> </w:t>
      </w:r>
    </w:p>
    <w:p w14:paraId="0021D4AE" w14:textId="77777777" w:rsidR="00EF0DC4" w:rsidRPr="004F3A10" w:rsidRDefault="00EF0DC4" w:rsidP="00355B4B">
      <w:pPr>
        <w:rPr>
          <w:lang w:val="fr-CH"/>
        </w:rPr>
      </w:pPr>
    </w:p>
    <w:p w14:paraId="43D2ED94" w14:textId="77777777" w:rsidR="00EF0DC4" w:rsidRDefault="00882A90" w:rsidP="00355B4B">
      <w:pPr>
        <w:rPr>
          <w:lang w:val="fr-CH"/>
        </w:rPr>
      </w:pPr>
      <w:r w:rsidRPr="00EF0DC4">
        <w:rPr>
          <w:lang w:val="fr-CH"/>
        </w:rPr>
        <w:t>PR</w:t>
      </w:r>
      <w:r w:rsidR="0018404F" w:rsidRPr="00EF0DC4">
        <w:rPr>
          <w:lang w:val="fr-CH"/>
        </w:rPr>
        <w:t>1</w:t>
      </w:r>
      <w:r w:rsidRPr="00EF0DC4">
        <w:rPr>
          <w:lang w:val="fr-CH"/>
        </w:rPr>
        <w:t xml:space="preserve">Ip = </w:t>
      </w:r>
      <m:oMath>
        <m:r>
          <m:rPr>
            <m:sty m:val="p"/>
          </m:rPr>
          <w:rPr>
            <w:rFonts w:ascii="Cambria Math" w:hAnsi="Cambria Math"/>
            <w:lang w:val="fr-CH"/>
          </w:rPr>
          <m:t xml:space="preserve">R1Ip * </m:t>
        </m:r>
        <m:sSup>
          <m:sSupPr>
            <m:ctrlPr>
              <w:rPr>
                <w:rFonts w:ascii="Cambria Math" w:hAnsi="Cambria Math"/>
                <w:vertAlign w:val="superscript"/>
                <w:lang w:val="en-US"/>
              </w:rPr>
            </m:ctrlPr>
          </m:sSupPr>
          <m:e>
            <m:r>
              <m:rPr>
                <m:sty m:val="p"/>
              </m:rPr>
              <w:rPr>
                <w:rFonts w:ascii="Cambria Math" w:hAnsi="Cambria Math"/>
                <w:lang w:val="fr-CH"/>
              </w:rPr>
              <m:t>Ip</m:t>
            </m:r>
            <m:ctrlPr>
              <w:rPr>
                <w:rFonts w:ascii="Cambria Math" w:hAnsi="Cambria Math"/>
                <w:lang w:val="en-US"/>
              </w:rPr>
            </m:ctrlPr>
          </m:e>
          <m:sup>
            <m:r>
              <m:rPr>
                <m:sty m:val="p"/>
              </m:rPr>
              <w:rPr>
                <w:rFonts w:ascii="Cambria Math" w:hAnsi="Cambria Math"/>
                <w:vertAlign w:val="superscript"/>
                <w:lang w:val="fr-CH"/>
              </w:rPr>
              <m:t>2</m:t>
            </m:r>
          </m:sup>
        </m:sSup>
        <m:r>
          <m:rPr>
            <m:sty m:val="p"/>
          </m:rPr>
          <w:rPr>
            <w:rFonts w:ascii="Cambria Math" w:hAnsi="Cambria Math"/>
            <w:lang w:val="fr-CH"/>
          </w:rPr>
          <m:t xml:space="preserve"> = 10*</m:t>
        </m:r>
        <m:sSup>
          <m:sSupPr>
            <m:ctrlPr>
              <w:rPr>
                <w:rFonts w:ascii="Cambria Math" w:hAnsi="Cambria Math"/>
                <w:lang w:val="en-US"/>
              </w:rPr>
            </m:ctrlPr>
          </m:sSupPr>
          <m:e>
            <m:r>
              <m:rPr>
                <m:sty m:val="p"/>
              </m:rPr>
              <w:rPr>
                <w:rFonts w:ascii="Cambria Math" w:hAnsi="Cambria Math"/>
                <w:lang w:val="fr-CH"/>
              </w:rPr>
              <m:t>10</m:t>
            </m:r>
          </m:e>
          <m:sup>
            <m:r>
              <m:rPr>
                <m:sty m:val="p"/>
              </m:rPr>
              <w:rPr>
                <w:rFonts w:ascii="Cambria Math" w:hAnsi="Cambria Math"/>
                <w:lang w:val="fr-CH"/>
              </w:rPr>
              <m:t>3</m:t>
            </m:r>
          </m:sup>
        </m:sSup>
        <m:r>
          <w:rPr>
            <w:rFonts w:ascii="Cambria Math" w:hAnsi="Cambria Math"/>
            <w:lang w:val="fr-CH"/>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fr-CH"/>
                  </w:rPr>
                  <m:t>40*</m:t>
                </m:r>
                <m:sSup>
                  <m:sSupPr>
                    <m:ctrlPr>
                      <w:rPr>
                        <w:rFonts w:ascii="Cambria Math" w:hAnsi="Cambria Math"/>
                        <w:i/>
                        <w:lang w:val="en-US"/>
                      </w:rPr>
                    </m:ctrlPr>
                  </m:sSupPr>
                  <m:e>
                    <m:r>
                      <w:rPr>
                        <w:rFonts w:ascii="Cambria Math" w:hAnsi="Cambria Math"/>
                        <w:lang w:val="fr-CH"/>
                      </w:rPr>
                      <m:t>10</m:t>
                    </m:r>
                  </m:e>
                  <m:sup>
                    <m:r>
                      <w:rPr>
                        <w:rFonts w:ascii="Cambria Math" w:hAnsi="Cambria Math"/>
                        <w:lang w:val="fr-CH"/>
                      </w:rPr>
                      <m:t>-6</m:t>
                    </m:r>
                  </m:sup>
                </m:sSup>
              </m:e>
            </m:d>
          </m:e>
          <m:sup>
            <m:r>
              <w:rPr>
                <w:rFonts w:ascii="Cambria Math" w:hAnsi="Cambria Math"/>
                <w:lang w:val="fr-CH"/>
              </w:rPr>
              <m:t>2</m:t>
            </m:r>
          </m:sup>
        </m:sSup>
        <m:r>
          <w:rPr>
            <w:rFonts w:ascii="Cambria Math" w:hAnsi="Cambria Math"/>
            <w:lang w:val="fr-CH"/>
          </w:rPr>
          <m:t xml:space="preserve">=16 </m:t>
        </m:r>
        <m:d>
          <m:dPr>
            <m:begChr m:val="["/>
            <m:endChr m:val="]"/>
            <m:ctrlPr>
              <w:rPr>
                <w:rFonts w:ascii="Cambria Math" w:hAnsi="Cambria Math"/>
                <w:i/>
                <w:lang w:val="en-US"/>
              </w:rPr>
            </m:ctrlPr>
          </m:dPr>
          <m:e>
            <m:r>
              <w:rPr>
                <w:rFonts w:ascii="Cambria Math" w:hAnsi="Cambria Math"/>
                <w:lang w:val="en-US"/>
              </w:rPr>
              <m:t>uW</m:t>
            </m:r>
          </m:e>
        </m:d>
      </m:oMath>
      <w:r w:rsidR="00EF0DC4" w:rsidRPr="00EF0DC4">
        <w:rPr>
          <w:lang w:val="fr-CH"/>
        </w:rPr>
        <w:t xml:space="preserve"> </w:t>
      </w:r>
    </w:p>
    <w:p w14:paraId="66767E6D" w14:textId="3DF0394C" w:rsidR="00882A90" w:rsidRPr="004F3A10" w:rsidRDefault="00EF0DC4" w:rsidP="00355B4B">
      <w:pPr>
        <w:rPr>
          <w:lang w:val="en-US"/>
        </w:rPr>
      </w:pPr>
      <w:r w:rsidRPr="004F3A10">
        <w:rPr>
          <w:lang w:val="en-US"/>
        </w:rPr>
        <w:t>OK 2/3 [W]</w:t>
      </w:r>
    </w:p>
    <w:p w14:paraId="765FED45" w14:textId="77777777" w:rsidR="00EF0DC4" w:rsidRPr="004F3A10" w:rsidRDefault="00EF0DC4" w:rsidP="00355B4B">
      <w:pPr>
        <w:rPr>
          <w:lang w:val="en-US"/>
        </w:rPr>
      </w:pPr>
    </w:p>
    <w:p w14:paraId="0D0CC50D" w14:textId="77777777" w:rsidR="00EF0DC4" w:rsidRDefault="0018404F" w:rsidP="0018404F">
      <w:pPr>
        <w:rPr>
          <w:lang w:val="en-US"/>
        </w:rPr>
      </w:pPr>
      <w:r w:rsidRPr="004F511B">
        <w:rPr>
          <w:lang w:val="en-US"/>
        </w:rPr>
        <w:t xml:space="preserve">PD1Ip = </w:t>
      </w:r>
      <m:oMath>
        <m:r>
          <w:rPr>
            <w:rFonts w:ascii="Cambria Math" w:hAnsi="Cambria Math"/>
            <w:lang w:val="en-US"/>
          </w:rPr>
          <m:t>UD1Ip*Ip=</m:t>
        </m:r>
        <m:d>
          <m:dPr>
            <m:ctrlPr>
              <w:rPr>
                <w:rFonts w:ascii="Cambria Math" w:hAnsi="Cambria Math"/>
                <w:i/>
                <w:lang w:val="en-US"/>
              </w:rPr>
            </m:ctrlPr>
          </m:dPr>
          <m:e>
            <m:r>
              <w:rPr>
                <w:rFonts w:ascii="Cambria Math" w:hAnsi="Cambria Math"/>
                <w:lang w:val="en-US"/>
              </w:rPr>
              <m:t>U-Ip*R1</m:t>
            </m:r>
          </m:e>
        </m:d>
        <m:r>
          <w:rPr>
            <w:rFonts w:ascii="Cambria Math" w:hAnsi="Cambria Math"/>
            <w:lang w:val="en-US"/>
          </w:rPr>
          <m:t>*Ip=</m:t>
        </m:r>
        <m:d>
          <m:dPr>
            <m:ctrlPr>
              <w:rPr>
                <w:rFonts w:ascii="Cambria Math" w:hAnsi="Cambria Math"/>
                <w:i/>
                <w:lang w:val="en-US"/>
              </w:rPr>
            </m:ctrlPr>
          </m:dPr>
          <m:e>
            <m:r>
              <w:rPr>
                <w:rFonts w:ascii="Cambria Math" w:hAnsi="Cambria Math"/>
                <w:lang w:val="en-US"/>
              </w:rPr>
              <m:t>5-40*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*10*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r>
          <w:rPr>
            <w:rFonts w:ascii="Cambria Math" w:hAnsi="Cambria Math"/>
            <w:lang w:val="en-US"/>
          </w:rPr>
          <m:t>*40*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 xml:space="preserve">=184 </m:t>
        </m:r>
        <m:d>
          <m:dPr>
            <m:begChr m:val="["/>
            <m:endChr m:val="]"/>
            <m:ctrlPr>
              <w:rPr>
                <w:rFonts w:ascii="Cambria Math" w:hAnsi="Cambria Math"/>
                <w:i/>
                <w:lang w:val="en-US"/>
              </w:rPr>
            </m:ctrlPr>
          </m:dPr>
          <m:e>
            <m:r>
              <w:rPr>
                <w:rFonts w:ascii="Cambria Math" w:hAnsi="Cambria Math"/>
                <w:lang w:val="en-US"/>
              </w:rPr>
              <m:t>uW</m:t>
            </m:r>
          </m:e>
        </m:d>
      </m:oMath>
    </w:p>
    <w:p w14:paraId="5BBA93EA" w14:textId="7BABE8BE" w:rsidR="00EF0DC4" w:rsidRPr="00EF0DC4" w:rsidRDefault="00EF0DC4" w:rsidP="0018404F">
      <w:pPr>
        <w:rPr>
          <w:lang w:val="en-US"/>
        </w:rPr>
      </w:pPr>
      <w:r>
        <w:rPr>
          <w:lang w:val="en-US"/>
        </w:rPr>
        <w:t>OK 150 [mW]</w:t>
      </w:r>
    </w:p>
    <w:p w14:paraId="0CECF3FB" w14:textId="77777777" w:rsidR="0018404F" w:rsidRDefault="0018404F" w:rsidP="00355B4B">
      <w:pPr>
        <w:rPr>
          <w:lang w:val="en-US"/>
        </w:rPr>
      </w:pPr>
    </w:p>
    <w:p w14:paraId="1027435D" w14:textId="77777777" w:rsidR="008B777C" w:rsidRDefault="008B777C" w:rsidP="00355B4B">
      <w:pPr>
        <w:rPr>
          <w:lang w:val="en-US"/>
        </w:rPr>
      </w:pPr>
    </w:p>
    <w:p w14:paraId="6407AA21" w14:textId="1A738AA4" w:rsidR="00EB2548" w:rsidRPr="00D60880" w:rsidRDefault="00EB2548" w:rsidP="00355B4B">
      <w:pPr>
        <w:rPr>
          <w:lang w:val="en-US"/>
        </w:rPr>
      </w:pPr>
      <w:r w:rsidRPr="004702DC">
        <w:rPr>
          <w:lang w:val="en-US"/>
        </w:rPr>
        <w:t xml:space="preserve">Id = 100 [nA] @ </w:t>
      </w:r>
      <w:r w:rsidR="009E1D9D" w:rsidRPr="004702DC">
        <w:rPr>
          <w:lang w:val="en-US"/>
        </w:rPr>
        <w:t>Ur = 10 [V]</w:t>
      </w:r>
      <w:r w:rsidR="004702DC" w:rsidRPr="004702DC">
        <w:rPr>
          <w:lang w:val="en-US"/>
        </w:rPr>
        <w:t>, Ee = 0 [m</w:t>
      </w:r>
      <w:r w:rsidR="004702DC">
        <w:rPr>
          <w:lang w:val="en-US"/>
        </w:rPr>
        <w:t>W/cm</w:t>
      </w:r>
      <w:r w:rsidR="004702DC">
        <w:rPr>
          <w:vertAlign w:val="superscript"/>
          <w:lang w:val="en-US"/>
        </w:rPr>
        <w:t>2</w:t>
      </w:r>
      <w:r w:rsidR="009E1D9D">
        <w:rPr>
          <w:lang w:val="en-US"/>
        </w:rPr>
        <w:t>]</w:t>
      </w:r>
    </w:p>
    <w:p w14:paraId="09E00208" w14:textId="77777777" w:rsidR="00A665B2" w:rsidRPr="00A665B2" w:rsidRDefault="00A665B2" w:rsidP="00A665B2">
      <w:pPr>
        <w:rPr>
          <w:lang w:val="fr-CH"/>
        </w:rPr>
      </w:pPr>
      <w:r w:rsidRPr="00A665B2">
        <w:rPr>
          <w:lang w:val="fr-CH"/>
        </w:rPr>
        <w:t>R1Ip = 10 [k</w:t>
      </w:r>
      <w:r w:rsidRPr="00F41B9C">
        <w:t>Ω</w:t>
      </w:r>
      <w:r w:rsidRPr="00A665B2">
        <w:rPr>
          <w:lang w:val="fr-CH"/>
        </w:rPr>
        <w:t xml:space="preserve">] </w:t>
      </w:r>
    </w:p>
    <w:p w14:paraId="71BA9DD5" w14:textId="77777777" w:rsidR="00A665B2" w:rsidRPr="00A665B2" w:rsidRDefault="00A665B2" w:rsidP="00A665B2">
      <w:pPr>
        <w:rPr>
          <w:lang w:val="fr-CH"/>
        </w:rPr>
      </w:pPr>
    </w:p>
    <w:p w14:paraId="1F45E5AC" w14:textId="5DE57F2C" w:rsidR="00A665B2" w:rsidRDefault="00A665B2" w:rsidP="00A665B2">
      <w:pPr>
        <w:rPr>
          <w:lang w:val="fr-CH"/>
        </w:rPr>
      </w:pPr>
      <w:r w:rsidRPr="00EF0DC4">
        <w:rPr>
          <w:lang w:val="fr-CH"/>
        </w:rPr>
        <w:t>PR1I</w:t>
      </w:r>
      <w:r w:rsidR="00906240">
        <w:rPr>
          <w:lang w:val="fr-CH"/>
        </w:rPr>
        <w:t>d</w:t>
      </w:r>
      <w:r w:rsidRPr="00EF0DC4">
        <w:rPr>
          <w:lang w:val="fr-CH"/>
        </w:rPr>
        <w:t xml:space="preserve"> = </w:t>
      </w:r>
      <m:oMath>
        <m:r>
          <m:rPr>
            <m:sty m:val="p"/>
          </m:rPr>
          <w:rPr>
            <w:rFonts w:ascii="Cambria Math" w:hAnsi="Cambria Math"/>
            <w:lang w:val="fr-CH"/>
          </w:rPr>
          <m:t xml:space="preserve">R1Id * </m:t>
        </m:r>
        <m:sSup>
          <m:sSupPr>
            <m:ctrlPr>
              <w:rPr>
                <w:rFonts w:ascii="Cambria Math" w:hAnsi="Cambria Math"/>
                <w:vertAlign w:val="superscript"/>
                <w:lang w:val="en-US"/>
              </w:rPr>
            </m:ctrlPr>
          </m:sSupPr>
          <m:e>
            <m:r>
              <m:rPr>
                <m:sty m:val="p"/>
              </m:rPr>
              <w:rPr>
                <w:rFonts w:ascii="Cambria Math" w:hAnsi="Cambria Math"/>
                <w:lang w:val="fr-CH"/>
              </w:rPr>
              <m:t>Id</m:t>
            </m:r>
            <m:ctrlPr>
              <w:rPr>
                <w:rFonts w:ascii="Cambria Math" w:hAnsi="Cambria Math"/>
                <w:lang w:val="en-US"/>
              </w:rPr>
            </m:ctrlPr>
          </m:e>
          <m:sup>
            <m:r>
              <m:rPr>
                <m:sty m:val="p"/>
              </m:rPr>
              <w:rPr>
                <w:rFonts w:ascii="Cambria Math" w:hAnsi="Cambria Math"/>
                <w:vertAlign w:val="superscript"/>
                <w:lang w:val="fr-CH"/>
              </w:rPr>
              <m:t>2</m:t>
            </m:r>
          </m:sup>
        </m:sSup>
        <m:r>
          <m:rPr>
            <m:sty m:val="p"/>
          </m:rPr>
          <w:rPr>
            <w:rFonts w:ascii="Cambria Math" w:hAnsi="Cambria Math"/>
            <w:lang w:val="fr-CH"/>
          </w:rPr>
          <m:t xml:space="preserve"> = 10*</m:t>
        </m:r>
        <m:sSup>
          <m:sSupPr>
            <m:ctrlPr>
              <w:rPr>
                <w:rFonts w:ascii="Cambria Math" w:hAnsi="Cambria Math"/>
                <w:lang w:val="en-US"/>
              </w:rPr>
            </m:ctrlPr>
          </m:sSupPr>
          <m:e>
            <m:r>
              <m:rPr>
                <m:sty m:val="p"/>
              </m:rPr>
              <w:rPr>
                <w:rFonts w:ascii="Cambria Math" w:hAnsi="Cambria Math"/>
                <w:lang w:val="fr-CH"/>
              </w:rPr>
              <m:t>10</m:t>
            </m:r>
          </m:e>
          <m:sup>
            <m:r>
              <m:rPr>
                <m:sty m:val="p"/>
              </m:rPr>
              <w:rPr>
                <w:rFonts w:ascii="Cambria Math" w:hAnsi="Cambria Math"/>
                <w:lang w:val="fr-CH"/>
              </w:rPr>
              <m:t>3</m:t>
            </m:r>
          </m:sup>
        </m:sSup>
        <m:r>
          <w:rPr>
            <w:rFonts w:ascii="Cambria Math" w:hAnsi="Cambria Math"/>
            <w:lang w:val="fr-CH"/>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fr-CH"/>
                  </w:rPr>
                  <m:t>100*</m:t>
                </m:r>
                <m:sSup>
                  <m:sSupPr>
                    <m:ctrlPr>
                      <w:rPr>
                        <w:rFonts w:ascii="Cambria Math" w:hAnsi="Cambria Math"/>
                        <w:i/>
                        <w:lang w:val="en-US"/>
                      </w:rPr>
                    </m:ctrlPr>
                  </m:sSupPr>
                  <m:e>
                    <m:r>
                      <w:rPr>
                        <w:rFonts w:ascii="Cambria Math" w:hAnsi="Cambria Math"/>
                        <w:lang w:val="fr-CH"/>
                      </w:rPr>
                      <m:t>10</m:t>
                    </m:r>
                  </m:e>
                  <m:sup>
                    <m:r>
                      <w:rPr>
                        <w:rFonts w:ascii="Cambria Math" w:hAnsi="Cambria Math"/>
                        <w:lang w:val="fr-CH"/>
                      </w:rPr>
                      <m:t>-9</m:t>
                    </m:r>
                  </m:sup>
                </m:sSup>
              </m:e>
            </m:d>
          </m:e>
          <m:sup>
            <m:r>
              <w:rPr>
                <w:rFonts w:ascii="Cambria Math" w:hAnsi="Cambria Math"/>
                <w:lang w:val="fr-CH"/>
              </w:rPr>
              <m:t>2</m:t>
            </m:r>
          </m:sup>
        </m:sSup>
        <m:r>
          <w:rPr>
            <w:rFonts w:ascii="Cambria Math" w:hAnsi="Cambria Math"/>
            <w:lang w:val="fr-CH"/>
          </w:rPr>
          <m:t>=100</m:t>
        </m:r>
        <m:d>
          <m:dPr>
            <m:begChr m:val="["/>
            <m:endChr m:val="]"/>
            <m:ctrlPr>
              <w:rPr>
                <w:rFonts w:ascii="Cambria Math" w:hAnsi="Cambria Math"/>
                <w:i/>
                <w:lang w:val="en-US"/>
              </w:rPr>
            </m:ctrlPr>
          </m:dPr>
          <m:e>
            <m:r>
              <w:rPr>
                <w:rFonts w:ascii="Cambria Math" w:hAnsi="Cambria Math"/>
                <w:lang w:val="en-US"/>
              </w:rPr>
              <m:t>pW</m:t>
            </m:r>
          </m:e>
        </m:d>
      </m:oMath>
      <w:r w:rsidRPr="00EF0DC4">
        <w:rPr>
          <w:lang w:val="fr-CH"/>
        </w:rPr>
        <w:t xml:space="preserve"> </w:t>
      </w:r>
    </w:p>
    <w:p w14:paraId="5788C389" w14:textId="77777777" w:rsidR="00A665B2" w:rsidRPr="00A665B2" w:rsidRDefault="00A665B2" w:rsidP="00A665B2">
      <w:pPr>
        <w:rPr>
          <w:lang w:val="en-US"/>
        </w:rPr>
      </w:pPr>
      <w:r w:rsidRPr="00A665B2">
        <w:rPr>
          <w:lang w:val="en-US"/>
        </w:rPr>
        <w:t>OK 2/3 [W]</w:t>
      </w:r>
    </w:p>
    <w:p w14:paraId="34C2469F" w14:textId="77777777" w:rsidR="00A665B2" w:rsidRPr="00A665B2" w:rsidRDefault="00A665B2" w:rsidP="00A665B2">
      <w:pPr>
        <w:rPr>
          <w:lang w:val="en-US"/>
        </w:rPr>
      </w:pPr>
    </w:p>
    <w:p w14:paraId="1C1C122A" w14:textId="5CDF3093" w:rsidR="00A665B2" w:rsidRDefault="00A665B2" w:rsidP="00A665B2">
      <w:pPr>
        <w:rPr>
          <w:lang w:val="en-US"/>
        </w:rPr>
      </w:pPr>
      <w:r w:rsidRPr="004F511B">
        <w:rPr>
          <w:lang w:val="en-US"/>
        </w:rPr>
        <w:t>PD1I</w:t>
      </w:r>
      <w:r w:rsidR="00906240">
        <w:rPr>
          <w:lang w:val="en-US"/>
        </w:rPr>
        <w:t>d</w:t>
      </w:r>
      <w:r w:rsidRPr="004F511B">
        <w:rPr>
          <w:lang w:val="en-US"/>
        </w:rPr>
        <w:t xml:space="preserve"> = </w:t>
      </w:r>
      <m:oMath>
        <m:r>
          <w:rPr>
            <w:rFonts w:ascii="Cambria Math" w:hAnsi="Cambria Math"/>
            <w:lang w:val="en-US"/>
          </w:rPr>
          <m:t>UD1Id*Id=</m:t>
        </m:r>
        <m:d>
          <m:dPr>
            <m:ctrlPr>
              <w:rPr>
                <w:rFonts w:ascii="Cambria Math" w:hAnsi="Cambria Math"/>
                <w:i/>
                <w:lang w:val="en-US"/>
              </w:rPr>
            </m:ctrlPr>
          </m:dPr>
          <m:e>
            <m:r>
              <w:rPr>
                <w:rFonts w:ascii="Cambria Math" w:hAnsi="Cambria Math"/>
                <w:lang w:val="en-US"/>
              </w:rPr>
              <m:t>U-Id*R1</m:t>
            </m:r>
          </m:e>
        </m:d>
        <m:r>
          <w:rPr>
            <w:rFonts w:ascii="Cambria Math" w:hAnsi="Cambria Math"/>
            <w:lang w:val="en-US"/>
          </w:rPr>
          <m:t>*Id=</m:t>
        </m:r>
        <m:d>
          <m:dPr>
            <m:ctrlPr>
              <w:rPr>
                <w:rFonts w:ascii="Cambria Math" w:hAnsi="Cambria Math"/>
                <w:i/>
                <w:lang w:val="en-US"/>
              </w:rPr>
            </m:ctrlPr>
          </m:dPr>
          <m:e>
            <m:r>
              <w:rPr>
                <w:rFonts w:ascii="Cambria Math" w:hAnsi="Cambria Math"/>
                <w:lang w:val="en-US"/>
              </w:rPr>
              <m:t>5-100*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r>
              <w:rPr>
                <w:rFonts w:ascii="Cambria Math" w:hAnsi="Cambria Math"/>
                <w:lang w:val="en-US"/>
              </w:rPr>
              <m:t>*10*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e>
        </m:d>
        <m:r>
          <w:rPr>
            <w:rFonts w:ascii="Cambria Math" w:hAnsi="Cambria Math"/>
            <w:lang w:val="en-US"/>
          </w:rPr>
          <m:t>*100*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r>
          <w:rPr>
            <w:rFonts w:ascii="Cambria Math" w:hAnsi="Cambria Math"/>
            <w:lang w:val="en-US"/>
          </w:rPr>
          <m:t xml:space="preserve">=499.9 </m:t>
        </m:r>
        <m:d>
          <m:dPr>
            <m:begChr m:val="["/>
            <m:endChr m:val="]"/>
            <m:ctrlPr>
              <w:rPr>
                <w:rFonts w:ascii="Cambria Math" w:hAnsi="Cambria Math"/>
                <w:i/>
                <w:lang w:val="en-US"/>
              </w:rPr>
            </m:ctrlPr>
          </m:dPr>
          <m:e>
            <m:r>
              <w:rPr>
                <w:rFonts w:ascii="Cambria Math" w:hAnsi="Cambria Math"/>
                <w:lang w:val="en-US"/>
              </w:rPr>
              <m:t>nW</m:t>
            </m:r>
          </m:e>
        </m:d>
      </m:oMath>
    </w:p>
    <w:p w14:paraId="7BF184E9" w14:textId="77777777" w:rsidR="00A665B2" w:rsidRPr="00493E29" w:rsidRDefault="00A665B2" w:rsidP="00A665B2">
      <w:pPr>
        <w:rPr>
          <w:lang w:val="fr-CH"/>
        </w:rPr>
      </w:pPr>
      <w:r w:rsidRPr="00493E29">
        <w:rPr>
          <w:lang w:val="fr-CH"/>
        </w:rPr>
        <w:t>OK 150 [mW]</w:t>
      </w:r>
    </w:p>
    <w:p w14:paraId="61A5F022" w14:textId="77777777" w:rsidR="000E5DE1" w:rsidRPr="00493E29" w:rsidRDefault="000E5DE1" w:rsidP="00A665B2">
      <w:pPr>
        <w:rPr>
          <w:lang w:val="fr-CH"/>
        </w:rPr>
      </w:pPr>
    </w:p>
    <w:p w14:paraId="5ADB827E" w14:textId="76C8BD54" w:rsidR="000E5DE1" w:rsidRDefault="000E5DE1" w:rsidP="00A665B2">
      <w:pPr>
        <w:rPr>
          <w:lang w:val="fr-CH"/>
        </w:rPr>
      </w:pPr>
      <w:r w:rsidRPr="000E5DE1">
        <w:rPr>
          <w:lang w:val="fr-CH"/>
        </w:rPr>
        <w:t>UD1 pénombr</w:t>
      </w:r>
      <w:r>
        <w:rPr>
          <w:lang w:val="fr-CH"/>
        </w:rPr>
        <w:t xml:space="preserve">e = </w:t>
      </w:r>
      <m:oMath>
        <m:r>
          <w:rPr>
            <w:rFonts w:ascii="Cambria Math" w:hAnsi="Cambria Math"/>
            <w:lang w:val="fr-CH"/>
          </w:rPr>
          <m:t>vcc=5 [V]</m:t>
        </m:r>
      </m:oMath>
    </w:p>
    <w:p w14:paraId="2BEE70D4" w14:textId="20936BD4" w:rsidR="005F47AB" w:rsidRPr="00493E29" w:rsidRDefault="000E5DE1" w:rsidP="00A665B2">
      <w:pPr>
        <w:rPr>
          <w:lang w:val="en-US"/>
        </w:rPr>
      </w:pPr>
      <w:r w:rsidRPr="00493E29">
        <w:rPr>
          <w:lang w:val="en-US"/>
        </w:rPr>
        <w:t xml:space="preserve">UD1 </w:t>
      </w:r>
      <w:r w:rsidR="00BE7667" w:rsidRPr="00493E29">
        <w:rPr>
          <w:lang w:val="en-US"/>
        </w:rPr>
        <w:t>1mW/cm</w:t>
      </w:r>
      <w:r w:rsidR="00BE7667" w:rsidRPr="00493E29">
        <w:rPr>
          <w:vertAlign w:val="superscript"/>
          <w:lang w:val="en-US"/>
        </w:rPr>
        <w:t>2</w:t>
      </w:r>
      <w:r w:rsidR="00BE7667" w:rsidRPr="00493E29">
        <w:rPr>
          <w:lang w:val="en-US"/>
        </w:rPr>
        <w:t xml:space="preserve"> =</w:t>
      </w:r>
      <w:r w:rsidR="00F22974" w:rsidRPr="00493E29">
        <w:rPr>
          <w:lang w:val="en-US"/>
        </w:rPr>
        <w:t xml:space="preserve"> </w:t>
      </w:r>
      <m:oMath>
        <m:r>
          <w:rPr>
            <w:rFonts w:ascii="Cambria Math" w:hAnsi="Cambria Math"/>
            <w:lang w:val="en-US"/>
          </w:rPr>
          <m:t>vcc-R1*ip=5-10*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*40*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 xml:space="preserve">=4.6 </m:t>
        </m:r>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 xml:space="preserve"> </m:t>
        </m:r>
      </m:oMath>
    </w:p>
    <w:p w14:paraId="4805C640" w14:textId="01163635" w:rsidR="000E5DE1" w:rsidRPr="00493E29" w:rsidRDefault="005F47AB" w:rsidP="005F47AB">
      <w:pPr>
        <w:jc w:val="left"/>
        <w:rPr>
          <w:lang w:val="en-US"/>
        </w:rPr>
      </w:pPr>
      <w:r w:rsidRPr="00493E29">
        <w:rPr>
          <w:lang w:val="en-US"/>
        </w:rPr>
        <w:br w:type="page"/>
      </w:r>
    </w:p>
    <w:p w14:paraId="03B52A57" w14:textId="08CD0B56" w:rsidR="005F47AB" w:rsidRPr="006C5F1E" w:rsidRDefault="00FC6AE4" w:rsidP="006C5F1E">
      <w:pPr>
        <w:pStyle w:val="Titre2"/>
        <w:rPr>
          <w:sz w:val="22"/>
          <w:szCs w:val="22"/>
          <w:lang w:val="fr-CH"/>
        </w:rPr>
      </w:pPr>
      <w:bookmarkStart w:id="32" w:name="_Toc241174877"/>
      <w:r w:rsidRPr="003A04D3">
        <w:rPr>
          <w:sz w:val="22"/>
          <w:szCs w:val="22"/>
          <w:lang w:val="fr-CH"/>
        </w:rPr>
        <w:lastRenderedPageBreak/>
        <w:t xml:space="preserve">6.1.2 </w:t>
      </w:r>
      <w:r w:rsidR="00E727EB">
        <w:t>Photovoltaïque :</w:t>
      </w:r>
      <w:bookmarkEnd w:id="32"/>
    </w:p>
    <w:p w14:paraId="0791B36B" w14:textId="0FFE48D1" w:rsidR="00471525" w:rsidRPr="00471525" w:rsidRDefault="00355B4B" w:rsidP="00FC6AE4">
      <w:pPr>
        <w:pStyle w:val="Titre2"/>
      </w:pPr>
      <w:bookmarkStart w:id="33" w:name="_Toc241174878"/>
      <w:r>
        <w:t>6.2 Schéma de mesure</w:t>
      </w:r>
      <w:bookmarkEnd w:id="33"/>
      <w:r>
        <w:t xml:space="preserve"> </w:t>
      </w:r>
    </w:p>
    <w:p w14:paraId="7EF9F1FE" w14:textId="553C3E1D" w:rsidR="00FC6AE4" w:rsidRPr="005D1106" w:rsidRDefault="00FC6AE4" w:rsidP="005D1106">
      <w:pPr>
        <w:pStyle w:val="Titre2"/>
        <w:rPr>
          <w:sz w:val="22"/>
          <w:szCs w:val="22"/>
          <w:lang w:val="fr-CH"/>
        </w:rPr>
      </w:pPr>
      <w:bookmarkStart w:id="34" w:name="_Toc241174879"/>
      <w:r w:rsidRPr="004F3A10">
        <w:rPr>
          <w:sz w:val="22"/>
          <w:szCs w:val="22"/>
          <w:lang w:val="fr-CH"/>
        </w:rPr>
        <w:t>6.2.1 Photo diode 1540031EA</w:t>
      </w:r>
      <w:r w:rsidR="00493E29" w:rsidRPr="004F3A10">
        <w:rPr>
          <w:sz w:val="22"/>
          <w:szCs w:val="22"/>
          <w:lang w:val="fr-CH"/>
        </w:rPr>
        <w:t>4590 :</w:t>
      </w:r>
      <w:bookmarkEnd w:id="34"/>
    </w:p>
    <w:p w14:paraId="0FEC7AAC" w14:textId="3A2391E4" w:rsidR="00075C5F" w:rsidRDefault="00BD6994" w:rsidP="00E47BE6">
      <w:pPr>
        <w:jc w:val="center"/>
      </w:pPr>
      <w:r w:rsidRPr="00BD6994">
        <w:rPr>
          <w:noProof/>
        </w:rPr>
        <w:drawing>
          <wp:inline distT="0" distB="0" distL="0" distR="0" wp14:anchorId="01A0A4A2" wp14:editId="65387F23">
            <wp:extent cx="4222143" cy="2256512"/>
            <wp:effectExtent l="0" t="0" r="6985" b="0"/>
            <wp:docPr id="1265533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3717" name=""/>
                    <pic:cNvPicPr/>
                  </pic:nvPicPr>
                  <pic:blipFill>
                    <a:blip r:embed="rId38"/>
                    <a:stretch>
                      <a:fillRect/>
                    </a:stretch>
                  </pic:blipFill>
                  <pic:spPr>
                    <a:xfrm>
                      <a:off x="0" y="0"/>
                      <a:ext cx="4252459" cy="2272715"/>
                    </a:xfrm>
                    <a:prstGeom prst="rect">
                      <a:avLst/>
                    </a:prstGeom>
                  </pic:spPr>
                </pic:pic>
              </a:graphicData>
            </a:graphic>
          </wp:inline>
        </w:drawing>
      </w:r>
    </w:p>
    <w:p w14:paraId="31CCC048" w14:textId="09885F71" w:rsidR="00812BCE" w:rsidRDefault="00812BCE" w:rsidP="00812BCE">
      <w:pPr>
        <w:pStyle w:val="Titre2"/>
      </w:pPr>
      <w:bookmarkStart w:id="35" w:name="_Toc241174880"/>
      <w:r>
        <w:t>6.2.2 Photovoltaïque :</w:t>
      </w:r>
      <w:bookmarkEnd w:id="35"/>
      <w:r>
        <w:t xml:space="preserve"> </w:t>
      </w:r>
    </w:p>
    <w:p w14:paraId="63486802" w14:textId="188775D1" w:rsidR="00812BCE" w:rsidRDefault="00AB0E59" w:rsidP="005F1624">
      <w:pPr>
        <w:jc w:val="center"/>
      </w:pPr>
      <w:r w:rsidRPr="00AB0E59">
        <w:rPr>
          <w:noProof/>
        </w:rPr>
        <w:drawing>
          <wp:inline distT="0" distB="0" distL="0" distR="0" wp14:anchorId="1FBF92C4" wp14:editId="6AAA3DAF">
            <wp:extent cx="4190337" cy="2485594"/>
            <wp:effectExtent l="0" t="0" r="1270" b="0"/>
            <wp:docPr id="2063462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2207" name=""/>
                    <pic:cNvPicPr/>
                  </pic:nvPicPr>
                  <pic:blipFill>
                    <a:blip r:embed="rId39"/>
                    <a:stretch>
                      <a:fillRect/>
                    </a:stretch>
                  </pic:blipFill>
                  <pic:spPr>
                    <a:xfrm>
                      <a:off x="0" y="0"/>
                      <a:ext cx="4209133" cy="2496743"/>
                    </a:xfrm>
                    <a:prstGeom prst="rect">
                      <a:avLst/>
                    </a:prstGeom>
                  </pic:spPr>
                </pic:pic>
              </a:graphicData>
            </a:graphic>
          </wp:inline>
        </w:drawing>
      </w:r>
    </w:p>
    <w:p w14:paraId="5A3932DE" w14:textId="605B735A" w:rsidR="00626633" w:rsidRDefault="00626633" w:rsidP="00626633">
      <w:pPr>
        <w:pStyle w:val="Titre2"/>
        <w:rPr>
          <w:lang w:val="fr-CH"/>
        </w:rPr>
      </w:pPr>
      <w:bookmarkStart w:id="36" w:name="_Toc241174881"/>
      <w:r>
        <w:rPr>
          <w:lang w:val="fr-CH"/>
        </w:rPr>
        <w:t xml:space="preserve">6.2.3 </w:t>
      </w:r>
      <w:r w:rsidRPr="004F3A10">
        <w:rPr>
          <w:lang w:val="fr-CH"/>
        </w:rPr>
        <w:t>Photo diode 1540031EA4590</w:t>
      </w:r>
      <w:r>
        <w:rPr>
          <w:lang w:val="fr-CH"/>
        </w:rPr>
        <w:t xml:space="preserve"> mode </w:t>
      </w:r>
      <w:r w:rsidR="00D275AE">
        <w:rPr>
          <w:lang w:val="fr-CH"/>
        </w:rPr>
        <w:t>photovoltaïque</w:t>
      </w:r>
      <w:r w:rsidRPr="004F3A10">
        <w:rPr>
          <w:lang w:val="fr-CH"/>
        </w:rPr>
        <w:t xml:space="preserve"> :</w:t>
      </w:r>
      <w:bookmarkEnd w:id="36"/>
    </w:p>
    <w:p w14:paraId="33D1BFFA" w14:textId="0BA90003" w:rsidR="00970E2F" w:rsidRDefault="00970E2F" w:rsidP="00970E2F">
      <w:pPr>
        <w:jc w:val="center"/>
        <w:rPr>
          <w:lang w:val="fr-CH"/>
        </w:rPr>
      </w:pPr>
      <w:r w:rsidRPr="00970E2F">
        <w:rPr>
          <w:noProof/>
          <w:lang w:val="fr-CH"/>
        </w:rPr>
        <w:drawing>
          <wp:inline distT="0" distB="0" distL="0" distR="0" wp14:anchorId="08FD235A" wp14:editId="661ED606">
            <wp:extent cx="4357314" cy="2395212"/>
            <wp:effectExtent l="0" t="0" r="5715" b="5715"/>
            <wp:docPr id="325920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20181" name=""/>
                    <pic:cNvPicPr/>
                  </pic:nvPicPr>
                  <pic:blipFill>
                    <a:blip r:embed="rId40"/>
                    <a:stretch>
                      <a:fillRect/>
                    </a:stretch>
                  </pic:blipFill>
                  <pic:spPr>
                    <a:xfrm>
                      <a:off x="0" y="0"/>
                      <a:ext cx="4362511" cy="2398069"/>
                    </a:xfrm>
                    <a:prstGeom prst="rect">
                      <a:avLst/>
                    </a:prstGeom>
                  </pic:spPr>
                </pic:pic>
              </a:graphicData>
            </a:graphic>
          </wp:inline>
        </w:drawing>
      </w:r>
    </w:p>
    <w:p w14:paraId="6D723852" w14:textId="77777777" w:rsidR="00970E2F" w:rsidRDefault="00970E2F">
      <w:pPr>
        <w:jc w:val="left"/>
        <w:rPr>
          <w:lang w:val="fr-CH"/>
        </w:rPr>
      </w:pPr>
      <w:r>
        <w:rPr>
          <w:lang w:val="fr-CH"/>
        </w:rPr>
        <w:br w:type="page"/>
      </w:r>
    </w:p>
    <w:p w14:paraId="1941DE67" w14:textId="42CC7EB2" w:rsidR="00355B4B" w:rsidRDefault="00355B4B" w:rsidP="00355B4B">
      <w:pPr>
        <w:pStyle w:val="Titre2"/>
      </w:pPr>
      <w:bookmarkStart w:id="37" w:name="_Toc241174882"/>
      <w:r>
        <w:lastRenderedPageBreak/>
        <w:t>6.3 Liste de matériel</w:t>
      </w:r>
      <w:bookmarkEnd w:id="37"/>
    </w:p>
    <w:p w14:paraId="27969895" w14:textId="2188C864" w:rsidR="00FC6AE4" w:rsidRPr="00355B4B" w:rsidRDefault="00FC6AE4" w:rsidP="00FC6AE4">
      <w:pPr>
        <w:pStyle w:val="Titre2"/>
        <w:rPr>
          <w:sz w:val="22"/>
          <w:szCs w:val="22"/>
          <w:lang w:val="fr-CH"/>
        </w:rPr>
      </w:pPr>
      <w:bookmarkStart w:id="38" w:name="_Toc241174883"/>
      <w:r>
        <w:rPr>
          <w:sz w:val="22"/>
          <w:szCs w:val="22"/>
          <w:lang w:val="fr-CH"/>
        </w:rPr>
        <w:t>6</w:t>
      </w:r>
      <w:r w:rsidRPr="00355B4B">
        <w:rPr>
          <w:sz w:val="22"/>
          <w:szCs w:val="22"/>
          <w:lang w:val="fr-CH"/>
        </w:rPr>
        <w:t>.</w:t>
      </w:r>
      <w:r>
        <w:rPr>
          <w:sz w:val="22"/>
          <w:szCs w:val="22"/>
          <w:lang w:val="fr-CH"/>
        </w:rPr>
        <w:t>3</w:t>
      </w:r>
      <w:r w:rsidRPr="00355B4B">
        <w:rPr>
          <w:sz w:val="22"/>
          <w:szCs w:val="22"/>
          <w:lang w:val="fr-CH"/>
        </w:rPr>
        <w:t>.1 Photo diode 1540031EA4590 :</w:t>
      </w:r>
      <w:bookmarkEnd w:id="38"/>
    </w:p>
    <w:p w14:paraId="59A8461C" w14:textId="77777777" w:rsidR="00FC6AE4" w:rsidRPr="00FC6AE4" w:rsidRDefault="00FC6AE4" w:rsidP="00FC6AE4"/>
    <w:tbl>
      <w:tblPr>
        <w:tblStyle w:val="Grilledutableau"/>
        <w:tblW w:w="9628" w:type="dxa"/>
        <w:tblLook w:val="01E0" w:firstRow="1" w:lastRow="1" w:firstColumn="1" w:lastColumn="1" w:noHBand="0" w:noVBand="0"/>
      </w:tblPr>
      <w:tblGrid>
        <w:gridCol w:w="1753"/>
        <w:gridCol w:w="1606"/>
        <w:gridCol w:w="1881"/>
        <w:gridCol w:w="2122"/>
        <w:gridCol w:w="2266"/>
      </w:tblGrid>
      <w:tr w:rsidR="00787D7E" w:rsidRPr="00812ECE" w14:paraId="3A3CC134" w14:textId="77777777" w:rsidTr="00DF3A1D">
        <w:tc>
          <w:tcPr>
            <w:tcW w:w="1753" w:type="dxa"/>
            <w:shd w:val="clear" w:color="auto" w:fill="666666"/>
          </w:tcPr>
          <w:p w14:paraId="7E756B5E" w14:textId="77777777" w:rsidR="00787D7E" w:rsidRPr="00812ECE" w:rsidRDefault="00787D7E">
            <w:pPr>
              <w:jc w:val="center"/>
              <w:rPr>
                <w:color w:val="FFFFFF" w:themeColor="background1"/>
              </w:rPr>
            </w:pPr>
            <w:r w:rsidRPr="00812ECE">
              <w:rPr>
                <w:color w:val="FFFFFF" w:themeColor="background1"/>
              </w:rPr>
              <w:t>Désignation</w:t>
            </w:r>
          </w:p>
        </w:tc>
        <w:tc>
          <w:tcPr>
            <w:tcW w:w="1606" w:type="dxa"/>
            <w:shd w:val="clear" w:color="auto" w:fill="666666"/>
          </w:tcPr>
          <w:p w14:paraId="79A4F5DF" w14:textId="77777777" w:rsidR="00787D7E" w:rsidRPr="00812ECE" w:rsidRDefault="00787D7E">
            <w:pPr>
              <w:jc w:val="center"/>
              <w:rPr>
                <w:color w:val="FFFFFF" w:themeColor="background1"/>
              </w:rPr>
            </w:pPr>
            <w:r w:rsidRPr="00812ECE">
              <w:rPr>
                <w:color w:val="FFFFFF" w:themeColor="background1"/>
              </w:rPr>
              <w:t>Marque</w:t>
            </w:r>
          </w:p>
        </w:tc>
        <w:tc>
          <w:tcPr>
            <w:tcW w:w="1881" w:type="dxa"/>
            <w:shd w:val="clear" w:color="auto" w:fill="666666"/>
          </w:tcPr>
          <w:p w14:paraId="48796E9D" w14:textId="77777777" w:rsidR="00787D7E" w:rsidRPr="00812ECE" w:rsidRDefault="00787D7E">
            <w:pPr>
              <w:jc w:val="center"/>
              <w:rPr>
                <w:color w:val="FFFFFF" w:themeColor="background1"/>
              </w:rPr>
            </w:pPr>
            <w:r w:rsidRPr="00812ECE">
              <w:rPr>
                <w:color w:val="FFFFFF" w:themeColor="background1"/>
              </w:rPr>
              <w:t>Type</w:t>
            </w:r>
          </w:p>
        </w:tc>
        <w:tc>
          <w:tcPr>
            <w:tcW w:w="2122" w:type="dxa"/>
            <w:shd w:val="clear" w:color="auto" w:fill="666666"/>
          </w:tcPr>
          <w:p w14:paraId="75954796" w14:textId="77777777" w:rsidR="00787D7E" w:rsidRPr="00812ECE" w:rsidRDefault="00787D7E">
            <w:pPr>
              <w:jc w:val="center"/>
              <w:rPr>
                <w:color w:val="FFFFFF" w:themeColor="background1"/>
              </w:rPr>
            </w:pPr>
            <w:r w:rsidRPr="00812ECE">
              <w:rPr>
                <w:color w:val="FFFFFF" w:themeColor="background1"/>
              </w:rPr>
              <w:t>Caractéristiques</w:t>
            </w:r>
          </w:p>
        </w:tc>
        <w:tc>
          <w:tcPr>
            <w:tcW w:w="2266" w:type="dxa"/>
            <w:shd w:val="clear" w:color="auto" w:fill="666666"/>
          </w:tcPr>
          <w:p w14:paraId="7AE83B6D" w14:textId="77777777" w:rsidR="00787D7E" w:rsidRPr="00812ECE" w:rsidRDefault="00787D7E">
            <w:pPr>
              <w:jc w:val="center"/>
              <w:rPr>
                <w:color w:val="FFFFFF" w:themeColor="background1"/>
              </w:rPr>
            </w:pPr>
            <w:r w:rsidRPr="00812ECE">
              <w:rPr>
                <w:color w:val="FFFFFF" w:themeColor="background1"/>
              </w:rPr>
              <w:t>No d'inventaire</w:t>
            </w:r>
          </w:p>
        </w:tc>
      </w:tr>
      <w:tr w:rsidR="00787D7E" w14:paraId="0AAC0BC3" w14:textId="77777777" w:rsidTr="00DF3A1D">
        <w:tc>
          <w:tcPr>
            <w:tcW w:w="1753" w:type="dxa"/>
          </w:tcPr>
          <w:p w14:paraId="47CCC46D" w14:textId="77777777" w:rsidR="00787D7E" w:rsidRDefault="00787D7E">
            <w:pPr>
              <w:jc w:val="center"/>
              <w:rPr>
                <w:sz w:val="24"/>
                <w:szCs w:val="24"/>
              </w:rPr>
            </w:pPr>
            <w:r w:rsidRPr="3812BE71">
              <w:rPr>
                <w:sz w:val="24"/>
                <w:szCs w:val="24"/>
              </w:rPr>
              <w:t>P1</w:t>
            </w:r>
          </w:p>
        </w:tc>
        <w:tc>
          <w:tcPr>
            <w:tcW w:w="1606" w:type="dxa"/>
          </w:tcPr>
          <w:p w14:paraId="15986FF4" w14:textId="65C1B7E8" w:rsidR="00787D7E" w:rsidRDefault="00F14BA7">
            <w:pPr>
              <w:jc w:val="center"/>
              <w:rPr>
                <w:sz w:val="24"/>
                <w:szCs w:val="24"/>
              </w:rPr>
            </w:pPr>
            <w:r>
              <w:rPr>
                <w:sz w:val="24"/>
                <w:szCs w:val="24"/>
              </w:rPr>
              <w:t>GW instek</w:t>
            </w:r>
          </w:p>
        </w:tc>
        <w:tc>
          <w:tcPr>
            <w:tcW w:w="1881" w:type="dxa"/>
          </w:tcPr>
          <w:p w14:paraId="140B9BC4" w14:textId="26908CFF" w:rsidR="00787D7E" w:rsidRDefault="00FF03C9">
            <w:pPr>
              <w:jc w:val="center"/>
              <w:rPr>
                <w:sz w:val="24"/>
                <w:szCs w:val="24"/>
              </w:rPr>
            </w:pPr>
            <w:r>
              <w:rPr>
                <w:sz w:val="24"/>
                <w:szCs w:val="24"/>
              </w:rPr>
              <w:t>GDM</w:t>
            </w:r>
            <w:r w:rsidR="00DF3A1D">
              <w:rPr>
                <w:sz w:val="24"/>
                <w:szCs w:val="24"/>
              </w:rPr>
              <w:t>-394/396</w:t>
            </w:r>
          </w:p>
        </w:tc>
        <w:tc>
          <w:tcPr>
            <w:tcW w:w="2122" w:type="dxa"/>
          </w:tcPr>
          <w:p w14:paraId="1C63638E" w14:textId="23D0303C" w:rsidR="00787D7E" w:rsidRDefault="00DF3A1D">
            <w:pPr>
              <w:jc w:val="center"/>
              <w:rPr>
                <w:sz w:val="24"/>
                <w:szCs w:val="24"/>
              </w:rPr>
            </w:pPr>
            <w:r>
              <w:rPr>
                <w:sz w:val="24"/>
                <w:szCs w:val="24"/>
              </w:rPr>
              <w:t>Voltmètre</w:t>
            </w:r>
          </w:p>
        </w:tc>
        <w:tc>
          <w:tcPr>
            <w:tcW w:w="2266" w:type="dxa"/>
          </w:tcPr>
          <w:p w14:paraId="2BEEFEA7" w14:textId="408A81C8" w:rsidR="00787D7E" w:rsidRDefault="00787D7E">
            <w:pPr>
              <w:jc w:val="center"/>
              <w:rPr>
                <w:sz w:val="24"/>
                <w:szCs w:val="24"/>
              </w:rPr>
            </w:pPr>
            <w:r w:rsidRPr="3812BE71">
              <w:rPr>
                <w:sz w:val="24"/>
                <w:szCs w:val="24"/>
              </w:rPr>
              <w:t>ES.SLO1.</w:t>
            </w:r>
            <w:r w:rsidR="00E85E47">
              <w:rPr>
                <w:sz w:val="24"/>
                <w:szCs w:val="24"/>
              </w:rPr>
              <w:t>00</w:t>
            </w:r>
            <w:r w:rsidRPr="3812BE71">
              <w:rPr>
                <w:sz w:val="24"/>
                <w:szCs w:val="24"/>
              </w:rPr>
              <w:t>.0</w:t>
            </w:r>
            <w:r w:rsidR="00E85E47">
              <w:rPr>
                <w:sz w:val="24"/>
                <w:szCs w:val="24"/>
              </w:rPr>
              <w:t>4</w:t>
            </w:r>
            <w:r w:rsidRPr="3812BE71">
              <w:rPr>
                <w:sz w:val="24"/>
                <w:szCs w:val="24"/>
              </w:rPr>
              <w:t>.</w:t>
            </w:r>
            <w:r w:rsidR="003D7595">
              <w:rPr>
                <w:sz w:val="24"/>
                <w:szCs w:val="24"/>
              </w:rPr>
              <w:t>23</w:t>
            </w:r>
          </w:p>
        </w:tc>
      </w:tr>
      <w:tr w:rsidR="00A40955" w14:paraId="0B8673CE" w14:textId="77777777" w:rsidTr="00DF3A1D">
        <w:trPr>
          <w:trHeight w:val="300"/>
        </w:trPr>
        <w:tc>
          <w:tcPr>
            <w:tcW w:w="1753" w:type="dxa"/>
          </w:tcPr>
          <w:p w14:paraId="054BE912" w14:textId="5EB71A85" w:rsidR="00A40955" w:rsidRDefault="00A40955" w:rsidP="00A40955">
            <w:pPr>
              <w:jc w:val="center"/>
              <w:rPr>
                <w:sz w:val="24"/>
                <w:szCs w:val="24"/>
              </w:rPr>
            </w:pPr>
            <w:r>
              <w:rPr>
                <w:sz w:val="24"/>
                <w:szCs w:val="24"/>
              </w:rPr>
              <w:t>P2</w:t>
            </w:r>
          </w:p>
        </w:tc>
        <w:tc>
          <w:tcPr>
            <w:tcW w:w="1606" w:type="dxa"/>
          </w:tcPr>
          <w:p w14:paraId="4C3917FA" w14:textId="71CF697D" w:rsidR="00A40955" w:rsidRDefault="0027030F" w:rsidP="00A40955">
            <w:pPr>
              <w:jc w:val="center"/>
              <w:rPr>
                <w:sz w:val="24"/>
                <w:szCs w:val="24"/>
              </w:rPr>
            </w:pPr>
            <w:r>
              <w:rPr>
                <w:sz w:val="24"/>
                <w:szCs w:val="24"/>
              </w:rPr>
              <w:t>GW instek</w:t>
            </w:r>
          </w:p>
        </w:tc>
        <w:tc>
          <w:tcPr>
            <w:tcW w:w="1881" w:type="dxa"/>
          </w:tcPr>
          <w:p w14:paraId="4559B3C0" w14:textId="46DFD869" w:rsidR="00A40955" w:rsidRDefault="00DF3A1D" w:rsidP="00A40955">
            <w:pPr>
              <w:jc w:val="center"/>
              <w:rPr>
                <w:sz w:val="24"/>
                <w:szCs w:val="24"/>
              </w:rPr>
            </w:pPr>
            <w:r>
              <w:rPr>
                <w:sz w:val="24"/>
                <w:szCs w:val="24"/>
              </w:rPr>
              <w:t>GDM-394/396</w:t>
            </w:r>
          </w:p>
        </w:tc>
        <w:tc>
          <w:tcPr>
            <w:tcW w:w="2122" w:type="dxa"/>
          </w:tcPr>
          <w:p w14:paraId="1D51B61A" w14:textId="7DB85F13" w:rsidR="00A40955" w:rsidRDefault="00DF3A1D" w:rsidP="00A40955">
            <w:pPr>
              <w:jc w:val="center"/>
              <w:rPr>
                <w:sz w:val="24"/>
                <w:szCs w:val="24"/>
              </w:rPr>
            </w:pPr>
            <w:r>
              <w:rPr>
                <w:sz w:val="24"/>
                <w:szCs w:val="24"/>
              </w:rPr>
              <w:t>Ampèremètre</w:t>
            </w:r>
          </w:p>
        </w:tc>
        <w:tc>
          <w:tcPr>
            <w:tcW w:w="2266" w:type="dxa"/>
          </w:tcPr>
          <w:p w14:paraId="62C3C5C1" w14:textId="76BF8ED6" w:rsidR="00A40955" w:rsidRDefault="00A40955" w:rsidP="00A40955">
            <w:pPr>
              <w:jc w:val="center"/>
              <w:rPr>
                <w:sz w:val="24"/>
                <w:szCs w:val="24"/>
              </w:rPr>
            </w:pPr>
            <w:r w:rsidRPr="3812BE71">
              <w:rPr>
                <w:sz w:val="24"/>
                <w:szCs w:val="24"/>
              </w:rPr>
              <w:t>ES.SLO1.0</w:t>
            </w:r>
            <w:r w:rsidR="003D7595">
              <w:rPr>
                <w:sz w:val="24"/>
                <w:szCs w:val="24"/>
              </w:rPr>
              <w:t>0</w:t>
            </w:r>
            <w:r w:rsidRPr="3812BE71">
              <w:rPr>
                <w:sz w:val="24"/>
                <w:szCs w:val="24"/>
              </w:rPr>
              <w:t>.0</w:t>
            </w:r>
            <w:r w:rsidR="003D7595">
              <w:rPr>
                <w:sz w:val="24"/>
                <w:szCs w:val="24"/>
              </w:rPr>
              <w:t>4</w:t>
            </w:r>
            <w:r w:rsidRPr="3812BE71">
              <w:rPr>
                <w:sz w:val="24"/>
                <w:szCs w:val="24"/>
              </w:rPr>
              <w:t>.2</w:t>
            </w:r>
            <w:r w:rsidR="003D7595">
              <w:rPr>
                <w:sz w:val="24"/>
                <w:szCs w:val="24"/>
              </w:rPr>
              <w:t>2</w:t>
            </w:r>
          </w:p>
        </w:tc>
      </w:tr>
      <w:tr w:rsidR="00DC31D4" w14:paraId="4A282855" w14:textId="77777777" w:rsidTr="00DF3A1D">
        <w:trPr>
          <w:trHeight w:val="300"/>
        </w:trPr>
        <w:tc>
          <w:tcPr>
            <w:tcW w:w="1753" w:type="dxa"/>
          </w:tcPr>
          <w:p w14:paraId="15D58C48" w14:textId="2EA4BFCF" w:rsidR="00DC31D4" w:rsidRDefault="00DC31D4" w:rsidP="00A40955">
            <w:pPr>
              <w:jc w:val="center"/>
              <w:rPr>
                <w:sz w:val="24"/>
                <w:szCs w:val="24"/>
              </w:rPr>
            </w:pPr>
            <w:r>
              <w:rPr>
                <w:sz w:val="24"/>
                <w:szCs w:val="24"/>
              </w:rPr>
              <w:t>P</w:t>
            </w:r>
            <w:r w:rsidR="00026639">
              <w:rPr>
                <w:sz w:val="24"/>
                <w:szCs w:val="24"/>
              </w:rPr>
              <w:t>3</w:t>
            </w:r>
          </w:p>
        </w:tc>
        <w:tc>
          <w:tcPr>
            <w:tcW w:w="1606" w:type="dxa"/>
          </w:tcPr>
          <w:p w14:paraId="3C73616D" w14:textId="2D8A603C" w:rsidR="00DC31D4" w:rsidRDefault="00026639" w:rsidP="00A40955">
            <w:pPr>
              <w:jc w:val="center"/>
              <w:rPr>
                <w:sz w:val="24"/>
                <w:szCs w:val="24"/>
              </w:rPr>
            </w:pPr>
            <w:r>
              <w:rPr>
                <w:sz w:val="24"/>
                <w:szCs w:val="24"/>
              </w:rPr>
              <w:t>Samsung</w:t>
            </w:r>
          </w:p>
        </w:tc>
        <w:tc>
          <w:tcPr>
            <w:tcW w:w="1881" w:type="dxa"/>
          </w:tcPr>
          <w:p w14:paraId="316D6013" w14:textId="6A3F4E74" w:rsidR="00DC31D4" w:rsidRDefault="00A846C5" w:rsidP="00A40955">
            <w:pPr>
              <w:jc w:val="center"/>
              <w:rPr>
                <w:sz w:val="24"/>
                <w:szCs w:val="24"/>
              </w:rPr>
            </w:pPr>
            <w:r>
              <w:rPr>
                <w:sz w:val="24"/>
                <w:szCs w:val="24"/>
              </w:rPr>
              <w:t>Galaxy S24</w:t>
            </w:r>
          </w:p>
        </w:tc>
        <w:tc>
          <w:tcPr>
            <w:tcW w:w="2122" w:type="dxa"/>
          </w:tcPr>
          <w:p w14:paraId="4C0B8BB3" w14:textId="5244F7CC" w:rsidR="00DC31D4" w:rsidRDefault="00AC21DA" w:rsidP="00A40955">
            <w:pPr>
              <w:jc w:val="center"/>
              <w:rPr>
                <w:sz w:val="24"/>
                <w:szCs w:val="24"/>
              </w:rPr>
            </w:pPr>
            <w:r>
              <w:rPr>
                <w:sz w:val="24"/>
                <w:szCs w:val="24"/>
              </w:rPr>
              <w:t>Flash</w:t>
            </w:r>
          </w:p>
        </w:tc>
        <w:tc>
          <w:tcPr>
            <w:tcW w:w="2266" w:type="dxa"/>
          </w:tcPr>
          <w:p w14:paraId="71FB20D9" w14:textId="4F143B02" w:rsidR="00DC31D4" w:rsidRDefault="00A846C5" w:rsidP="00A40955">
            <w:pPr>
              <w:jc w:val="center"/>
              <w:rPr>
                <w:sz w:val="24"/>
                <w:szCs w:val="24"/>
              </w:rPr>
            </w:pPr>
            <w:r>
              <w:rPr>
                <w:sz w:val="24"/>
                <w:szCs w:val="24"/>
              </w:rPr>
              <w:t>-</w:t>
            </w:r>
          </w:p>
        </w:tc>
      </w:tr>
      <w:tr w:rsidR="00105105" w14:paraId="750F0A0B" w14:textId="77777777" w:rsidTr="00DF3A1D">
        <w:trPr>
          <w:trHeight w:val="300"/>
        </w:trPr>
        <w:tc>
          <w:tcPr>
            <w:tcW w:w="1753" w:type="dxa"/>
          </w:tcPr>
          <w:p w14:paraId="41E63DA9" w14:textId="00F76875" w:rsidR="00105105" w:rsidRDefault="00E25C38" w:rsidP="00A40955">
            <w:pPr>
              <w:jc w:val="center"/>
              <w:rPr>
                <w:sz w:val="24"/>
                <w:szCs w:val="24"/>
              </w:rPr>
            </w:pPr>
            <w:r>
              <w:rPr>
                <w:sz w:val="24"/>
                <w:szCs w:val="24"/>
              </w:rPr>
              <w:t>R1</w:t>
            </w:r>
          </w:p>
        </w:tc>
        <w:tc>
          <w:tcPr>
            <w:tcW w:w="1606" w:type="dxa"/>
          </w:tcPr>
          <w:p w14:paraId="38D84E97" w14:textId="76262CC4" w:rsidR="00105105" w:rsidRDefault="00E25C38" w:rsidP="00A40955">
            <w:pPr>
              <w:jc w:val="center"/>
              <w:rPr>
                <w:sz w:val="24"/>
                <w:szCs w:val="24"/>
              </w:rPr>
            </w:pPr>
            <w:r>
              <w:rPr>
                <w:sz w:val="24"/>
                <w:szCs w:val="24"/>
              </w:rPr>
              <w:t>-</w:t>
            </w:r>
          </w:p>
        </w:tc>
        <w:tc>
          <w:tcPr>
            <w:tcW w:w="1881" w:type="dxa"/>
          </w:tcPr>
          <w:p w14:paraId="5D4BDAA9" w14:textId="04EA79F1" w:rsidR="00105105" w:rsidRDefault="00E25C38" w:rsidP="00A40955">
            <w:pPr>
              <w:jc w:val="center"/>
              <w:rPr>
                <w:sz w:val="24"/>
                <w:szCs w:val="24"/>
              </w:rPr>
            </w:pPr>
            <w:r>
              <w:rPr>
                <w:sz w:val="24"/>
                <w:szCs w:val="24"/>
              </w:rPr>
              <w:t>Resistance</w:t>
            </w:r>
          </w:p>
        </w:tc>
        <w:tc>
          <w:tcPr>
            <w:tcW w:w="2122" w:type="dxa"/>
          </w:tcPr>
          <w:p w14:paraId="42105D23" w14:textId="67D568FA" w:rsidR="00105105" w:rsidRDefault="00E25C38" w:rsidP="00A40955">
            <w:pPr>
              <w:jc w:val="center"/>
              <w:rPr>
                <w:sz w:val="24"/>
                <w:szCs w:val="24"/>
              </w:rPr>
            </w:pPr>
            <w:r>
              <w:rPr>
                <w:sz w:val="24"/>
                <w:szCs w:val="24"/>
              </w:rPr>
              <w:t>10 [</w:t>
            </w:r>
            <w:r w:rsidR="00640D8D">
              <w:rPr>
                <w:sz w:val="24"/>
                <w:szCs w:val="24"/>
              </w:rPr>
              <w:t>k</w:t>
            </w:r>
            <w:r w:rsidR="00640D8D" w:rsidRPr="00640D8D">
              <w:rPr>
                <w:sz w:val="24"/>
                <w:szCs w:val="24"/>
              </w:rPr>
              <w:t>Ω</w:t>
            </w:r>
            <w:r>
              <w:rPr>
                <w:sz w:val="24"/>
                <w:szCs w:val="24"/>
              </w:rPr>
              <w:t>]</w:t>
            </w:r>
          </w:p>
        </w:tc>
        <w:tc>
          <w:tcPr>
            <w:tcW w:w="2266" w:type="dxa"/>
          </w:tcPr>
          <w:p w14:paraId="08D1D618" w14:textId="60564205" w:rsidR="00105105" w:rsidRPr="0013293B" w:rsidRDefault="0013293B" w:rsidP="0013293B">
            <w:pPr>
              <w:jc w:val="center"/>
              <w:rPr>
                <w:sz w:val="24"/>
                <w:szCs w:val="24"/>
              </w:rPr>
            </w:pPr>
            <w:r>
              <w:rPr>
                <w:sz w:val="24"/>
                <w:szCs w:val="24"/>
              </w:rPr>
              <w:t>-</w:t>
            </w:r>
          </w:p>
        </w:tc>
      </w:tr>
      <w:tr w:rsidR="00E25C38" w14:paraId="25E0723B" w14:textId="77777777" w:rsidTr="00694B94">
        <w:trPr>
          <w:trHeight w:val="300"/>
        </w:trPr>
        <w:tc>
          <w:tcPr>
            <w:tcW w:w="1753" w:type="dxa"/>
          </w:tcPr>
          <w:p w14:paraId="3E7A09BA" w14:textId="7DAFF873" w:rsidR="00E25C38" w:rsidRDefault="00E25C38" w:rsidP="00694B94">
            <w:pPr>
              <w:jc w:val="center"/>
              <w:rPr>
                <w:sz w:val="24"/>
                <w:szCs w:val="24"/>
              </w:rPr>
            </w:pPr>
            <w:r>
              <w:rPr>
                <w:sz w:val="24"/>
                <w:szCs w:val="24"/>
              </w:rPr>
              <w:t>R2</w:t>
            </w:r>
          </w:p>
        </w:tc>
        <w:tc>
          <w:tcPr>
            <w:tcW w:w="1606" w:type="dxa"/>
          </w:tcPr>
          <w:p w14:paraId="6AD3FABC" w14:textId="77777777" w:rsidR="00E25C38" w:rsidRDefault="00E25C38" w:rsidP="00694B94">
            <w:pPr>
              <w:jc w:val="center"/>
              <w:rPr>
                <w:sz w:val="24"/>
                <w:szCs w:val="24"/>
              </w:rPr>
            </w:pPr>
            <w:r>
              <w:rPr>
                <w:sz w:val="24"/>
                <w:szCs w:val="24"/>
              </w:rPr>
              <w:t>-</w:t>
            </w:r>
          </w:p>
        </w:tc>
        <w:tc>
          <w:tcPr>
            <w:tcW w:w="1881" w:type="dxa"/>
          </w:tcPr>
          <w:p w14:paraId="6146FA27" w14:textId="6C309370" w:rsidR="00E25C38" w:rsidRDefault="00640D8D" w:rsidP="00694B94">
            <w:pPr>
              <w:jc w:val="center"/>
              <w:rPr>
                <w:sz w:val="24"/>
                <w:szCs w:val="24"/>
              </w:rPr>
            </w:pPr>
            <w:r>
              <w:rPr>
                <w:sz w:val="24"/>
                <w:szCs w:val="24"/>
              </w:rPr>
              <w:t>Potentiomètre</w:t>
            </w:r>
          </w:p>
        </w:tc>
        <w:tc>
          <w:tcPr>
            <w:tcW w:w="2122" w:type="dxa"/>
          </w:tcPr>
          <w:p w14:paraId="7AF78DBF" w14:textId="340CBAF1" w:rsidR="00E25C38" w:rsidRDefault="00E25C38" w:rsidP="00694B94">
            <w:pPr>
              <w:jc w:val="center"/>
              <w:rPr>
                <w:sz w:val="24"/>
                <w:szCs w:val="24"/>
              </w:rPr>
            </w:pPr>
            <w:r>
              <w:rPr>
                <w:sz w:val="24"/>
                <w:szCs w:val="24"/>
              </w:rPr>
              <w:t>0-</w:t>
            </w:r>
            <w:r w:rsidR="00B423C5">
              <w:rPr>
                <w:sz w:val="24"/>
                <w:szCs w:val="24"/>
              </w:rPr>
              <w:t>500</w:t>
            </w:r>
            <w:r>
              <w:rPr>
                <w:sz w:val="24"/>
                <w:szCs w:val="24"/>
              </w:rPr>
              <w:t xml:space="preserve"> [</w:t>
            </w:r>
            <w:r w:rsidR="00CA4B24">
              <w:rPr>
                <w:sz w:val="24"/>
                <w:szCs w:val="24"/>
              </w:rPr>
              <w:t>k</w:t>
            </w:r>
            <w:r w:rsidR="00640D8D" w:rsidRPr="00640D8D">
              <w:rPr>
                <w:sz w:val="24"/>
                <w:szCs w:val="24"/>
              </w:rPr>
              <w:t>Ω</w:t>
            </w:r>
            <w:r>
              <w:rPr>
                <w:sz w:val="24"/>
                <w:szCs w:val="24"/>
              </w:rPr>
              <w:t>]</w:t>
            </w:r>
          </w:p>
        </w:tc>
        <w:tc>
          <w:tcPr>
            <w:tcW w:w="2266" w:type="dxa"/>
          </w:tcPr>
          <w:p w14:paraId="0605C197" w14:textId="77777777" w:rsidR="00E25C38" w:rsidRPr="0013293B" w:rsidRDefault="00E25C38" w:rsidP="00694B94">
            <w:pPr>
              <w:jc w:val="center"/>
              <w:rPr>
                <w:sz w:val="24"/>
                <w:szCs w:val="24"/>
              </w:rPr>
            </w:pPr>
            <w:r>
              <w:rPr>
                <w:sz w:val="24"/>
                <w:szCs w:val="24"/>
              </w:rPr>
              <w:t>-</w:t>
            </w:r>
          </w:p>
        </w:tc>
      </w:tr>
      <w:tr w:rsidR="006E7336" w14:paraId="2C1A8A11" w14:textId="77777777" w:rsidTr="00DF3A1D">
        <w:trPr>
          <w:trHeight w:val="300"/>
        </w:trPr>
        <w:tc>
          <w:tcPr>
            <w:tcW w:w="1753" w:type="dxa"/>
          </w:tcPr>
          <w:p w14:paraId="39D584D5" w14:textId="015C5425" w:rsidR="006E7336" w:rsidRDefault="006E7336" w:rsidP="006E7336">
            <w:pPr>
              <w:jc w:val="center"/>
              <w:rPr>
                <w:sz w:val="24"/>
                <w:szCs w:val="24"/>
              </w:rPr>
            </w:pPr>
            <w:r>
              <w:rPr>
                <w:sz w:val="24"/>
                <w:szCs w:val="24"/>
              </w:rPr>
              <w:t>G1</w:t>
            </w:r>
          </w:p>
        </w:tc>
        <w:tc>
          <w:tcPr>
            <w:tcW w:w="1606" w:type="dxa"/>
          </w:tcPr>
          <w:p w14:paraId="4F559FF7" w14:textId="4E14C697" w:rsidR="006E7336" w:rsidRDefault="006E7336" w:rsidP="006E7336">
            <w:pPr>
              <w:jc w:val="center"/>
              <w:rPr>
                <w:sz w:val="24"/>
                <w:szCs w:val="24"/>
              </w:rPr>
            </w:pPr>
            <w:r>
              <w:rPr>
                <w:sz w:val="24"/>
                <w:szCs w:val="24"/>
              </w:rPr>
              <w:t>Sefram</w:t>
            </w:r>
          </w:p>
        </w:tc>
        <w:tc>
          <w:tcPr>
            <w:tcW w:w="1881" w:type="dxa"/>
          </w:tcPr>
          <w:p w14:paraId="22E6B69A" w14:textId="0E135CB6" w:rsidR="006E7336" w:rsidRDefault="006E7336" w:rsidP="006E7336">
            <w:pPr>
              <w:jc w:val="center"/>
              <w:rPr>
                <w:sz w:val="24"/>
                <w:szCs w:val="24"/>
              </w:rPr>
            </w:pPr>
            <w:r>
              <w:rPr>
                <w:sz w:val="24"/>
                <w:szCs w:val="24"/>
              </w:rPr>
              <w:t>6330</w:t>
            </w:r>
          </w:p>
        </w:tc>
        <w:tc>
          <w:tcPr>
            <w:tcW w:w="2122" w:type="dxa"/>
          </w:tcPr>
          <w:p w14:paraId="07F7ECB1" w14:textId="17D8667F" w:rsidR="006E7336" w:rsidRDefault="006E7336" w:rsidP="006E7336">
            <w:pPr>
              <w:jc w:val="center"/>
              <w:rPr>
                <w:sz w:val="24"/>
                <w:szCs w:val="24"/>
              </w:rPr>
            </w:pPr>
            <w:r>
              <w:rPr>
                <w:sz w:val="24"/>
                <w:szCs w:val="24"/>
              </w:rPr>
              <w:t>Alimentation 0-30V, 3A</w:t>
            </w:r>
          </w:p>
        </w:tc>
        <w:tc>
          <w:tcPr>
            <w:tcW w:w="2266" w:type="dxa"/>
          </w:tcPr>
          <w:p w14:paraId="4D40055C" w14:textId="042036E2" w:rsidR="006E7336" w:rsidRDefault="006E7336" w:rsidP="006E7336">
            <w:pPr>
              <w:jc w:val="center"/>
              <w:rPr>
                <w:sz w:val="24"/>
                <w:szCs w:val="24"/>
              </w:rPr>
            </w:pPr>
            <w:r>
              <w:rPr>
                <w:sz w:val="24"/>
                <w:szCs w:val="24"/>
              </w:rPr>
              <w:t>ES.SLO1.</w:t>
            </w:r>
            <w:r w:rsidR="00636281">
              <w:rPr>
                <w:sz w:val="24"/>
                <w:szCs w:val="24"/>
              </w:rPr>
              <w:t>00.</w:t>
            </w:r>
            <w:r>
              <w:rPr>
                <w:sz w:val="24"/>
                <w:szCs w:val="24"/>
              </w:rPr>
              <w:t>02.06</w:t>
            </w:r>
          </w:p>
        </w:tc>
      </w:tr>
    </w:tbl>
    <w:p w14:paraId="0EFDD483" w14:textId="7F6A3516" w:rsidR="00355B4B" w:rsidRDefault="00355B4B" w:rsidP="00355B4B">
      <w:pPr>
        <w:pStyle w:val="Titre2"/>
      </w:pPr>
      <w:bookmarkStart w:id="39" w:name="_Toc241174884"/>
      <w:r>
        <w:t>6.4 Mesures</w:t>
      </w:r>
      <w:bookmarkEnd w:id="39"/>
    </w:p>
    <w:p w14:paraId="046BF3A7" w14:textId="695B18DA" w:rsidR="00213BEE" w:rsidRDefault="00213BEE" w:rsidP="00213BEE">
      <w:pPr>
        <w:pStyle w:val="Titre2"/>
        <w:rPr>
          <w:lang w:val="fr-CH"/>
        </w:rPr>
      </w:pPr>
      <w:bookmarkStart w:id="40" w:name="_Toc241174885"/>
      <w:r>
        <w:t>6.4.</w:t>
      </w:r>
      <w:r w:rsidRPr="00355B4B">
        <w:rPr>
          <w:lang w:val="fr-CH"/>
        </w:rPr>
        <w:t>1 Photo diode 1540031EA4590 :</w:t>
      </w:r>
      <w:bookmarkEnd w:id="40"/>
    </w:p>
    <w:p w14:paraId="168E0883" w14:textId="30FB34A9" w:rsidR="00213BEE" w:rsidRPr="00213BEE" w:rsidRDefault="00213BEE" w:rsidP="00213BEE">
      <w:pPr>
        <w:rPr>
          <w:lang w:val="fr-CH"/>
        </w:rPr>
      </w:pPr>
      <w:r>
        <w:rPr>
          <w:lang w:val="fr-CH"/>
        </w:rPr>
        <w:t xml:space="preserve">Les mesures sont reportées dans le tableau des résultat </w:t>
      </w:r>
      <w:r w:rsidRPr="00213BEE">
        <w:rPr>
          <w:b/>
          <w:bCs/>
          <w:lang w:val="fr-CH"/>
        </w:rPr>
        <w:t>6.5.1</w:t>
      </w:r>
      <w:r w:rsidRPr="00213BEE">
        <w:t xml:space="preserve"> </w:t>
      </w:r>
      <w:r w:rsidRPr="00213BEE">
        <w:rPr>
          <w:b/>
          <w:bCs/>
          <w:lang w:val="fr-CH"/>
        </w:rPr>
        <w:t>Photo diode 1540031EA4590</w:t>
      </w:r>
    </w:p>
    <w:p w14:paraId="2D2111B6" w14:textId="0C00789D" w:rsidR="00F27598" w:rsidRDefault="00F27598" w:rsidP="00F27598">
      <w:pPr>
        <w:pStyle w:val="Titre2"/>
        <w:rPr>
          <w:sz w:val="22"/>
          <w:szCs w:val="22"/>
          <w:lang w:val="fr-CH"/>
        </w:rPr>
      </w:pPr>
      <w:bookmarkStart w:id="41" w:name="_Toc241174886"/>
      <w:r>
        <w:rPr>
          <w:sz w:val="22"/>
          <w:szCs w:val="22"/>
          <w:lang w:val="fr-CH"/>
        </w:rPr>
        <w:t>6</w:t>
      </w:r>
      <w:r w:rsidRPr="00355B4B">
        <w:rPr>
          <w:sz w:val="22"/>
          <w:szCs w:val="22"/>
          <w:lang w:val="fr-CH"/>
        </w:rPr>
        <w:t>.</w:t>
      </w:r>
      <w:r>
        <w:rPr>
          <w:sz w:val="22"/>
          <w:szCs w:val="22"/>
          <w:lang w:val="fr-CH"/>
        </w:rPr>
        <w:t>4</w:t>
      </w:r>
      <w:r w:rsidRPr="00355B4B">
        <w:rPr>
          <w:sz w:val="22"/>
          <w:szCs w:val="22"/>
          <w:lang w:val="fr-CH"/>
        </w:rPr>
        <w:t>.</w:t>
      </w:r>
      <w:r w:rsidR="00213BEE">
        <w:rPr>
          <w:sz w:val="22"/>
          <w:szCs w:val="22"/>
          <w:lang w:val="fr-CH"/>
        </w:rPr>
        <w:t xml:space="preserve">2 </w:t>
      </w:r>
      <w:r w:rsidRPr="00355B4B">
        <w:rPr>
          <w:sz w:val="22"/>
          <w:szCs w:val="22"/>
          <w:lang w:val="fr-CH"/>
        </w:rPr>
        <w:t>Phot</w:t>
      </w:r>
      <w:r w:rsidR="00DD3FF6">
        <w:rPr>
          <w:sz w:val="22"/>
          <w:szCs w:val="22"/>
          <w:lang w:val="fr-CH"/>
        </w:rPr>
        <w:t xml:space="preserve">o voltaïque </w:t>
      </w:r>
      <w:r w:rsidRPr="00355B4B">
        <w:rPr>
          <w:sz w:val="22"/>
          <w:szCs w:val="22"/>
          <w:lang w:val="fr-CH"/>
        </w:rPr>
        <w:t>:</w:t>
      </w:r>
      <w:bookmarkEnd w:id="41"/>
    </w:p>
    <w:p w14:paraId="3BFA99A3" w14:textId="1AC2277C" w:rsidR="00D85DE0" w:rsidRPr="00D85DE0" w:rsidRDefault="00D85DE0" w:rsidP="00D85DE0">
      <w:pPr>
        <w:rPr>
          <w:lang w:val="fr-CH"/>
        </w:rPr>
      </w:pPr>
      <w:r>
        <w:rPr>
          <w:lang w:val="fr-CH"/>
        </w:rPr>
        <w:t xml:space="preserve">Voir </w:t>
      </w:r>
      <w:r w:rsidR="00A72D9B">
        <w:rPr>
          <w:lang w:val="fr-CH"/>
        </w:rPr>
        <w:t>les points mesurés en annexe.</w:t>
      </w:r>
    </w:p>
    <w:p w14:paraId="02AD9F9A" w14:textId="20183CB3" w:rsidR="008533A8" w:rsidRDefault="005B3ACB" w:rsidP="005B3ACB">
      <w:pPr>
        <w:jc w:val="center"/>
      </w:pPr>
      <w:r>
        <w:rPr>
          <w:noProof/>
        </w:rPr>
        <mc:AlternateContent>
          <mc:Choice Requires="wps">
            <w:drawing>
              <wp:anchor distT="0" distB="0" distL="114300" distR="114300" simplePos="0" relativeHeight="251658252" behindDoc="0" locked="0" layoutInCell="1" allowOverlap="1" wp14:anchorId="5CDD6216" wp14:editId="449B9F6C">
                <wp:simplePos x="0" y="0"/>
                <wp:positionH relativeFrom="column">
                  <wp:posOffset>3530380</wp:posOffset>
                </wp:positionH>
                <wp:positionV relativeFrom="paragraph">
                  <wp:posOffset>555956</wp:posOffset>
                </wp:positionV>
                <wp:extent cx="143124" cy="159026"/>
                <wp:effectExtent l="0" t="0" r="28575" b="12700"/>
                <wp:wrapNone/>
                <wp:docPr id="1817865288" name="Ellipse 6"/>
                <wp:cNvGraphicFramePr/>
                <a:graphic xmlns:a="http://schemas.openxmlformats.org/drawingml/2006/main">
                  <a:graphicData uri="http://schemas.microsoft.com/office/word/2010/wordprocessingShape">
                    <wps:wsp>
                      <wps:cNvSpPr/>
                      <wps:spPr>
                        <a:xfrm>
                          <a:off x="0" y="0"/>
                          <a:ext cx="143124" cy="1590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4D1A53" id="Ellipse 6" o:spid="_x0000_s1026" style="position:absolute;margin-left:278pt;margin-top:43.8pt;width:11.25pt;height:1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" filled="f" strokecolor="#e00" strokeweight="2pt"/>
            </w:pict>
          </mc:Fallback>
        </mc:AlternateContent>
      </w:r>
      <w:r w:rsidR="009E4024" w:rsidRPr="009E4024">
        <w:rPr>
          <w:noProof/>
        </w:rPr>
        <w:drawing>
          <wp:inline distT="0" distB="0" distL="0" distR="0" wp14:anchorId="31AA6733" wp14:editId="16A70284">
            <wp:extent cx="4110824" cy="2696475"/>
            <wp:effectExtent l="0" t="0" r="4445" b="8890"/>
            <wp:docPr id="37891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174" name=""/>
                    <pic:cNvPicPr/>
                  </pic:nvPicPr>
                  <pic:blipFill>
                    <a:blip r:embed="rId41"/>
                    <a:stretch>
                      <a:fillRect/>
                    </a:stretch>
                  </pic:blipFill>
                  <pic:spPr>
                    <a:xfrm>
                      <a:off x="0" y="0"/>
                      <a:ext cx="4139067" cy="2715001"/>
                    </a:xfrm>
                    <a:prstGeom prst="rect">
                      <a:avLst/>
                    </a:prstGeom>
                  </pic:spPr>
                </pic:pic>
              </a:graphicData>
            </a:graphic>
          </wp:inline>
        </w:drawing>
      </w:r>
    </w:p>
    <w:p w14:paraId="7F7B47D8" w14:textId="2490E7EA" w:rsidR="00A72D9B" w:rsidRDefault="00D9263A" w:rsidP="00A72D9B">
      <w:r>
        <w:t xml:space="preserve">Le </w:t>
      </w:r>
      <w:r w:rsidRPr="000022C1">
        <w:rPr>
          <w:color w:val="EE0000"/>
        </w:rPr>
        <w:t xml:space="preserve">MPP </w:t>
      </w:r>
      <w:r>
        <w:t xml:space="preserve">de ce panneau solaire est </w:t>
      </w:r>
      <w:r w:rsidR="000022C1">
        <w:t xml:space="preserve">à </w:t>
      </w:r>
      <w:r w:rsidR="000022C1" w:rsidRPr="00D279F7">
        <w:rPr>
          <w:b/>
          <w:bCs/>
        </w:rPr>
        <w:t>~</w:t>
      </w:r>
      <w:r w:rsidR="00E7018C" w:rsidRPr="00D279F7">
        <w:rPr>
          <w:b/>
          <w:bCs/>
        </w:rPr>
        <w:t>2.9 [mW]</w:t>
      </w:r>
      <w:r w:rsidR="00E7018C">
        <w:t xml:space="preserve"> </w:t>
      </w:r>
      <w:r w:rsidR="000022C1">
        <w:t>comme vu sur le graphique</w:t>
      </w:r>
      <w:r w:rsidR="00A703D7">
        <w:t xml:space="preserve"> ou à </w:t>
      </w:r>
      <w:r w:rsidR="00FC10FD">
        <w:t>4.05</w:t>
      </w:r>
      <w:r w:rsidR="00FA3EF7">
        <w:t xml:space="preserve"> [V], 761</w:t>
      </w:r>
      <w:r w:rsidR="00E300E5">
        <w:t xml:space="preserve"> [uA].</w:t>
      </w:r>
    </w:p>
    <w:p w14:paraId="10F4865E" w14:textId="2717C387" w:rsidR="0067619E" w:rsidRDefault="0067619E" w:rsidP="00A72D9B">
      <w:pPr>
        <w:pStyle w:val="Titre2"/>
        <w:rPr>
          <w:lang w:val="fr-CH"/>
        </w:rPr>
      </w:pPr>
      <w:bookmarkStart w:id="42" w:name="_Toc241174887"/>
      <w:r>
        <w:rPr>
          <w:lang w:val="fr-CH"/>
        </w:rPr>
        <w:t>6.4.</w:t>
      </w:r>
      <w:r w:rsidR="00213BEE">
        <w:rPr>
          <w:lang w:val="fr-CH"/>
        </w:rPr>
        <w:t>3</w:t>
      </w:r>
      <w:r>
        <w:rPr>
          <w:lang w:val="fr-CH"/>
        </w:rPr>
        <w:t xml:space="preserve"> </w:t>
      </w:r>
      <w:r w:rsidRPr="004F3A10">
        <w:rPr>
          <w:lang w:val="fr-CH"/>
        </w:rPr>
        <w:t>Photo diode 1540031EA4590</w:t>
      </w:r>
      <w:r>
        <w:rPr>
          <w:lang w:val="fr-CH"/>
        </w:rPr>
        <w:t xml:space="preserve"> mode alimentation</w:t>
      </w:r>
      <w:r w:rsidRPr="004F3A10">
        <w:rPr>
          <w:lang w:val="fr-CH"/>
        </w:rPr>
        <w:t xml:space="preserve"> :</w:t>
      </w:r>
      <w:bookmarkEnd w:id="42"/>
    </w:p>
    <w:p w14:paraId="5435F9A0" w14:textId="2CF78E72" w:rsidR="00970E2F" w:rsidRPr="0067619E" w:rsidRDefault="00A72D9B" w:rsidP="00A72D9B">
      <w:pPr>
        <w:rPr>
          <w:lang w:val="fr-CH"/>
        </w:rPr>
      </w:pPr>
      <w:r>
        <w:rPr>
          <w:lang w:val="fr-CH"/>
        </w:rPr>
        <w:t>Voir les points mesurés en annexe.</w:t>
      </w:r>
    </w:p>
    <w:p w14:paraId="4F4F1A2D" w14:textId="74EFBEB0" w:rsidR="00970E2F" w:rsidRDefault="00970E2F" w:rsidP="005B3ACB">
      <w:pPr>
        <w:jc w:val="center"/>
      </w:pPr>
      <w:r>
        <w:rPr>
          <w:noProof/>
        </w:rPr>
        <mc:AlternateContent>
          <mc:Choice Requires="wps">
            <w:drawing>
              <wp:anchor distT="0" distB="0" distL="114300" distR="114300" simplePos="0" relativeHeight="251658251" behindDoc="0" locked="0" layoutInCell="1" allowOverlap="1" wp14:anchorId="6D544AFC" wp14:editId="5E382ADD">
                <wp:simplePos x="0" y="0"/>
                <wp:positionH relativeFrom="column">
                  <wp:posOffset>3707875</wp:posOffset>
                </wp:positionH>
                <wp:positionV relativeFrom="paragraph">
                  <wp:posOffset>546431</wp:posOffset>
                </wp:positionV>
                <wp:extent cx="143124" cy="159026"/>
                <wp:effectExtent l="0" t="0" r="28575" b="12700"/>
                <wp:wrapNone/>
                <wp:docPr id="576539464" name="Ellipse 6"/>
                <wp:cNvGraphicFramePr/>
                <a:graphic xmlns:a="http://schemas.openxmlformats.org/drawingml/2006/main">
                  <a:graphicData uri="http://schemas.microsoft.com/office/word/2010/wordprocessingShape">
                    <wps:wsp>
                      <wps:cNvSpPr/>
                      <wps:spPr>
                        <a:xfrm>
                          <a:off x="0" y="0"/>
                          <a:ext cx="143124" cy="15902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3FCE53" id="Ellipse 6" o:spid="_x0000_s1026" style="position:absolute;margin-left:291.95pt;margin-top:43.05pt;width:11.25pt;height:1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" filled="f" strokecolor="#e00" strokeweight="2pt"/>
            </w:pict>
          </mc:Fallback>
        </mc:AlternateContent>
      </w:r>
      <w:r w:rsidR="005B17EE" w:rsidRPr="005B17EE">
        <w:rPr>
          <w:noProof/>
        </w:rPr>
        <w:drawing>
          <wp:inline distT="0" distB="0" distL="0" distR="0" wp14:anchorId="2C734C97" wp14:editId="66AE08DD">
            <wp:extent cx="4376778" cy="2544417"/>
            <wp:effectExtent l="0" t="0" r="5080" b="8890"/>
            <wp:docPr id="1933219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9681" name=""/>
                    <pic:cNvPicPr/>
                  </pic:nvPicPr>
                  <pic:blipFill>
                    <a:blip r:embed="rId42"/>
                    <a:stretch>
                      <a:fillRect/>
                    </a:stretch>
                  </pic:blipFill>
                  <pic:spPr>
                    <a:xfrm>
                      <a:off x="0" y="0"/>
                      <a:ext cx="4398650" cy="2557132"/>
                    </a:xfrm>
                    <a:prstGeom prst="rect">
                      <a:avLst/>
                    </a:prstGeom>
                  </pic:spPr>
                </pic:pic>
              </a:graphicData>
            </a:graphic>
          </wp:inline>
        </w:drawing>
      </w:r>
    </w:p>
    <w:p w14:paraId="63D4BA12" w14:textId="515D933B" w:rsidR="005B3ACB" w:rsidRDefault="00970E2F" w:rsidP="00213BEE">
      <w:r>
        <w:t xml:space="preserve">Le </w:t>
      </w:r>
      <w:r w:rsidRPr="000022C1">
        <w:rPr>
          <w:color w:val="EE0000"/>
        </w:rPr>
        <w:t xml:space="preserve">MPP </w:t>
      </w:r>
      <w:r>
        <w:t>de ce</w:t>
      </w:r>
      <w:r w:rsidR="006F1D3A">
        <w:t xml:space="preserve">tte photodiode </w:t>
      </w:r>
      <w:r>
        <w:t xml:space="preserve">est à </w:t>
      </w:r>
      <w:r w:rsidRPr="00D279F7">
        <w:rPr>
          <w:b/>
          <w:bCs/>
        </w:rPr>
        <w:t>~</w:t>
      </w:r>
      <w:r w:rsidR="00E7018C" w:rsidRPr="00D279F7">
        <w:rPr>
          <w:b/>
          <w:bCs/>
        </w:rPr>
        <w:t>24.4</w:t>
      </w:r>
      <w:r w:rsidRPr="00D279F7">
        <w:rPr>
          <w:b/>
          <w:bCs/>
        </w:rPr>
        <w:t xml:space="preserve"> [</w:t>
      </w:r>
      <w:r w:rsidR="00E7018C" w:rsidRPr="00D279F7">
        <w:rPr>
          <w:b/>
          <w:bCs/>
        </w:rPr>
        <w:t>uW</w:t>
      </w:r>
      <w:r w:rsidRPr="00D279F7">
        <w:rPr>
          <w:b/>
          <w:bCs/>
        </w:rPr>
        <w:t>]</w:t>
      </w:r>
      <w:r>
        <w:t xml:space="preserve"> comme vu sur le graphique ou à </w:t>
      </w:r>
      <w:r w:rsidR="00CC53D7">
        <w:t xml:space="preserve">362.5 </w:t>
      </w:r>
      <w:r>
        <w:t xml:space="preserve">[V], </w:t>
      </w:r>
      <w:r w:rsidR="00187DEC">
        <w:t>67.4</w:t>
      </w:r>
      <w:r>
        <w:t xml:space="preserve"> [uA].</w:t>
      </w:r>
      <w:r w:rsidR="005B3ACB">
        <w:br w:type="page"/>
      </w:r>
    </w:p>
    <w:p w14:paraId="70EB589B" w14:textId="2E0C5D99" w:rsidR="00EE6228" w:rsidRPr="00EE6228" w:rsidRDefault="00355B4B" w:rsidP="00355B4B">
      <w:pPr>
        <w:pStyle w:val="Titre2"/>
      </w:pPr>
      <w:bookmarkStart w:id="43" w:name="_Toc241174888"/>
      <w:r>
        <w:lastRenderedPageBreak/>
        <w:t>6.5 Analyse des résultats</w:t>
      </w:r>
      <w:bookmarkEnd w:id="43"/>
    </w:p>
    <w:p w14:paraId="57574253" w14:textId="082E16AA" w:rsidR="00FC6AE4" w:rsidRPr="0009040A" w:rsidRDefault="00FC6AE4" w:rsidP="00FC6AE4">
      <w:pPr>
        <w:pStyle w:val="Titre2"/>
        <w:rPr>
          <w:sz w:val="22"/>
          <w:szCs w:val="22"/>
          <w:lang w:val="fr-CH"/>
        </w:rPr>
      </w:pPr>
      <w:bookmarkStart w:id="44" w:name="_Toc241174889"/>
      <w:r w:rsidRPr="0009040A">
        <w:rPr>
          <w:sz w:val="22"/>
          <w:szCs w:val="22"/>
          <w:lang w:val="fr-CH"/>
        </w:rPr>
        <w:t>6.5.1 Photo diode 1540031EA</w:t>
      </w:r>
      <w:r w:rsidR="00B42BF1" w:rsidRPr="0009040A">
        <w:rPr>
          <w:sz w:val="22"/>
          <w:szCs w:val="22"/>
          <w:lang w:val="fr-CH"/>
        </w:rPr>
        <w:t>4590 :</w:t>
      </w:r>
      <w:bookmarkEnd w:id="44"/>
    </w:p>
    <w:tbl>
      <w:tblPr>
        <w:tblStyle w:val="Grilledutableau"/>
        <w:tblW w:w="9628" w:type="dxa"/>
        <w:tblLook w:val="01E0" w:firstRow="1" w:lastRow="1" w:firstColumn="1" w:lastColumn="1" w:noHBand="0" w:noVBand="0"/>
      </w:tblPr>
      <w:tblGrid>
        <w:gridCol w:w="1753"/>
        <w:gridCol w:w="1606"/>
        <w:gridCol w:w="1881"/>
        <w:gridCol w:w="2122"/>
        <w:gridCol w:w="2266"/>
      </w:tblGrid>
      <w:tr w:rsidR="00E47BE6" w:rsidRPr="00812ECE" w14:paraId="108BBBB7" w14:textId="77777777" w:rsidTr="00694B94">
        <w:tc>
          <w:tcPr>
            <w:tcW w:w="1753" w:type="dxa"/>
            <w:shd w:val="clear" w:color="auto" w:fill="666666"/>
            <w:vAlign w:val="center"/>
          </w:tcPr>
          <w:p w14:paraId="4D8FD38B" w14:textId="03DF2082" w:rsidR="00E47BE6" w:rsidRPr="00812ECE" w:rsidRDefault="00E47BE6" w:rsidP="00694B94">
            <w:pPr>
              <w:jc w:val="center"/>
              <w:rPr>
                <w:color w:val="FFFFFF" w:themeColor="background1"/>
              </w:rPr>
            </w:pPr>
            <w:r>
              <w:rPr>
                <w:color w:val="FFFFFF" w:themeColor="background1"/>
              </w:rPr>
              <w:t>Elément à mesurer</w:t>
            </w:r>
          </w:p>
        </w:tc>
        <w:tc>
          <w:tcPr>
            <w:tcW w:w="1606" w:type="dxa"/>
            <w:shd w:val="clear" w:color="auto" w:fill="666666"/>
            <w:vAlign w:val="center"/>
          </w:tcPr>
          <w:p w14:paraId="21B359FC" w14:textId="77777777" w:rsidR="00E47BE6" w:rsidRPr="00812ECE" w:rsidRDefault="00E47BE6" w:rsidP="00694B94">
            <w:pPr>
              <w:jc w:val="center"/>
              <w:rPr>
                <w:color w:val="FFFFFF" w:themeColor="background1"/>
              </w:rPr>
            </w:pPr>
            <w:r>
              <w:rPr>
                <w:color w:val="FFFFFF" w:themeColor="background1"/>
              </w:rPr>
              <w:t xml:space="preserve">Valeur théorique </w:t>
            </w:r>
          </w:p>
        </w:tc>
        <w:tc>
          <w:tcPr>
            <w:tcW w:w="1881" w:type="dxa"/>
            <w:shd w:val="clear" w:color="auto" w:fill="666666"/>
            <w:vAlign w:val="center"/>
          </w:tcPr>
          <w:p w14:paraId="788FCDE5" w14:textId="77777777" w:rsidR="00E47BE6" w:rsidRPr="00812ECE" w:rsidRDefault="00E47BE6" w:rsidP="00694B94">
            <w:pPr>
              <w:jc w:val="center"/>
              <w:rPr>
                <w:color w:val="FFFFFF" w:themeColor="background1"/>
              </w:rPr>
            </w:pPr>
            <w:r>
              <w:rPr>
                <w:color w:val="FFFFFF" w:themeColor="background1"/>
              </w:rPr>
              <w:t>Valeur mesurée</w:t>
            </w:r>
          </w:p>
        </w:tc>
        <w:tc>
          <w:tcPr>
            <w:tcW w:w="2122" w:type="dxa"/>
            <w:shd w:val="clear" w:color="auto" w:fill="666666"/>
            <w:vAlign w:val="center"/>
          </w:tcPr>
          <w:p w14:paraId="34764832" w14:textId="77777777" w:rsidR="00E47BE6" w:rsidRDefault="00E47BE6" w:rsidP="00694B94">
            <w:pPr>
              <w:jc w:val="center"/>
              <w:rPr>
                <w:color w:val="FFFFFF" w:themeColor="background1"/>
              </w:rPr>
            </w:pPr>
            <w:r>
              <w:rPr>
                <w:color w:val="FFFFFF" w:themeColor="background1"/>
              </w:rPr>
              <w:t>Erreur absolue</w:t>
            </w:r>
          </w:p>
          <w:p w14:paraId="3FDAB09E" w14:textId="2C5764E5" w:rsidR="00D01290" w:rsidRPr="00812ECE" w:rsidRDefault="00D01290" w:rsidP="00694B94">
            <w:pPr>
              <w:jc w:val="center"/>
              <w:rPr>
                <w:color w:val="FFFFFF" w:themeColor="background1"/>
              </w:rPr>
            </w:pPr>
            <w:r>
              <w:rPr>
                <w:color w:val="FFFFFF" w:themeColor="background1"/>
              </w:rPr>
              <w:t>Val thé. – val mes.</w:t>
            </w:r>
          </w:p>
        </w:tc>
        <w:tc>
          <w:tcPr>
            <w:tcW w:w="2266" w:type="dxa"/>
            <w:shd w:val="clear" w:color="auto" w:fill="666666"/>
            <w:vAlign w:val="center"/>
          </w:tcPr>
          <w:p w14:paraId="43B682ED" w14:textId="77777777" w:rsidR="00E47BE6" w:rsidRDefault="00E47BE6" w:rsidP="00694B94">
            <w:pPr>
              <w:jc w:val="center"/>
              <w:rPr>
                <w:color w:val="FFFFFF" w:themeColor="background1"/>
              </w:rPr>
            </w:pPr>
            <w:r>
              <w:rPr>
                <w:color w:val="FFFFFF" w:themeColor="background1"/>
              </w:rPr>
              <w:t>Erreur relative</w:t>
            </w:r>
          </w:p>
          <w:p w14:paraId="4BC99CA8" w14:textId="6C65967E" w:rsidR="00E47BE6" w:rsidRPr="00812ECE" w:rsidRDefault="007D25D8" w:rsidP="00694B94">
            <w:pPr>
              <w:jc w:val="center"/>
              <w:rPr>
                <w:color w:val="FFFFFF" w:themeColor="background1"/>
              </w:rPr>
            </w:pPr>
            <m:oMathPara>
              <m:oMath>
                <m:f>
                  <m:fPr>
                    <m:ctrlPr>
                      <w:rPr>
                        <w:rFonts w:ascii="Cambria Math" w:hAnsi="Cambria Math"/>
                        <w:i/>
                        <w:color w:val="FFFFFF" w:themeColor="background1"/>
                      </w:rPr>
                    </m:ctrlPr>
                  </m:fPr>
                  <m:num>
                    <m:r>
                      <w:rPr>
                        <w:rFonts w:ascii="Cambria Math" w:hAnsi="Cambria Math"/>
                        <w:color w:val="FFFFFF" w:themeColor="background1"/>
                      </w:rPr>
                      <m:t>Erreur absolue</m:t>
                    </m:r>
                  </m:num>
                  <m:den>
                    <m:r>
                      <w:rPr>
                        <w:rFonts w:ascii="Cambria Math" w:hAnsi="Cambria Math"/>
                        <w:color w:val="FFFFFF" w:themeColor="background1"/>
                      </w:rPr>
                      <m:t>Valeur théorique</m:t>
                    </m:r>
                  </m:den>
                </m:f>
                <m:r>
                  <w:rPr>
                    <w:rFonts w:ascii="Cambria Math" w:hAnsi="Cambria Math"/>
                    <w:color w:val="FFFFFF" w:themeColor="background1"/>
                  </w:rPr>
                  <m:t>*100</m:t>
                </m:r>
              </m:oMath>
            </m:oMathPara>
          </w:p>
        </w:tc>
      </w:tr>
      <w:tr w:rsidR="00E47BE6" w14:paraId="11525FA1" w14:textId="77777777" w:rsidTr="004233B4">
        <w:tc>
          <w:tcPr>
            <w:tcW w:w="1753" w:type="dxa"/>
            <w:vAlign w:val="center"/>
          </w:tcPr>
          <w:p w14:paraId="5BAD176C" w14:textId="77777777" w:rsidR="00E47BE6" w:rsidRDefault="00E47BE6" w:rsidP="00694B94">
            <w:pPr>
              <w:jc w:val="center"/>
              <w:rPr>
                <w:sz w:val="24"/>
                <w:szCs w:val="24"/>
              </w:rPr>
            </w:pPr>
            <w:r>
              <w:rPr>
                <w:sz w:val="24"/>
                <w:szCs w:val="24"/>
              </w:rPr>
              <w:t>UD1</w:t>
            </w:r>
          </w:p>
          <w:p w14:paraId="1A687011" w14:textId="77777777" w:rsidR="00E47BE6" w:rsidRDefault="00E47BE6" w:rsidP="00694B94">
            <w:pPr>
              <w:jc w:val="center"/>
              <w:rPr>
                <w:sz w:val="24"/>
                <w:szCs w:val="24"/>
              </w:rPr>
            </w:pPr>
            <w:r>
              <w:rPr>
                <w:sz w:val="24"/>
                <w:szCs w:val="24"/>
              </w:rPr>
              <w:t>Pénombre</w:t>
            </w:r>
          </w:p>
        </w:tc>
        <w:tc>
          <w:tcPr>
            <w:tcW w:w="1606" w:type="dxa"/>
            <w:vAlign w:val="center"/>
          </w:tcPr>
          <w:p w14:paraId="339FE9E2" w14:textId="77777777" w:rsidR="00E47BE6" w:rsidRDefault="00E47BE6" w:rsidP="004233B4">
            <w:pPr>
              <w:jc w:val="center"/>
              <w:rPr>
                <w:sz w:val="24"/>
                <w:szCs w:val="24"/>
              </w:rPr>
            </w:pPr>
            <w:r>
              <w:rPr>
                <w:sz w:val="24"/>
                <w:szCs w:val="24"/>
              </w:rPr>
              <w:t>5 V</w:t>
            </w:r>
          </w:p>
        </w:tc>
        <w:tc>
          <w:tcPr>
            <w:tcW w:w="1881" w:type="dxa"/>
            <w:vAlign w:val="center"/>
          </w:tcPr>
          <w:p w14:paraId="18DC554D" w14:textId="77777777" w:rsidR="00E47BE6" w:rsidRDefault="00E47BE6" w:rsidP="004233B4">
            <w:pPr>
              <w:jc w:val="center"/>
              <w:rPr>
                <w:sz w:val="24"/>
                <w:szCs w:val="24"/>
              </w:rPr>
            </w:pPr>
            <w:r>
              <w:rPr>
                <w:sz w:val="24"/>
                <w:szCs w:val="24"/>
              </w:rPr>
              <w:t>5.02 V</w:t>
            </w:r>
          </w:p>
        </w:tc>
        <w:tc>
          <w:tcPr>
            <w:tcW w:w="2122" w:type="dxa"/>
            <w:vAlign w:val="center"/>
          </w:tcPr>
          <w:p w14:paraId="57C1286A" w14:textId="599BA746" w:rsidR="00E47BE6" w:rsidRDefault="00341078" w:rsidP="004233B4">
            <w:pPr>
              <w:jc w:val="center"/>
              <w:rPr>
                <w:sz w:val="24"/>
                <w:szCs w:val="24"/>
              </w:rPr>
            </w:pPr>
            <w:r>
              <w:rPr>
                <w:sz w:val="24"/>
                <w:szCs w:val="24"/>
              </w:rPr>
              <w:t>-</w:t>
            </w:r>
            <w:r w:rsidR="006D54E0">
              <w:rPr>
                <w:sz w:val="24"/>
                <w:szCs w:val="24"/>
              </w:rPr>
              <w:t>200 [mV]</w:t>
            </w:r>
          </w:p>
        </w:tc>
        <w:tc>
          <w:tcPr>
            <w:tcW w:w="2266" w:type="dxa"/>
            <w:vAlign w:val="center"/>
          </w:tcPr>
          <w:p w14:paraId="28384240" w14:textId="608C3A0D" w:rsidR="00E47BE6" w:rsidRDefault="004E1161" w:rsidP="004233B4">
            <w:pPr>
              <w:jc w:val="center"/>
              <w:rPr>
                <w:sz w:val="24"/>
                <w:szCs w:val="24"/>
              </w:rPr>
            </w:pPr>
            <w:r>
              <w:rPr>
                <w:sz w:val="24"/>
                <w:szCs w:val="24"/>
              </w:rPr>
              <w:t>-</w:t>
            </w:r>
            <w:r w:rsidR="0033292D">
              <w:rPr>
                <w:sz w:val="24"/>
                <w:szCs w:val="24"/>
              </w:rPr>
              <w:t>4 [%]</w:t>
            </w:r>
          </w:p>
        </w:tc>
      </w:tr>
      <w:tr w:rsidR="00E47BE6" w14:paraId="6F6D89D6" w14:textId="77777777" w:rsidTr="004233B4">
        <w:trPr>
          <w:trHeight w:val="300"/>
        </w:trPr>
        <w:tc>
          <w:tcPr>
            <w:tcW w:w="1753" w:type="dxa"/>
            <w:vAlign w:val="center"/>
          </w:tcPr>
          <w:p w14:paraId="202B56D1" w14:textId="77777777" w:rsidR="00E47BE6" w:rsidRDefault="00E47BE6" w:rsidP="00694B94">
            <w:pPr>
              <w:jc w:val="center"/>
              <w:rPr>
                <w:sz w:val="24"/>
                <w:szCs w:val="24"/>
              </w:rPr>
            </w:pPr>
            <w:r>
              <w:rPr>
                <w:sz w:val="24"/>
                <w:szCs w:val="24"/>
              </w:rPr>
              <w:t xml:space="preserve">UD1 </w:t>
            </w:r>
          </w:p>
          <w:p w14:paraId="39AE53A9" w14:textId="77777777" w:rsidR="00E47BE6" w:rsidRDefault="00E47BE6" w:rsidP="00694B94">
            <w:pPr>
              <w:jc w:val="center"/>
              <w:rPr>
                <w:sz w:val="24"/>
                <w:szCs w:val="24"/>
              </w:rPr>
            </w:pPr>
            <w:r>
              <w:rPr>
                <w:sz w:val="24"/>
                <w:szCs w:val="24"/>
              </w:rPr>
              <w:t>Eclairé MIN</w:t>
            </w:r>
          </w:p>
        </w:tc>
        <w:tc>
          <w:tcPr>
            <w:tcW w:w="1606" w:type="dxa"/>
            <w:vAlign w:val="center"/>
          </w:tcPr>
          <w:p w14:paraId="6FCC5C06" w14:textId="77777777" w:rsidR="00E47BE6" w:rsidRDefault="00E47BE6" w:rsidP="004233B4">
            <w:pPr>
              <w:jc w:val="center"/>
              <w:rPr>
                <w:sz w:val="24"/>
                <w:szCs w:val="24"/>
              </w:rPr>
            </w:pPr>
            <w:r>
              <w:rPr>
                <w:sz w:val="24"/>
                <w:szCs w:val="24"/>
              </w:rPr>
              <w:t>4.6 V</w:t>
            </w:r>
          </w:p>
        </w:tc>
        <w:tc>
          <w:tcPr>
            <w:tcW w:w="1881" w:type="dxa"/>
            <w:vAlign w:val="center"/>
          </w:tcPr>
          <w:p w14:paraId="0DF34606" w14:textId="77777777" w:rsidR="00E47BE6" w:rsidRDefault="00E47BE6" w:rsidP="004233B4">
            <w:pPr>
              <w:jc w:val="center"/>
              <w:rPr>
                <w:sz w:val="24"/>
                <w:szCs w:val="24"/>
              </w:rPr>
            </w:pPr>
            <w:r>
              <w:rPr>
                <w:sz w:val="24"/>
                <w:szCs w:val="24"/>
              </w:rPr>
              <w:t>4.59 V</w:t>
            </w:r>
          </w:p>
        </w:tc>
        <w:tc>
          <w:tcPr>
            <w:tcW w:w="2122" w:type="dxa"/>
            <w:vAlign w:val="center"/>
          </w:tcPr>
          <w:p w14:paraId="48D200C3" w14:textId="09430BCD" w:rsidR="00E47BE6" w:rsidRDefault="006D54E0" w:rsidP="004233B4">
            <w:pPr>
              <w:jc w:val="center"/>
              <w:rPr>
                <w:sz w:val="24"/>
                <w:szCs w:val="24"/>
              </w:rPr>
            </w:pPr>
            <w:r>
              <w:rPr>
                <w:sz w:val="24"/>
                <w:szCs w:val="24"/>
              </w:rPr>
              <w:t>10 [mV]</w:t>
            </w:r>
          </w:p>
        </w:tc>
        <w:tc>
          <w:tcPr>
            <w:tcW w:w="2266" w:type="dxa"/>
            <w:vAlign w:val="center"/>
          </w:tcPr>
          <w:p w14:paraId="3B74159A" w14:textId="7E8B9509" w:rsidR="00E47BE6" w:rsidRDefault="003306D6" w:rsidP="004233B4">
            <w:pPr>
              <w:jc w:val="center"/>
              <w:rPr>
                <w:sz w:val="24"/>
                <w:szCs w:val="24"/>
              </w:rPr>
            </w:pPr>
            <w:r>
              <w:rPr>
                <w:sz w:val="24"/>
                <w:szCs w:val="24"/>
              </w:rPr>
              <w:t>0.217 [%]</w:t>
            </w:r>
          </w:p>
        </w:tc>
      </w:tr>
      <w:tr w:rsidR="00E47BE6" w14:paraId="087255F9" w14:textId="77777777" w:rsidTr="004233B4">
        <w:trPr>
          <w:trHeight w:val="300"/>
        </w:trPr>
        <w:tc>
          <w:tcPr>
            <w:tcW w:w="1753" w:type="dxa"/>
            <w:vAlign w:val="center"/>
          </w:tcPr>
          <w:p w14:paraId="584DCF3A" w14:textId="77777777" w:rsidR="00E47BE6" w:rsidRDefault="00E47BE6" w:rsidP="00694B94">
            <w:pPr>
              <w:jc w:val="center"/>
              <w:rPr>
                <w:sz w:val="24"/>
                <w:szCs w:val="24"/>
              </w:rPr>
            </w:pPr>
            <w:r>
              <w:rPr>
                <w:sz w:val="24"/>
                <w:szCs w:val="24"/>
              </w:rPr>
              <w:t xml:space="preserve">UD1 </w:t>
            </w:r>
          </w:p>
          <w:p w14:paraId="3C13C0E8" w14:textId="77777777" w:rsidR="00E47BE6" w:rsidRDefault="00E47BE6" w:rsidP="00694B94">
            <w:pPr>
              <w:jc w:val="center"/>
              <w:rPr>
                <w:sz w:val="24"/>
                <w:szCs w:val="24"/>
              </w:rPr>
            </w:pPr>
            <w:r>
              <w:rPr>
                <w:sz w:val="24"/>
                <w:szCs w:val="24"/>
              </w:rPr>
              <w:t>Eclairé MAX</w:t>
            </w:r>
          </w:p>
        </w:tc>
        <w:tc>
          <w:tcPr>
            <w:tcW w:w="1606" w:type="dxa"/>
            <w:vAlign w:val="center"/>
          </w:tcPr>
          <w:p w14:paraId="5CDC6024" w14:textId="77777777" w:rsidR="00E47BE6" w:rsidRDefault="00E47BE6" w:rsidP="004233B4">
            <w:pPr>
              <w:jc w:val="center"/>
              <w:rPr>
                <w:sz w:val="24"/>
                <w:szCs w:val="24"/>
              </w:rPr>
            </w:pPr>
            <w:r>
              <w:rPr>
                <w:sz w:val="24"/>
                <w:szCs w:val="24"/>
              </w:rPr>
              <w:t>-</w:t>
            </w:r>
          </w:p>
        </w:tc>
        <w:tc>
          <w:tcPr>
            <w:tcW w:w="1881" w:type="dxa"/>
            <w:vAlign w:val="center"/>
          </w:tcPr>
          <w:p w14:paraId="0D613972" w14:textId="77777777" w:rsidR="00E47BE6" w:rsidRDefault="00E47BE6" w:rsidP="004233B4">
            <w:pPr>
              <w:jc w:val="center"/>
              <w:rPr>
                <w:sz w:val="24"/>
                <w:szCs w:val="24"/>
              </w:rPr>
            </w:pPr>
            <w:r w:rsidRPr="00B92AE1">
              <w:rPr>
                <w:sz w:val="24"/>
                <w:szCs w:val="24"/>
              </w:rPr>
              <w:t>1.0</w:t>
            </w:r>
            <w:r>
              <w:rPr>
                <w:sz w:val="24"/>
                <w:szCs w:val="24"/>
              </w:rPr>
              <w:t>6 V</w:t>
            </w:r>
          </w:p>
        </w:tc>
        <w:tc>
          <w:tcPr>
            <w:tcW w:w="2122" w:type="dxa"/>
            <w:vAlign w:val="center"/>
          </w:tcPr>
          <w:p w14:paraId="65E58142" w14:textId="77777777" w:rsidR="00E47BE6" w:rsidRDefault="00E47BE6" w:rsidP="004233B4">
            <w:pPr>
              <w:jc w:val="center"/>
              <w:rPr>
                <w:sz w:val="24"/>
                <w:szCs w:val="24"/>
              </w:rPr>
            </w:pPr>
            <w:r>
              <w:rPr>
                <w:sz w:val="24"/>
                <w:szCs w:val="24"/>
              </w:rPr>
              <w:t>-</w:t>
            </w:r>
          </w:p>
        </w:tc>
        <w:tc>
          <w:tcPr>
            <w:tcW w:w="2266" w:type="dxa"/>
            <w:vAlign w:val="center"/>
          </w:tcPr>
          <w:p w14:paraId="309CBFAE" w14:textId="77777777" w:rsidR="00E47BE6" w:rsidRDefault="00E47BE6" w:rsidP="004233B4">
            <w:pPr>
              <w:jc w:val="center"/>
              <w:rPr>
                <w:sz w:val="24"/>
                <w:szCs w:val="24"/>
              </w:rPr>
            </w:pPr>
            <w:r>
              <w:rPr>
                <w:sz w:val="24"/>
                <w:szCs w:val="24"/>
              </w:rPr>
              <w:t>-</w:t>
            </w:r>
          </w:p>
        </w:tc>
      </w:tr>
      <w:tr w:rsidR="00E47BE6" w14:paraId="175B1E66" w14:textId="77777777" w:rsidTr="004233B4">
        <w:trPr>
          <w:trHeight w:val="300"/>
        </w:trPr>
        <w:tc>
          <w:tcPr>
            <w:tcW w:w="1753" w:type="dxa"/>
            <w:vAlign w:val="center"/>
          </w:tcPr>
          <w:p w14:paraId="2558EA2E" w14:textId="77777777" w:rsidR="00E47BE6" w:rsidRDefault="00E47BE6" w:rsidP="00694B94">
            <w:pPr>
              <w:jc w:val="center"/>
              <w:rPr>
                <w:sz w:val="24"/>
                <w:szCs w:val="24"/>
              </w:rPr>
            </w:pPr>
            <w:r>
              <w:rPr>
                <w:sz w:val="24"/>
                <w:szCs w:val="24"/>
              </w:rPr>
              <w:t>ID1</w:t>
            </w:r>
          </w:p>
          <w:p w14:paraId="5F1CAD71" w14:textId="77777777" w:rsidR="00E47BE6" w:rsidRDefault="00E47BE6" w:rsidP="00694B94">
            <w:pPr>
              <w:jc w:val="center"/>
              <w:rPr>
                <w:sz w:val="24"/>
                <w:szCs w:val="24"/>
              </w:rPr>
            </w:pPr>
            <w:r>
              <w:rPr>
                <w:sz w:val="24"/>
                <w:szCs w:val="24"/>
              </w:rPr>
              <w:t>Pénombre</w:t>
            </w:r>
          </w:p>
        </w:tc>
        <w:tc>
          <w:tcPr>
            <w:tcW w:w="1606" w:type="dxa"/>
            <w:vAlign w:val="center"/>
          </w:tcPr>
          <w:p w14:paraId="6A36B3DF" w14:textId="77777777" w:rsidR="00E47BE6" w:rsidRDefault="00E47BE6" w:rsidP="004233B4">
            <w:pPr>
              <w:jc w:val="center"/>
              <w:rPr>
                <w:sz w:val="24"/>
                <w:szCs w:val="24"/>
              </w:rPr>
            </w:pPr>
            <w:r w:rsidRPr="004702DC">
              <w:rPr>
                <w:lang w:val="en-US"/>
              </w:rPr>
              <w:t>100</w:t>
            </w:r>
            <w:r>
              <w:rPr>
                <w:lang w:val="en-US"/>
              </w:rPr>
              <w:t xml:space="preserve"> nA</w:t>
            </w:r>
          </w:p>
        </w:tc>
        <w:tc>
          <w:tcPr>
            <w:tcW w:w="1881" w:type="dxa"/>
            <w:vAlign w:val="center"/>
          </w:tcPr>
          <w:p w14:paraId="4F9F5A76" w14:textId="77777777" w:rsidR="00E47BE6" w:rsidRDefault="00E47BE6" w:rsidP="004233B4">
            <w:pPr>
              <w:jc w:val="center"/>
              <w:rPr>
                <w:sz w:val="24"/>
                <w:szCs w:val="24"/>
              </w:rPr>
            </w:pPr>
            <w:r>
              <w:rPr>
                <w:sz w:val="24"/>
                <w:szCs w:val="24"/>
              </w:rPr>
              <w:t>500 nA</w:t>
            </w:r>
          </w:p>
        </w:tc>
        <w:tc>
          <w:tcPr>
            <w:tcW w:w="2122" w:type="dxa"/>
            <w:vAlign w:val="center"/>
          </w:tcPr>
          <w:p w14:paraId="2F5E42A6" w14:textId="030C350D" w:rsidR="00E47BE6" w:rsidRDefault="00341078" w:rsidP="004233B4">
            <w:pPr>
              <w:jc w:val="center"/>
              <w:rPr>
                <w:sz w:val="24"/>
                <w:szCs w:val="24"/>
              </w:rPr>
            </w:pPr>
            <w:r>
              <w:rPr>
                <w:sz w:val="24"/>
                <w:szCs w:val="24"/>
              </w:rPr>
              <w:t>-400 [nA]</w:t>
            </w:r>
          </w:p>
        </w:tc>
        <w:tc>
          <w:tcPr>
            <w:tcW w:w="2266" w:type="dxa"/>
            <w:vAlign w:val="center"/>
          </w:tcPr>
          <w:p w14:paraId="4E2FB5B7" w14:textId="716BCD36" w:rsidR="00E47BE6" w:rsidRDefault="002F652D" w:rsidP="004233B4">
            <w:pPr>
              <w:jc w:val="center"/>
              <w:rPr>
                <w:sz w:val="24"/>
                <w:szCs w:val="24"/>
              </w:rPr>
            </w:pPr>
            <w:r>
              <w:rPr>
                <w:sz w:val="24"/>
                <w:szCs w:val="24"/>
              </w:rPr>
              <w:t>-400 [%]</w:t>
            </w:r>
            <w:r w:rsidR="004233B4">
              <w:rPr>
                <w:sz w:val="24"/>
                <w:szCs w:val="24"/>
                <w:vertAlign w:val="superscript"/>
              </w:rPr>
              <w:t>1</w:t>
            </w:r>
          </w:p>
        </w:tc>
      </w:tr>
      <w:tr w:rsidR="00E47BE6" w14:paraId="75862172" w14:textId="77777777" w:rsidTr="004233B4">
        <w:trPr>
          <w:trHeight w:val="300"/>
        </w:trPr>
        <w:tc>
          <w:tcPr>
            <w:tcW w:w="1753" w:type="dxa"/>
            <w:vAlign w:val="center"/>
          </w:tcPr>
          <w:p w14:paraId="1DA9FEA2" w14:textId="77777777" w:rsidR="00E47BE6" w:rsidRDefault="00E47BE6" w:rsidP="00694B94">
            <w:pPr>
              <w:jc w:val="center"/>
              <w:rPr>
                <w:sz w:val="24"/>
                <w:szCs w:val="24"/>
              </w:rPr>
            </w:pPr>
            <w:r>
              <w:rPr>
                <w:sz w:val="24"/>
                <w:szCs w:val="24"/>
              </w:rPr>
              <w:t>ID1</w:t>
            </w:r>
          </w:p>
          <w:p w14:paraId="1D9A3C95" w14:textId="77777777" w:rsidR="00E47BE6" w:rsidRPr="00B6354E" w:rsidRDefault="00E47BE6" w:rsidP="00694B94">
            <w:pPr>
              <w:jc w:val="center"/>
              <w:rPr>
                <w:sz w:val="24"/>
                <w:szCs w:val="24"/>
              </w:rPr>
            </w:pPr>
            <w:r>
              <w:rPr>
                <w:sz w:val="24"/>
                <w:szCs w:val="24"/>
              </w:rPr>
              <w:t>Eclairé MIN</w:t>
            </w:r>
          </w:p>
        </w:tc>
        <w:tc>
          <w:tcPr>
            <w:tcW w:w="1606" w:type="dxa"/>
            <w:vAlign w:val="center"/>
          </w:tcPr>
          <w:p w14:paraId="4112EEA7" w14:textId="77777777" w:rsidR="00E47BE6" w:rsidRDefault="00E47BE6" w:rsidP="004233B4">
            <w:pPr>
              <w:jc w:val="center"/>
              <w:rPr>
                <w:sz w:val="24"/>
                <w:szCs w:val="24"/>
              </w:rPr>
            </w:pPr>
            <w:r>
              <w:rPr>
                <w:sz w:val="24"/>
                <w:szCs w:val="24"/>
              </w:rPr>
              <w:t>40 uA</w:t>
            </w:r>
          </w:p>
        </w:tc>
        <w:tc>
          <w:tcPr>
            <w:tcW w:w="1881" w:type="dxa"/>
            <w:vAlign w:val="center"/>
          </w:tcPr>
          <w:p w14:paraId="0E5A644C" w14:textId="77777777" w:rsidR="00E47BE6" w:rsidRDefault="00E47BE6" w:rsidP="004233B4">
            <w:pPr>
              <w:jc w:val="center"/>
              <w:rPr>
                <w:sz w:val="24"/>
                <w:szCs w:val="24"/>
              </w:rPr>
            </w:pPr>
            <w:r>
              <w:rPr>
                <w:sz w:val="24"/>
                <w:szCs w:val="24"/>
              </w:rPr>
              <w:t>42.5 uA</w:t>
            </w:r>
          </w:p>
        </w:tc>
        <w:tc>
          <w:tcPr>
            <w:tcW w:w="2122" w:type="dxa"/>
            <w:vAlign w:val="center"/>
          </w:tcPr>
          <w:p w14:paraId="3CC6731A" w14:textId="47B82A4D" w:rsidR="00E47BE6" w:rsidRDefault="00DA6F5F" w:rsidP="004233B4">
            <w:pPr>
              <w:jc w:val="center"/>
              <w:rPr>
                <w:sz w:val="24"/>
                <w:szCs w:val="24"/>
              </w:rPr>
            </w:pPr>
            <w:r>
              <w:rPr>
                <w:sz w:val="24"/>
                <w:szCs w:val="24"/>
              </w:rPr>
              <w:t>-2.5 [uA]</w:t>
            </w:r>
          </w:p>
        </w:tc>
        <w:tc>
          <w:tcPr>
            <w:tcW w:w="2266" w:type="dxa"/>
            <w:vAlign w:val="center"/>
          </w:tcPr>
          <w:p w14:paraId="243A8ED4" w14:textId="596D9999" w:rsidR="00E47BE6" w:rsidRDefault="00FB6CBB" w:rsidP="004233B4">
            <w:pPr>
              <w:jc w:val="center"/>
              <w:rPr>
                <w:sz w:val="24"/>
                <w:szCs w:val="24"/>
              </w:rPr>
            </w:pPr>
            <w:r>
              <w:rPr>
                <w:sz w:val="24"/>
                <w:szCs w:val="24"/>
              </w:rPr>
              <w:t>-6.25 [%]</w:t>
            </w:r>
          </w:p>
        </w:tc>
      </w:tr>
      <w:tr w:rsidR="00E47BE6" w14:paraId="2E92D216" w14:textId="77777777" w:rsidTr="004233B4">
        <w:trPr>
          <w:trHeight w:val="300"/>
        </w:trPr>
        <w:tc>
          <w:tcPr>
            <w:tcW w:w="1753" w:type="dxa"/>
            <w:vAlign w:val="center"/>
          </w:tcPr>
          <w:p w14:paraId="35BE08BA" w14:textId="77777777" w:rsidR="00E47BE6" w:rsidRDefault="00E47BE6" w:rsidP="00694B94">
            <w:pPr>
              <w:jc w:val="center"/>
              <w:rPr>
                <w:sz w:val="24"/>
                <w:szCs w:val="24"/>
              </w:rPr>
            </w:pPr>
            <w:r>
              <w:rPr>
                <w:sz w:val="24"/>
                <w:szCs w:val="24"/>
              </w:rPr>
              <w:t>ID1</w:t>
            </w:r>
          </w:p>
          <w:p w14:paraId="56619A37" w14:textId="77777777" w:rsidR="00E47BE6" w:rsidRDefault="00E47BE6" w:rsidP="00694B94">
            <w:pPr>
              <w:jc w:val="center"/>
              <w:rPr>
                <w:sz w:val="24"/>
                <w:szCs w:val="24"/>
              </w:rPr>
            </w:pPr>
            <w:r>
              <w:rPr>
                <w:sz w:val="24"/>
                <w:szCs w:val="24"/>
              </w:rPr>
              <w:t>Eclairé MAX</w:t>
            </w:r>
          </w:p>
        </w:tc>
        <w:tc>
          <w:tcPr>
            <w:tcW w:w="1606" w:type="dxa"/>
            <w:vAlign w:val="center"/>
          </w:tcPr>
          <w:p w14:paraId="7966173A" w14:textId="77777777" w:rsidR="00E47BE6" w:rsidRDefault="00E47BE6" w:rsidP="004233B4">
            <w:pPr>
              <w:jc w:val="center"/>
              <w:rPr>
                <w:sz w:val="24"/>
                <w:szCs w:val="24"/>
              </w:rPr>
            </w:pPr>
            <w:r>
              <w:rPr>
                <w:sz w:val="24"/>
                <w:szCs w:val="24"/>
              </w:rPr>
              <w:t>-</w:t>
            </w:r>
          </w:p>
        </w:tc>
        <w:tc>
          <w:tcPr>
            <w:tcW w:w="1881" w:type="dxa"/>
            <w:vAlign w:val="center"/>
          </w:tcPr>
          <w:p w14:paraId="5C9617CF" w14:textId="77777777" w:rsidR="00E47BE6" w:rsidRDefault="00E47BE6" w:rsidP="004233B4">
            <w:pPr>
              <w:jc w:val="center"/>
              <w:rPr>
                <w:sz w:val="24"/>
                <w:szCs w:val="24"/>
              </w:rPr>
            </w:pPr>
            <w:r>
              <w:rPr>
                <w:sz w:val="24"/>
                <w:szCs w:val="24"/>
              </w:rPr>
              <w:t>396 uA</w:t>
            </w:r>
          </w:p>
        </w:tc>
        <w:tc>
          <w:tcPr>
            <w:tcW w:w="2122" w:type="dxa"/>
            <w:vAlign w:val="center"/>
          </w:tcPr>
          <w:p w14:paraId="051C5744" w14:textId="77777777" w:rsidR="00E47BE6" w:rsidRDefault="00E47BE6" w:rsidP="004233B4">
            <w:pPr>
              <w:jc w:val="center"/>
              <w:rPr>
                <w:sz w:val="24"/>
                <w:szCs w:val="24"/>
              </w:rPr>
            </w:pPr>
            <w:r>
              <w:rPr>
                <w:sz w:val="24"/>
                <w:szCs w:val="24"/>
              </w:rPr>
              <w:t>-</w:t>
            </w:r>
          </w:p>
        </w:tc>
        <w:tc>
          <w:tcPr>
            <w:tcW w:w="2266" w:type="dxa"/>
            <w:vAlign w:val="center"/>
          </w:tcPr>
          <w:p w14:paraId="2B4C70DF" w14:textId="77777777" w:rsidR="00E47BE6" w:rsidRDefault="00E47BE6" w:rsidP="004233B4">
            <w:pPr>
              <w:jc w:val="center"/>
              <w:rPr>
                <w:sz w:val="24"/>
                <w:szCs w:val="24"/>
              </w:rPr>
            </w:pPr>
            <w:r>
              <w:rPr>
                <w:sz w:val="24"/>
                <w:szCs w:val="24"/>
              </w:rPr>
              <w:t>-</w:t>
            </w:r>
          </w:p>
        </w:tc>
      </w:tr>
      <w:tr w:rsidR="00FB6CBB" w14:paraId="748F3030" w14:textId="77777777" w:rsidTr="004233B4">
        <w:trPr>
          <w:trHeight w:val="300"/>
        </w:trPr>
        <w:tc>
          <w:tcPr>
            <w:tcW w:w="1753" w:type="dxa"/>
            <w:vAlign w:val="center"/>
          </w:tcPr>
          <w:p w14:paraId="38EF5F21" w14:textId="77777777" w:rsidR="00FB6CBB" w:rsidRDefault="00EC70F1" w:rsidP="00694B94">
            <w:pPr>
              <w:jc w:val="center"/>
              <w:rPr>
                <w:sz w:val="24"/>
                <w:szCs w:val="24"/>
              </w:rPr>
            </w:pPr>
            <w:r>
              <w:rPr>
                <w:sz w:val="24"/>
                <w:szCs w:val="24"/>
              </w:rPr>
              <w:t>UD1</w:t>
            </w:r>
          </w:p>
          <w:p w14:paraId="3E2C62A6" w14:textId="1566689B" w:rsidR="00EC70F1" w:rsidRDefault="0044760C" w:rsidP="00694B94">
            <w:pPr>
              <w:jc w:val="center"/>
              <w:rPr>
                <w:sz w:val="24"/>
                <w:szCs w:val="24"/>
              </w:rPr>
            </w:pPr>
            <w:r>
              <w:rPr>
                <w:sz w:val="24"/>
                <w:szCs w:val="24"/>
              </w:rPr>
              <w:t xml:space="preserve">Lumière collé </w:t>
            </w:r>
            <w:r w:rsidR="00063173">
              <w:rPr>
                <w:sz w:val="24"/>
                <w:szCs w:val="24"/>
              </w:rPr>
              <w:t>à la photodiode</w:t>
            </w:r>
          </w:p>
        </w:tc>
        <w:tc>
          <w:tcPr>
            <w:tcW w:w="1606" w:type="dxa"/>
            <w:vAlign w:val="center"/>
          </w:tcPr>
          <w:p w14:paraId="47D14289" w14:textId="0AF3DD22" w:rsidR="00FB6CBB" w:rsidRDefault="0044760C" w:rsidP="004233B4">
            <w:pPr>
              <w:jc w:val="center"/>
              <w:rPr>
                <w:sz w:val="24"/>
                <w:szCs w:val="24"/>
              </w:rPr>
            </w:pPr>
            <w:r>
              <w:rPr>
                <w:sz w:val="24"/>
                <w:szCs w:val="24"/>
              </w:rPr>
              <w:t>-</w:t>
            </w:r>
          </w:p>
        </w:tc>
        <w:tc>
          <w:tcPr>
            <w:tcW w:w="1881" w:type="dxa"/>
            <w:vAlign w:val="center"/>
          </w:tcPr>
          <w:p w14:paraId="41F25F81" w14:textId="594EB9D7" w:rsidR="00FB6CBB" w:rsidRPr="004233B4" w:rsidRDefault="0044760C" w:rsidP="004233B4">
            <w:pPr>
              <w:jc w:val="center"/>
              <w:rPr>
                <w:color w:val="EE0000"/>
                <w:vertAlign w:val="superscript"/>
              </w:rPr>
            </w:pPr>
            <w:r w:rsidRPr="004233B4">
              <w:rPr>
                <w:color w:val="EE0000"/>
              </w:rPr>
              <w:t>-0.564 V</w:t>
            </w:r>
            <w:r w:rsidR="004233B4">
              <w:rPr>
                <w:color w:val="EE0000"/>
                <w:vertAlign w:val="superscript"/>
              </w:rPr>
              <w:t>2</w:t>
            </w:r>
          </w:p>
        </w:tc>
        <w:tc>
          <w:tcPr>
            <w:tcW w:w="2122" w:type="dxa"/>
            <w:vAlign w:val="center"/>
          </w:tcPr>
          <w:p w14:paraId="0A46BA9F" w14:textId="1849F9CB" w:rsidR="00FB6CBB" w:rsidRDefault="004233B4" w:rsidP="004233B4">
            <w:pPr>
              <w:jc w:val="center"/>
              <w:rPr>
                <w:sz w:val="24"/>
                <w:szCs w:val="24"/>
              </w:rPr>
            </w:pPr>
            <w:r>
              <w:rPr>
                <w:sz w:val="24"/>
                <w:szCs w:val="24"/>
              </w:rPr>
              <w:t>-</w:t>
            </w:r>
          </w:p>
        </w:tc>
        <w:tc>
          <w:tcPr>
            <w:tcW w:w="2266" w:type="dxa"/>
            <w:vAlign w:val="center"/>
          </w:tcPr>
          <w:p w14:paraId="567228AC" w14:textId="589EC538" w:rsidR="00FB6CBB" w:rsidRDefault="004233B4" w:rsidP="004233B4">
            <w:pPr>
              <w:jc w:val="center"/>
              <w:rPr>
                <w:sz w:val="24"/>
                <w:szCs w:val="24"/>
              </w:rPr>
            </w:pPr>
            <w:r>
              <w:rPr>
                <w:sz w:val="24"/>
                <w:szCs w:val="24"/>
              </w:rPr>
              <w:t>-</w:t>
            </w:r>
          </w:p>
        </w:tc>
      </w:tr>
      <w:tr w:rsidR="00FB6CBB" w14:paraId="6D4B2122" w14:textId="77777777" w:rsidTr="004233B4">
        <w:trPr>
          <w:trHeight w:val="300"/>
        </w:trPr>
        <w:tc>
          <w:tcPr>
            <w:tcW w:w="1753" w:type="dxa"/>
            <w:vAlign w:val="center"/>
          </w:tcPr>
          <w:p w14:paraId="262999F1" w14:textId="08E5A4BE" w:rsidR="0044760C" w:rsidRDefault="0044760C" w:rsidP="0044760C">
            <w:pPr>
              <w:jc w:val="center"/>
              <w:rPr>
                <w:sz w:val="24"/>
                <w:szCs w:val="24"/>
              </w:rPr>
            </w:pPr>
            <w:r>
              <w:rPr>
                <w:sz w:val="24"/>
                <w:szCs w:val="24"/>
              </w:rPr>
              <w:t>ID1</w:t>
            </w:r>
          </w:p>
          <w:p w14:paraId="5463C397" w14:textId="370BCE5F" w:rsidR="00FB6CBB" w:rsidRDefault="0044760C" w:rsidP="0044760C">
            <w:pPr>
              <w:jc w:val="center"/>
              <w:rPr>
                <w:sz w:val="24"/>
                <w:szCs w:val="24"/>
              </w:rPr>
            </w:pPr>
            <w:r>
              <w:rPr>
                <w:sz w:val="24"/>
                <w:szCs w:val="24"/>
              </w:rPr>
              <w:t xml:space="preserve">Lumière collé </w:t>
            </w:r>
            <w:r w:rsidR="00063173">
              <w:rPr>
                <w:sz w:val="24"/>
                <w:szCs w:val="24"/>
              </w:rPr>
              <w:t>à la photodiode</w:t>
            </w:r>
          </w:p>
        </w:tc>
        <w:tc>
          <w:tcPr>
            <w:tcW w:w="1606" w:type="dxa"/>
            <w:vAlign w:val="center"/>
          </w:tcPr>
          <w:p w14:paraId="12535359" w14:textId="48770F95" w:rsidR="00FB6CBB" w:rsidRDefault="0044760C" w:rsidP="004233B4">
            <w:pPr>
              <w:jc w:val="center"/>
              <w:rPr>
                <w:sz w:val="24"/>
                <w:szCs w:val="24"/>
              </w:rPr>
            </w:pPr>
            <w:r>
              <w:rPr>
                <w:sz w:val="24"/>
                <w:szCs w:val="24"/>
              </w:rPr>
              <w:t>-</w:t>
            </w:r>
          </w:p>
        </w:tc>
        <w:tc>
          <w:tcPr>
            <w:tcW w:w="1881" w:type="dxa"/>
            <w:vAlign w:val="center"/>
          </w:tcPr>
          <w:p w14:paraId="21B1287E" w14:textId="4D89A76D" w:rsidR="00FB6CBB" w:rsidRPr="004233B4" w:rsidRDefault="0044760C" w:rsidP="004233B4">
            <w:pPr>
              <w:jc w:val="center"/>
              <w:rPr>
                <w:sz w:val="24"/>
                <w:szCs w:val="24"/>
                <w:vertAlign w:val="superscript"/>
              </w:rPr>
            </w:pPr>
            <w:r w:rsidRPr="004233B4">
              <w:rPr>
                <w:color w:val="EE0000"/>
              </w:rPr>
              <w:t>556 uA</w:t>
            </w:r>
            <w:r w:rsidR="004233B4">
              <w:rPr>
                <w:color w:val="EE0000"/>
                <w:vertAlign w:val="superscript"/>
              </w:rPr>
              <w:t>2</w:t>
            </w:r>
          </w:p>
        </w:tc>
        <w:tc>
          <w:tcPr>
            <w:tcW w:w="2122" w:type="dxa"/>
            <w:vAlign w:val="center"/>
          </w:tcPr>
          <w:p w14:paraId="246B353A" w14:textId="6900A3F4" w:rsidR="00FB6CBB" w:rsidRDefault="004233B4" w:rsidP="004233B4">
            <w:pPr>
              <w:jc w:val="center"/>
              <w:rPr>
                <w:sz w:val="24"/>
                <w:szCs w:val="24"/>
              </w:rPr>
            </w:pPr>
            <w:r>
              <w:rPr>
                <w:sz w:val="24"/>
                <w:szCs w:val="24"/>
              </w:rPr>
              <w:t>-</w:t>
            </w:r>
          </w:p>
        </w:tc>
        <w:tc>
          <w:tcPr>
            <w:tcW w:w="2266" w:type="dxa"/>
            <w:vAlign w:val="center"/>
          </w:tcPr>
          <w:p w14:paraId="3FE5C88A" w14:textId="5E00DFAA" w:rsidR="00FB6CBB" w:rsidRDefault="004233B4" w:rsidP="004233B4">
            <w:pPr>
              <w:jc w:val="center"/>
              <w:rPr>
                <w:sz w:val="24"/>
                <w:szCs w:val="24"/>
              </w:rPr>
            </w:pPr>
            <w:r>
              <w:rPr>
                <w:sz w:val="24"/>
                <w:szCs w:val="24"/>
              </w:rPr>
              <w:t>-</w:t>
            </w:r>
          </w:p>
        </w:tc>
      </w:tr>
    </w:tbl>
    <w:p w14:paraId="5CA44CAF" w14:textId="77777777" w:rsidR="000B06A7" w:rsidRDefault="000B06A7" w:rsidP="00E47BE6">
      <w:pPr>
        <w:rPr>
          <w:b/>
          <w:bCs/>
          <w:color w:val="EE0000"/>
        </w:rPr>
      </w:pPr>
    </w:p>
    <w:p w14:paraId="0A214584" w14:textId="100CE2D9" w:rsidR="006170B6" w:rsidRDefault="004233B4" w:rsidP="006170B6">
      <w:r w:rsidRPr="004233B4">
        <w:rPr>
          <w:vertAlign w:val="superscript"/>
        </w:rPr>
        <w:t>1</w:t>
      </w:r>
      <w:r>
        <w:t xml:space="preserve"> </w:t>
      </w:r>
      <w:r w:rsidR="006170B6">
        <w:t xml:space="preserve">Cette valeur peut s’expliquer car </w:t>
      </w:r>
      <w:r w:rsidR="00EA0B64">
        <w:t>étant des courant extrêmement faible il se peut qu’il y ait une erreur de mesure.</w:t>
      </w:r>
    </w:p>
    <w:p w14:paraId="417C02F1" w14:textId="74DEE721" w:rsidR="004233B4" w:rsidRDefault="004233B4" w:rsidP="006170B6">
      <w:r w:rsidRPr="001F541C">
        <w:rPr>
          <w:color w:val="EE0000"/>
          <w:vertAlign w:val="superscript"/>
        </w:rPr>
        <w:t>2</w:t>
      </w:r>
      <w:r>
        <w:t xml:space="preserve"> Pour cette mesure nous supposons que lorsque la </w:t>
      </w:r>
      <w:r w:rsidR="00C6791B">
        <w:t xml:space="preserve">photodiode arrive en saturation </w:t>
      </w:r>
      <w:r w:rsidR="00046D90">
        <w:t xml:space="preserve">elle </w:t>
      </w:r>
      <w:r w:rsidR="008662F1">
        <w:t>arrête</w:t>
      </w:r>
      <w:r w:rsidR="00046D90">
        <w:t xml:space="preserve"> de conduire et se transforme en générateur </w:t>
      </w:r>
      <w:r w:rsidR="008662F1">
        <w:t xml:space="preserve">photovoltaïque. </w:t>
      </w:r>
      <w:r w:rsidR="00C6791B">
        <w:rPr>
          <w:sz w:val="24"/>
          <w:szCs w:val="24"/>
        </w:rPr>
        <w:t xml:space="preserve"> </w:t>
      </w:r>
    </w:p>
    <w:p w14:paraId="765449E2" w14:textId="2737F716" w:rsidR="0014588A" w:rsidRDefault="0014588A" w:rsidP="0014588A">
      <w:pPr>
        <w:pStyle w:val="Titre2"/>
        <w:rPr>
          <w:sz w:val="22"/>
          <w:szCs w:val="22"/>
          <w:lang w:val="fr-CH"/>
        </w:rPr>
      </w:pPr>
      <w:bookmarkStart w:id="45" w:name="_Toc241174890"/>
      <w:r w:rsidRPr="0009040A">
        <w:rPr>
          <w:sz w:val="22"/>
          <w:szCs w:val="22"/>
          <w:lang w:val="fr-CH"/>
        </w:rPr>
        <w:t>6.5.</w:t>
      </w:r>
      <w:r>
        <w:rPr>
          <w:sz w:val="22"/>
          <w:szCs w:val="22"/>
          <w:lang w:val="fr-CH"/>
        </w:rPr>
        <w:t>2</w:t>
      </w:r>
      <w:r w:rsidRPr="0009040A">
        <w:rPr>
          <w:sz w:val="22"/>
          <w:szCs w:val="22"/>
          <w:lang w:val="fr-CH"/>
        </w:rPr>
        <w:t xml:space="preserve"> </w:t>
      </w:r>
      <w:r w:rsidR="00923F28">
        <w:rPr>
          <w:sz w:val="22"/>
          <w:szCs w:val="22"/>
          <w:lang w:val="fr-CH"/>
        </w:rPr>
        <w:t>Photovoltaïque</w:t>
      </w:r>
      <w:r w:rsidRPr="0009040A">
        <w:rPr>
          <w:sz w:val="22"/>
          <w:szCs w:val="22"/>
          <w:lang w:val="fr-CH"/>
        </w:rPr>
        <w:t xml:space="preserve"> :</w:t>
      </w:r>
      <w:bookmarkEnd w:id="45"/>
    </w:p>
    <w:p w14:paraId="06C727F6" w14:textId="4FCDB59A" w:rsidR="00A12E51" w:rsidRDefault="0014588A" w:rsidP="008662F1">
      <w:pPr>
        <w:rPr>
          <w:b/>
          <w:bCs/>
          <w:color w:val="00B050"/>
          <w:sz w:val="40"/>
          <w:szCs w:val="40"/>
          <w:lang w:val="fr-CH"/>
        </w:rPr>
      </w:pPr>
      <w:r>
        <w:rPr>
          <w:lang w:val="fr-CH"/>
        </w:rPr>
        <w:t xml:space="preserve">On peut remarquer que </w:t>
      </w:r>
      <w:r w:rsidR="006D1FE2">
        <w:rPr>
          <w:lang w:val="fr-CH"/>
        </w:rPr>
        <w:t>lorsque</w:t>
      </w:r>
      <w:r>
        <w:rPr>
          <w:lang w:val="fr-CH"/>
        </w:rPr>
        <w:t xml:space="preserve"> l’on </w:t>
      </w:r>
      <w:r w:rsidR="009A76E1">
        <w:rPr>
          <w:lang w:val="fr-CH"/>
        </w:rPr>
        <w:t>tire le courant minimum (~58.5 [uA])</w:t>
      </w:r>
      <w:r>
        <w:rPr>
          <w:lang w:val="fr-CH"/>
        </w:rPr>
        <w:t xml:space="preserve"> </w:t>
      </w:r>
      <w:r w:rsidR="002D5F23">
        <w:rPr>
          <w:lang w:val="fr-CH"/>
        </w:rPr>
        <w:t xml:space="preserve">la tension du </w:t>
      </w:r>
      <w:r w:rsidR="00F91385">
        <w:rPr>
          <w:lang w:val="fr-CH"/>
        </w:rPr>
        <w:t>panneau solaire est au maximum</w:t>
      </w:r>
      <w:r w:rsidR="006D1FE2">
        <w:rPr>
          <w:lang w:val="fr-CH"/>
        </w:rPr>
        <w:t xml:space="preserve"> </w:t>
      </w:r>
      <w:r w:rsidR="0082496E">
        <w:rPr>
          <w:lang w:val="fr-CH"/>
        </w:rPr>
        <w:t>(</w:t>
      </w:r>
      <w:r w:rsidR="00BE2243">
        <w:rPr>
          <w:lang w:val="fr-CH"/>
        </w:rPr>
        <w:t>~</w:t>
      </w:r>
      <w:r w:rsidR="0082496E">
        <w:rPr>
          <w:lang w:val="fr-CH"/>
        </w:rPr>
        <w:t>5.18</w:t>
      </w:r>
      <w:r w:rsidR="00BE2243">
        <w:rPr>
          <w:lang w:val="fr-CH"/>
        </w:rPr>
        <w:t xml:space="preserve"> [V])</w:t>
      </w:r>
      <w:r w:rsidR="00F91385">
        <w:rPr>
          <w:lang w:val="fr-CH"/>
        </w:rPr>
        <w:t xml:space="preserve"> </w:t>
      </w:r>
      <w:r w:rsidR="00311E36">
        <w:rPr>
          <w:lang w:val="fr-CH"/>
        </w:rPr>
        <w:t xml:space="preserve">contrairement </w:t>
      </w:r>
      <w:r w:rsidR="00BE2243">
        <w:rPr>
          <w:lang w:val="fr-CH"/>
        </w:rPr>
        <w:t>à</w:t>
      </w:r>
      <w:r w:rsidR="00311E36">
        <w:rPr>
          <w:lang w:val="fr-CH"/>
        </w:rPr>
        <w:t xml:space="preserve"> lorsque l’on tire </w:t>
      </w:r>
      <w:r w:rsidR="009708E8">
        <w:rPr>
          <w:lang w:val="fr-CH"/>
        </w:rPr>
        <w:t xml:space="preserve">le courant max </w:t>
      </w:r>
      <w:r w:rsidR="009A76E1">
        <w:rPr>
          <w:lang w:val="fr-CH"/>
        </w:rPr>
        <w:t>(</w:t>
      </w:r>
      <w:r w:rsidR="009708E8">
        <w:rPr>
          <w:lang w:val="fr-CH"/>
        </w:rPr>
        <w:t>~76</w:t>
      </w:r>
      <w:r w:rsidR="00B7079D">
        <w:rPr>
          <w:lang w:val="fr-CH"/>
        </w:rPr>
        <w:t>1</w:t>
      </w:r>
      <w:r w:rsidR="009708E8">
        <w:rPr>
          <w:lang w:val="fr-CH"/>
        </w:rPr>
        <w:t xml:space="preserve"> [uA]</w:t>
      </w:r>
      <w:r w:rsidR="009A76E1">
        <w:rPr>
          <w:lang w:val="fr-CH"/>
        </w:rPr>
        <w:t>)</w:t>
      </w:r>
      <w:r w:rsidR="009708E8">
        <w:rPr>
          <w:lang w:val="fr-CH"/>
        </w:rPr>
        <w:t xml:space="preserve"> </w:t>
      </w:r>
      <w:r w:rsidR="00BE2243">
        <w:rPr>
          <w:lang w:val="fr-CH"/>
        </w:rPr>
        <w:t>la tension est au minimum (</w:t>
      </w:r>
      <w:r w:rsidR="009A76E1">
        <w:rPr>
          <w:lang w:val="fr-CH"/>
        </w:rPr>
        <w:t>~</w:t>
      </w:r>
      <w:r w:rsidR="00BE2243">
        <w:rPr>
          <w:lang w:val="fr-CH"/>
        </w:rPr>
        <w:t>1.80 [mV])</w:t>
      </w:r>
      <w:r w:rsidR="009A76E1">
        <w:rPr>
          <w:lang w:val="fr-CH"/>
        </w:rPr>
        <w:t>.</w:t>
      </w:r>
      <w:r w:rsidR="001F5BD4">
        <w:rPr>
          <w:lang w:val="fr-CH"/>
        </w:rPr>
        <w:t xml:space="preserve"> Ce qui nous donne le point de </w:t>
      </w:r>
      <w:r w:rsidR="001F5BD4" w:rsidRPr="001F5BD4">
        <w:rPr>
          <w:b/>
          <w:bCs/>
          <w:lang w:val="fr-CH"/>
        </w:rPr>
        <w:t>MPP</w:t>
      </w:r>
      <w:r w:rsidR="001F5BD4">
        <w:rPr>
          <w:lang w:val="fr-CH"/>
        </w:rPr>
        <w:t xml:space="preserve"> à :</w:t>
      </w:r>
      <w:r w:rsidR="001F5BD4" w:rsidRPr="001F5BD4">
        <w:t xml:space="preserve"> </w:t>
      </w:r>
      <w:r w:rsidR="001F5BD4" w:rsidRPr="001F5BD4">
        <w:rPr>
          <w:b/>
          <w:bCs/>
        </w:rPr>
        <w:t>~2.9 [mW]</w:t>
      </w:r>
    </w:p>
    <w:p w14:paraId="4B5A00CA" w14:textId="1C9D0246" w:rsidR="008662F1" w:rsidRPr="00A12E51" w:rsidRDefault="008662F1" w:rsidP="008662F1">
      <w:pPr>
        <w:rPr>
          <w:lang w:val="fr-CH"/>
        </w:rPr>
      </w:pPr>
      <w:r>
        <w:rPr>
          <w:lang w:val="fr-CH"/>
        </w:rPr>
        <w:t xml:space="preserve">Nous pouvons remarquer que la photodiode bien que prévu pour ne pas être </w:t>
      </w:r>
      <w:r w:rsidR="001F5BD4">
        <w:rPr>
          <w:lang w:val="fr-CH"/>
        </w:rPr>
        <w:t xml:space="preserve">un élément photovoltaïque peut se comporter comme ce dernier. Elle a un </w:t>
      </w:r>
      <w:r w:rsidR="001F5BD4" w:rsidRPr="001F5BD4">
        <w:rPr>
          <w:b/>
          <w:bCs/>
          <w:lang w:val="fr-CH"/>
        </w:rPr>
        <w:t>MPP</w:t>
      </w:r>
      <w:r w:rsidR="001F5BD4">
        <w:rPr>
          <w:lang w:val="fr-CH"/>
        </w:rPr>
        <w:t xml:space="preserve"> de </w:t>
      </w:r>
      <w:r w:rsidR="001F5BD4" w:rsidRPr="001F5BD4">
        <w:rPr>
          <w:b/>
          <w:bCs/>
          <w:lang w:val="fr-CH"/>
        </w:rPr>
        <w:t>(</w:t>
      </w:r>
      <w:r w:rsidR="001F5BD4" w:rsidRPr="001F5BD4">
        <w:rPr>
          <w:b/>
          <w:bCs/>
        </w:rPr>
        <w:t>~24.4 [uW]</w:t>
      </w:r>
      <w:r w:rsidR="001F5BD4" w:rsidRPr="001F5BD4">
        <w:rPr>
          <w:b/>
          <w:bCs/>
          <w:lang w:val="fr-CH"/>
        </w:rPr>
        <w:t>)</w:t>
      </w:r>
      <w:r w:rsidR="001F5BD4">
        <w:rPr>
          <w:lang w:val="fr-CH"/>
        </w:rPr>
        <w:t xml:space="preserve"> bien plus faible que le panneau solaire car elle n’est pas prévue à cet effet.</w:t>
      </w:r>
    </w:p>
    <w:p w14:paraId="5605FD19" w14:textId="38C222F5" w:rsidR="00434EDD" w:rsidRDefault="00355B4B" w:rsidP="00007E74">
      <w:pPr>
        <w:pStyle w:val="Titre1"/>
      </w:pPr>
      <w:bookmarkStart w:id="46" w:name="_Toc241174891"/>
      <w:r>
        <w:t>7</w:t>
      </w:r>
      <w:r w:rsidR="00686C4F">
        <w:t xml:space="preserve"> Conclusion</w:t>
      </w:r>
      <w:bookmarkEnd w:id="46"/>
      <w:r w:rsidR="00686C4F">
        <w:t xml:space="preserve"> </w:t>
      </w:r>
    </w:p>
    <w:p w14:paraId="20470348" w14:textId="559A287E" w:rsidR="00434EDD" w:rsidRDefault="00A03841" w:rsidP="00A03841">
      <w:pPr>
        <w:pStyle w:val="Titre2"/>
      </w:pPr>
      <w:bookmarkStart w:id="47" w:name="_Toc241174892"/>
      <w:r>
        <w:t>7.1 Diode en commutation</w:t>
      </w:r>
      <w:bookmarkEnd w:id="47"/>
    </w:p>
    <w:p w14:paraId="582F05B9" w14:textId="55FE529E" w:rsidR="00007E74" w:rsidRDefault="00EA5ACF" w:rsidP="00B17FA0">
      <w:r>
        <w:t xml:space="preserve">Ce rapport nous permis d’étudier </w:t>
      </w:r>
      <w:r w:rsidR="00B65E0C">
        <w:t>le comportement de trois types de diodes</w:t>
      </w:r>
      <w:r w:rsidR="001938B7">
        <w:t xml:space="preserve"> (1N4148, 1N4004, SB 2100E-G)</w:t>
      </w:r>
      <w:r w:rsidR="00A43536">
        <w:t xml:space="preserve">. Nous avons pu observer </w:t>
      </w:r>
      <w:r w:rsidR="009C647B">
        <w:t xml:space="preserve">le comportement des ces diode </w:t>
      </w:r>
      <w:r w:rsidR="006270F2">
        <w:t xml:space="preserve">en régime de commutation. Dans l’ensemble les analyse nous on permis d’observer une </w:t>
      </w:r>
      <w:r w:rsidR="00C533D8">
        <w:t>bonne similitude entre les résultats théorique, de simulation et de mesure</w:t>
      </w:r>
      <w:r w:rsidR="00163F40">
        <w:t xml:space="preserve"> pour </w:t>
      </w:r>
      <w:r w:rsidR="00550EEA">
        <w:t>les tensions</w:t>
      </w:r>
      <w:r w:rsidR="00163F40">
        <w:t xml:space="preserve"> Uj et les courant en direct Id.</w:t>
      </w:r>
      <w:r w:rsidR="00550EEA">
        <w:t xml:space="preserve"> </w:t>
      </w:r>
      <w:r w:rsidR="00C650BD">
        <w:t>Pour ce qui est du trr le seul qui a été mesurable est celui de la diode 1N4004</w:t>
      </w:r>
      <w:r w:rsidR="00D7437A">
        <w:t>, une différence relative de -42.4</w:t>
      </w:r>
      <w:r w:rsidR="00B54C55">
        <w:t xml:space="preserve">% a été observé entre la théorie et la mesure et de </w:t>
      </w:r>
      <w:r w:rsidR="00C51AAB">
        <w:t>-1.18% entre la mesure et la simulation</w:t>
      </w:r>
      <w:r w:rsidR="00AD26F5">
        <w:t xml:space="preserve">. Nous </w:t>
      </w:r>
      <w:r w:rsidR="001D1AC3">
        <w:t>pensons</w:t>
      </w:r>
      <w:r w:rsidR="00AD26F5">
        <w:t xml:space="preserve"> que la différence de -42.4 pourcent entre la mesure et la théorie est grande mais qu’elle peut peut-être s’explique par </w:t>
      </w:r>
      <w:r w:rsidR="001D1AC3">
        <w:t xml:space="preserve">la tolérance des différent composant et la précision </w:t>
      </w:r>
      <w:r w:rsidR="00B3747E">
        <w:t>des appareils</w:t>
      </w:r>
      <w:r w:rsidR="001D1AC3">
        <w:t xml:space="preserve"> de mesures.</w:t>
      </w:r>
      <w:r w:rsidR="0076309D">
        <w:t xml:space="preserve"> Mais dans l’ensemble les mesures restent co</w:t>
      </w:r>
      <w:r w:rsidR="00B3747E">
        <w:t>hérentes avec les simulations même si des différences peuvent être observées</w:t>
      </w:r>
    </w:p>
    <w:p w14:paraId="1965AE86" w14:textId="768B574C" w:rsidR="009F4877" w:rsidRDefault="00007E74" w:rsidP="00007E74">
      <w:pPr>
        <w:jc w:val="left"/>
      </w:pPr>
      <w:r>
        <w:br w:type="page"/>
      </w:r>
    </w:p>
    <w:p w14:paraId="2C2BBE30" w14:textId="734A4207" w:rsidR="009F4877" w:rsidRDefault="009F4877" w:rsidP="009F4877">
      <w:pPr>
        <w:pStyle w:val="Titre2"/>
      </w:pPr>
      <w:bookmarkStart w:id="48" w:name="_Toc241174893"/>
      <w:r>
        <w:lastRenderedPageBreak/>
        <w:t>7.2 Mesure supplémentaire</w:t>
      </w:r>
      <w:bookmarkEnd w:id="48"/>
    </w:p>
    <w:p w14:paraId="2B1A1026" w14:textId="5BB7F3AD" w:rsidR="003C5296" w:rsidRDefault="00BB14D4" w:rsidP="009F4877">
      <w:r>
        <w:t xml:space="preserve">Lors de </w:t>
      </w:r>
      <w:r w:rsidR="00D82155">
        <w:t xml:space="preserve">la mesure de la diode en mode photoconducteur nous avons remarqué une </w:t>
      </w:r>
      <w:r w:rsidR="001F599D">
        <w:t xml:space="preserve">différence de conductivité en fonction de l’éclairage comme attendu du datasheet. Cependant une mesure nous </w:t>
      </w:r>
      <w:r w:rsidR="00EB7563">
        <w:t>a</w:t>
      </w:r>
      <w:r w:rsidR="001F599D">
        <w:t xml:space="preserve"> étonné lorsque l’on collait la lumière du téléphone à la photodiode </w:t>
      </w:r>
      <w:r w:rsidR="00EC33F4">
        <w:t xml:space="preserve">la tension chutais au négatif. Nous avons supposé que lorsque la </w:t>
      </w:r>
      <w:r w:rsidR="005565AB">
        <w:t>diode saturait elle se transformais en cellule photovoltaïque.</w:t>
      </w:r>
    </w:p>
    <w:p w14:paraId="107CF03D" w14:textId="77777777" w:rsidR="00D279F7" w:rsidRDefault="00D279F7" w:rsidP="009F4877"/>
    <w:p w14:paraId="672C0417" w14:textId="7849DD5F" w:rsidR="005565AB" w:rsidRPr="00D279F7" w:rsidRDefault="00D279F7" w:rsidP="009F4877">
      <w:r>
        <w:t xml:space="preserve">Pour les mesures des éléments photovoltaïque nous avons remarqué un MPP de </w:t>
      </w:r>
      <w:r w:rsidRPr="00D279F7">
        <w:rPr>
          <w:b/>
          <w:bCs/>
        </w:rPr>
        <w:t>~2.9 [mW]</w:t>
      </w:r>
      <w:r>
        <w:rPr>
          <w:b/>
          <w:bCs/>
        </w:rPr>
        <w:t xml:space="preserve"> </w:t>
      </w:r>
      <w:r>
        <w:t xml:space="preserve">pour le panneau solaire comparé à </w:t>
      </w:r>
      <w:r w:rsidRPr="00D279F7">
        <w:rPr>
          <w:b/>
          <w:bCs/>
        </w:rPr>
        <w:t>~24.4 [uW]</w:t>
      </w:r>
      <w:r>
        <w:rPr>
          <w:b/>
          <w:bCs/>
        </w:rPr>
        <w:t xml:space="preserve"> </w:t>
      </w:r>
      <w:r>
        <w:t xml:space="preserve">pour la diode ce qui n’est pas étonnant étant donné qu’un panneau solaire n’est qu’une </w:t>
      </w:r>
      <w:r w:rsidR="007101BF">
        <w:t xml:space="preserve">mise en série de </w:t>
      </w:r>
      <w:r w:rsidR="008C0161">
        <w:t>plusieurs photodiodes</w:t>
      </w:r>
      <w:r w:rsidR="007101BF">
        <w:t xml:space="preserve">. </w:t>
      </w:r>
      <w:r w:rsidR="008C0161">
        <w:t xml:space="preserve">Malheureusement durant nos mesures nous n’avons pas réussi à mesurer plus de points lors </w:t>
      </w:r>
      <w:r w:rsidR="00EB7563">
        <w:t xml:space="preserve">de la chute de la tension juste après le MPP. </w:t>
      </w:r>
    </w:p>
    <w:p w14:paraId="72055484" w14:textId="77777777" w:rsidR="00EE6228" w:rsidRDefault="00EE6228" w:rsidP="00EE6228">
      <w:pPr>
        <w:jc w:val="left"/>
      </w:pPr>
    </w:p>
    <w:p w14:paraId="71BC7048" w14:textId="77777777" w:rsidR="00EE6228" w:rsidRDefault="00EE6228" w:rsidP="00EE6228">
      <w:pPr>
        <w:jc w:val="left"/>
      </w:pPr>
    </w:p>
    <w:p w14:paraId="33AD0515" w14:textId="77777777" w:rsidR="00E15960" w:rsidRDefault="00E15960" w:rsidP="00812ECE"/>
    <w:p w14:paraId="309782CC" w14:textId="2B16AFBB" w:rsidR="00E15960" w:rsidRPr="00224524" w:rsidRDefault="00E15960" w:rsidP="00812ECE">
      <w:pPr>
        <w:rPr>
          <w:lang w:val="fr-CH"/>
        </w:rPr>
      </w:pPr>
      <w:r w:rsidRPr="00224524">
        <w:rPr>
          <w:lang w:val="fr-CH"/>
        </w:rPr>
        <w:t xml:space="preserve">ETML, le </w:t>
      </w:r>
      <w:r w:rsidR="00B12FAF">
        <w:rPr>
          <w:lang w:val="fr-CH"/>
        </w:rPr>
        <w:t>1</w:t>
      </w:r>
      <w:r w:rsidR="007042C5">
        <w:rPr>
          <w:lang w:val="fr-CH"/>
        </w:rPr>
        <w:t>8</w:t>
      </w:r>
      <w:r w:rsidR="00224524" w:rsidRPr="00224524">
        <w:rPr>
          <w:lang w:val="fr-CH"/>
        </w:rPr>
        <w:t>.0</w:t>
      </w:r>
      <w:r w:rsidR="00B12FAF">
        <w:rPr>
          <w:lang w:val="fr-CH"/>
        </w:rPr>
        <w:t>9</w:t>
      </w:r>
      <w:r w:rsidR="00224524" w:rsidRPr="00224524">
        <w:rPr>
          <w:lang w:val="fr-CH"/>
        </w:rPr>
        <w:t>.2025</w:t>
      </w:r>
      <w:r w:rsidRPr="00224524">
        <w:rPr>
          <w:lang w:val="fr-CH"/>
        </w:rPr>
        <w:tab/>
      </w:r>
      <w:r w:rsidRPr="00224524">
        <w:rPr>
          <w:lang w:val="fr-CH"/>
        </w:rPr>
        <w:tab/>
      </w:r>
      <w:r w:rsidRPr="00224524">
        <w:rPr>
          <w:lang w:val="fr-CH"/>
        </w:rPr>
        <w:tab/>
      </w:r>
      <w:r w:rsidRPr="00224524">
        <w:rPr>
          <w:lang w:val="fr-CH"/>
        </w:rPr>
        <w:tab/>
      </w:r>
      <w:r w:rsidRPr="00224524">
        <w:rPr>
          <w:lang w:val="fr-CH"/>
        </w:rPr>
        <w:tab/>
      </w:r>
      <w:r w:rsidRPr="00224524">
        <w:rPr>
          <w:lang w:val="fr-CH"/>
        </w:rPr>
        <w:tab/>
      </w:r>
      <w:r w:rsidRPr="00224524">
        <w:rPr>
          <w:lang w:val="fr-CH"/>
        </w:rPr>
        <w:tab/>
      </w:r>
      <w:r w:rsidRPr="00224524">
        <w:rPr>
          <w:lang w:val="fr-CH"/>
        </w:rPr>
        <w:tab/>
      </w:r>
      <w:r w:rsidR="00224524" w:rsidRPr="00224524">
        <w:rPr>
          <w:lang w:val="fr-CH"/>
        </w:rPr>
        <w:t>Noé Alam</w:t>
      </w:r>
      <w:r w:rsidR="007042C5">
        <w:rPr>
          <w:lang w:val="fr-CH"/>
        </w:rPr>
        <w:t xml:space="preserve"> &amp; Matéo Churin</w:t>
      </w:r>
    </w:p>
    <w:p w14:paraId="3F81A234" w14:textId="77777777" w:rsidR="00E15960" w:rsidRPr="00224524" w:rsidRDefault="00E15960" w:rsidP="00812ECE">
      <w:pPr>
        <w:rPr>
          <w:lang w:val="fr-CH"/>
        </w:rPr>
      </w:pPr>
    </w:p>
    <w:p w14:paraId="41F33284" w14:textId="77777777" w:rsidR="008446D2" w:rsidRDefault="008446D2" w:rsidP="008446D2">
      <w:pPr>
        <w:rPr>
          <w:lang w:val="fr-CH"/>
        </w:rPr>
      </w:pPr>
    </w:p>
    <w:p w14:paraId="2609A114" w14:textId="1E1CBD26" w:rsidR="008446D2" w:rsidRDefault="004F3A10" w:rsidP="004F3A10">
      <w:pPr>
        <w:jc w:val="left"/>
        <w:rPr>
          <w:lang w:val="fr-CH"/>
        </w:rPr>
      </w:pPr>
      <w:r>
        <w:rPr>
          <w:lang w:val="fr-CH"/>
        </w:rPr>
        <w:br w:type="page"/>
      </w:r>
    </w:p>
    <w:p w14:paraId="6FB09122" w14:textId="45CF5BD8" w:rsidR="00AB009C" w:rsidRPr="0014588A" w:rsidRDefault="00686C4F" w:rsidP="00F9627B">
      <w:pPr>
        <w:pStyle w:val="Titre1"/>
        <w:rPr>
          <w:lang w:val="fr-CH"/>
        </w:rPr>
      </w:pPr>
      <w:bookmarkStart w:id="49" w:name="_Toc208927474"/>
      <w:bookmarkStart w:id="50" w:name="_Toc241174894"/>
      <w:r w:rsidRPr="0014588A">
        <w:rPr>
          <w:lang w:val="fr-CH"/>
        </w:rPr>
        <w:lastRenderedPageBreak/>
        <w:t xml:space="preserve">8 </w:t>
      </w:r>
      <w:r w:rsidR="00F9627B" w:rsidRPr="0014588A">
        <w:rPr>
          <w:lang w:val="fr-CH"/>
        </w:rPr>
        <w:t>Annexes</w:t>
      </w:r>
      <w:bookmarkEnd w:id="49"/>
      <w:bookmarkEnd w:id="50"/>
    </w:p>
    <w:p w14:paraId="4BB91818" w14:textId="0E4D74CA" w:rsidR="006511BD" w:rsidRDefault="00586B82" w:rsidP="00586B82">
      <w:pPr>
        <w:pStyle w:val="Titre2"/>
      </w:pPr>
      <w:bookmarkStart w:id="51" w:name="_Toc241174895"/>
      <w:r w:rsidRPr="006C7A46">
        <w:rPr>
          <w:lang w:val="fr-CH"/>
        </w:rPr>
        <w:t xml:space="preserve">8.1 </w:t>
      </w:r>
      <w:r w:rsidR="006C7A46">
        <w:t>Impact du duty cycle &gt; 10%</w:t>
      </w:r>
      <w:bookmarkEnd w:id="51"/>
    </w:p>
    <w:p w14:paraId="7FDF7E8B" w14:textId="04FCE8C8" w:rsidR="003159BD" w:rsidRPr="003159BD" w:rsidRDefault="00213494" w:rsidP="003159BD">
      <w:pPr>
        <w:pStyle w:val="Titre2"/>
      </w:pPr>
      <w:bookmarkStart w:id="52" w:name="_Toc241174896"/>
      <w:r>
        <w:t xml:space="preserve">8.1.1 </w:t>
      </w:r>
      <w:r w:rsidR="006C7A46" w:rsidRPr="0024077B">
        <w:t>Simulation avec duty cycle a 50% 1N4004</w:t>
      </w:r>
      <w:bookmarkEnd w:id="52"/>
    </w:p>
    <w:p w14:paraId="5DD437ED" w14:textId="28A7F2E9" w:rsidR="006C7A46" w:rsidRDefault="006C7A46" w:rsidP="006C7A46">
      <w:r>
        <w:rPr>
          <w:noProof/>
        </w:rPr>
        <w:drawing>
          <wp:inline distT="0" distB="0" distL="0" distR="0" wp14:anchorId="4E1E9AA1" wp14:editId="2DD45225">
            <wp:extent cx="6114415" cy="2957830"/>
            <wp:effectExtent l="0" t="0" r="635" b="0"/>
            <wp:docPr id="7356066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14415" cy="2957830"/>
                    </a:xfrm>
                    <a:prstGeom prst="rect">
                      <a:avLst/>
                    </a:prstGeom>
                    <a:noFill/>
                    <a:ln>
                      <a:noFill/>
                    </a:ln>
                  </pic:spPr>
                </pic:pic>
              </a:graphicData>
            </a:graphic>
          </wp:inline>
        </w:drawing>
      </w:r>
    </w:p>
    <w:p w14:paraId="7EBF899E" w14:textId="77777777" w:rsidR="006C7A46" w:rsidRDefault="006C7A46" w:rsidP="006C7A46"/>
    <w:p w14:paraId="12727813" w14:textId="5EFD6DA2" w:rsidR="003159BD" w:rsidRDefault="00213494" w:rsidP="003159BD">
      <w:pPr>
        <w:pStyle w:val="Titre2"/>
      </w:pPr>
      <w:bookmarkStart w:id="53" w:name="_Toc241174897"/>
      <w:r>
        <w:t xml:space="preserve">8.1.2 </w:t>
      </w:r>
      <w:r w:rsidR="006C7A46" w:rsidRPr="0024077B">
        <w:t xml:space="preserve">Simulation avec duty cycle a 50% </w:t>
      </w:r>
      <w:r w:rsidR="006C7A46" w:rsidRPr="00027148">
        <w:t>SB2100</w:t>
      </w:r>
      <w:bookmarkEnd w:id="53"/>
    </w:p>
    <w:p w14:paraId="186370A6" w14:textId="20D53031" w:rsidR="006C7A46" w:rsidRDefault="006C7A46" w:rsidP="003159BD">
      <w:r>
        <w:rPr>
          <w:noProof/>
        </w:rPr>
        <w:drawing>
          <wp:inline distT="0" distB="0" distL="0" distR="0" wp14:anchorId="39E53C10" wp14:editId="026668EF">
            <wp:extent cx="6114415" cy="2957830"/>
            <wp:effectExtent l="0" t="0" r="635" b="0"/>
            <wp:docPr id="10666758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14415" cy="2957830"/>
                    </a:xfrm>
                    <a:prstGeom prst="rect">
                      <a:avLst/>
                    </a:prstGeom>
                    <a:noFill/>
                    <a:ln>
                      <a:noFill/>
                    </a:ln>
                  </pic:spPr>
                </pic:pic>
              </a:graphicData>
            </a:graphic>
          </wp:inline>
        </w:drawing>
      </w:r>
    </w:p>
    <w:p w14:paraId="2613F7A8" w14:textId="77777777" w:rsidR="006C7A46" w:rsidRDefault="006C7A46" w:rsidP="006C7A46">
      <w:pPr>
        <w:jc w:val="left"/>
        <w:rPr>
          <w:b/>
          <w:bCs/>
        </w:rPr>
      </w:pPr>
    </w:p>
    <w:p w14:paraId="51F57694" w14:textId="77777777" w:rsidR="003159BD" w:rsidRDefault="003159BD" w:rsidP="006C7A46">
      <w:pPr>
        <w:jc w:val="left"/>
        <w:rPr>
          <w:b/>
          <w:bCs/>
        </w:rPr>
      </w:pPr>
    </w:p>
    <w:p w14:paraId="44DC2732" w14:textId="77777777" w:rsidR="003159BD" w:rsidRDefault="003159BD" w:rsidP="006C7A46">
      <w:pPr>
        <w:jc w:val="left"/>
        <w:rPr>
          <w:b/>
          <w:bCs/>
        </w:rPr>
      </w:pPr>
    </w:p>
    <w:p w14:paraId="2BE10F9C" w14:textId="77777777" w:rsidR="003159BD" w:rsidRDefault="003159BD" w:rsidP="006C7A46">
      <w:pPr>
        <w:jc w:val="left"/>
        <w:rPr>
          <w:b/>
          <w:bCs/>
        </w:rPr>
      </w:pPr>
    </w:p>
    <w:p w14:paraId="2403B3E5" w14:textId="77777777" w:rsidR="003159BD" w:rsidRDefault="003159BD" w:rsidP="006C7A46">
      <w:pPr>
        <w:jc w:val="left"/>
        <w:rPr>
          <w:b/>
          <w:bCs/>
        </w:rPr>
      </w:pPr>
    </w:p>
    <w:p w14:paraId="06C45B12" w14:textId="77777777" w:rsidR="003159BD" w:rsidRDefault="003159BD" w:rsidP="006C7A46">
      <w:pPr>
        <w:jc w:val="left"/>
        <w:rPr>
          <w:b/>
          <w:bCs/>
        </w:rPr>
      </w:pPr>
    </w:p>
    <w:p w14:paraId="64CDB001" w14:textId="77777777" w:rsidR="003159BD" w:rsidRDefault="003159BD" w:rsidP="006C7A46">
      <w:pPr>
        <w:jc w:val="left"/>
        <w:rPr>
          <w:b/>
          <w:bCs/>
        </w:rPr>
      </w:pPr>
    </w:p>
    <w:p w14:paraId="2E733E99" w14:textId="77777777" w:rsidR="003159BD" w:rsidRDefault="003159BD" w:rsidP="006C7A46">
      <w:pPr>
        <w:jc w:val="left"/>
        <w:rPr>
          <w:b/>
          <w:bCs/>
        </w:rPr>
      </w:pPr>
    </w:p>
    <w:p w14:paraId="12616285" w14:textId="77777777" w:rsidR="003159BD" w:rsidRDefault="003159BD" w:rsidP="006C7A46">
      <w:pPr>
        <w:jc w:val="left"/>
        <w:rPr>
          <w:b/>
          <w:bCs/>
        </w:rPr>
      </w:pPr>
    </w:p>
    <w:p w14:paraId="3E1DBF0B" w14:textId="77777777" w:rsidR="003159BD" w:rsidRDefault="003159BD" w:rsidP="006C7A46">
      <w:pPr>
        <w:jc w:val="left"/>
        <w:rPr>
          <w:b/>
          <w:bCs/>
        </w:rPr>
      </w:pPr>
    </w:p>
    <w:p w14:paraId="4F89E15E" w14:textId="77777777" w:rsidR="003159BD" w:rsidRDefault="003159BD" w:rsidP="006C7A46">
      <w:pPr>
        <w:jc w:val="left"/>
        <w:rPr>
          <w:b/>
          <w:bCs/>
        </w:rPr>
      </w:pPr>
    </w:p>
    <w:p w14:paraId="0419312B" w14:textId="77777777" w:rsidR="006C7A46" w:rsidRDefault="006C7A46" w:rsidP="006C7A46">
      <w:pPr>
        <w:jc w:val="left"/>
        <w:rPr>
          <w:b/>
          <w:bCs/>
        </w:rPr>
      </w:pPr>
    </w:p>
    <w:p w14:paraId="23C8087F" w14:textId="77777777" w:rsidR="003159BD" w:rsidRDefault="00213494" w:rsidP="003159BD">
      <w:pPr>
        <w:pStyle w:val="Titre2"/>
      </w:pPr>
      <w:bookmarkStart w:id="54" w:name="_Toc241174898"/>
      <w:r>
        <w:lastRenderedPageBreak/>
        <w:t xml:space="preserve">8.1.3 </w:t>
      </w:r>
      <w:r w:rsidR="006C7A46" w:rsidRPr="0024077B">
        <w:t xml:space="preserve">Simulation avec duty cycle a 50% </w:t>
      </w:r>
      <w:r w:rsidR="006C7A46">
        <w:t>1N4148</w:t>
      </w:r>
      <w:bookmarkEnd w:id="54"/>
    </w:p>
    <w:p w14:paraId="27731598" w14:textId="040736A5" w:rsidR="006C7A46" w:rsidRDefault="006C7A46" w:rsidP="003159BD">
      <w:r>
        <w:rPr>
          <w:noProof/>
        </w:rPr>
        <w:drawing>
          <wp:inline distT="0" distB="0" distL="0" distR="0" wp14:anchorId="051024D7" wp14:editId="7DECD9A4">
            <wp:extent cx="6114415" cy="2966085"/>
            <wp:effectExtent l="0" t="0" r="635" b="5715"/>
            <wp:docPr id="2504158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14415" cy="2966085"/>
                    </a:xfrm>
                    <a:prstGeom prst="rect">
                      <a:avLst/>
                    </a:prstGeom>
                    <a:noFill/>
                    <a:ln>
                      <a:noFill/>
                    </a:ln>
                  </pic:spPr>
                </pic:pic>
              </a:graphicData>
            </a:graphic>
          </wp:inline>
        </w:drawing>
      </w:r>
    </w:p>
    <w:p w14:paraId="04B68056" w14:textId="29E03326" w:rsidR="006C7A46" w:rsidRDefault="00201478" w:rsidP="00201478">
      <w:pPr>
        <w:jc w:val="left"/>
      </w:pPr>
      <w:r>
        <w:br w:type="page"/>
      </w:r>
    </w:p>
    <w:p w14:paraId="61CD5439" w14:textId="227AB9E6" w:rsidR="006C7A46" w:rsidRPr="006C7A46" w:rsidRDefault="0061646F" w:rsidP="0061646F">
      <w:pPr>
        <w:pStyle w:val="Titre2"/>
      </w:pPr>
      <w:bookmarkStart w:id="55" w:name="_Toc241174899"/>
      <w:r>
        <w:lastRenderedPageBreak/>
        <w:t xml:space="preserve">8.2 </w:t>
      </w:r>
      <w:r w:rsidR="004277FB">
        <w:t>Mesures</w:t>
      </w:r>
      <w:bookmarkEnd w:id="55"/>
      <w:r w:rsidR="004277FB">
        <w:t xml:space="preserve"> </w:t>
      </w:r>
    </w:p>
    <w:p w14:paraId="6E02DE9E" w14:textId="032AA27F" w:rsidR="00850319" w:rsidRPr="0014588A" w:rsidRDefault="00850319" w:rsidP="003550FB">
      <w:pPr>
        <w:pStyle w:val="Titre2"/>
        <w:rPr>
          <w:lang w:val="fr-CH"/>
        </w:rPr>
      </w:pPr>
      <w:bookmarkStart w:id="56" w:name="_Toc241174900"/>
      <w:r w:rsidRPr="0014588A">
        <w:rPr>
          <w:lang w:val="fr-CH"/>
        </w:rPr>
        <w:t>8.</w:t>
      </w:r>
      <w:r w:rsidR="00586B82" w:rsidRPr="00311E36">
        <w:rPr>
          <w:lang w:val="fr-CH"/>
        </w:rPr>
        <w:t>2</w:t>
      </w:r>
      <w:r w:rsidR="0061646F">
        <w:rPr>
          <w:lang w:val="fr-CH"/>
        </w:rPr>
        <w:t>.1</w:t>
      </w:r>
      <w:r w:rsidRPr="0014588A">
        <w:rPr>
          <w:lang w:val="fr-CH"/>
        </w:rPr>
        <w:t xml:space="preserve"> 1N4004 :</w:t>
      </w:r>
      <w:bookmarkEnd w:id="56"/>
    </w:p>
    <w:p w14:paraId="5CE9A935" w14:textId="05B7482C" w:rsidR="00F41A16" w:rsidRPr="0014588A" w:rsidRDefault="00F41A16" w:rsidP="00F41A16">
      <w:pPr>
        <w:rPr>
          <w:lang w:val="fr-CH"/>
        </w:rPr>
      </w:pPr>
      <w:r w:rsidRPr="0014588A">
        <w:rPr>
          <w:lang w:val="fr-CH"/>
        </w:rPr>
        <w:t xml:space="preserve">Uj </w:t>
      </w:r>
      <w:r w:rsidR="00DB6574" w:rsidRPr="0014588A">
        <w:rPr>
          <w:lang w:val="fr-CH"/>
        </w:rPr>
        <w:t>(ON) :</w:t>
      </w:r>
    </w:p>
    <w:p w14:paraId="67A6524A" w14:textId="77777777" w:rsidR="00D84D4A" w:rsidRPr="0014588A" w:rsidRDefault="00D84D4A" w:rsidP="00F41A16">
      <w:pPr>
        <w:rPr>
          <w:lang w:val="fr-CH"/>
        </w:rPr>
      </w:pPr>
    </w:p>
    <w:p w14:paraId="284BC742" w14:textId="1549A7DA" w:rsidR="007739E1" w:rsidRPr="00263E8E" w:rsidRDefault="00D84D4A" w:rsidP="00F41A16">
      <w:pPr>
        <w:rPr>
          <w:lang w:val="en-US"/>
        </w:rPr>
      </w:pPr>
      <w:r>
        <w:rPr>
          <w:noProof/>
          <w:lang w:val="en-US"/>
        </w:rPr>
        <w:drawing>
          <wp:inline distT="0" distB="0" distL="0" distR="0" wp14:anchorId="24C4662E" wp14:editId="5D721DC4">
            <wp:extent cx="6108700" cy="3435350"/>
            <wp:effectExtent l="0" t="0" r="6350" b="0"/>
            <wp:docPr id="17310144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01BE8059" w14:textId="52B1F08A" w:rsidR="00A6260F" w:rsidRPr="00263E8E" w:rsidRDefault="00A6260F" w:rsidP="00A6260F">
      <w:pPr>
        <w:rPr>
          <w:lang w:val="en-US"/>
        </w:rPr>
      </w:pPr>
    </w:p>
    <w:p w14:paraId="4D49D3F0" w14:textId="49C72A98" w:rsidR="00DB6574" w:rsidRPr="00263E8E" w:rsidRDefault="00DB6574" w:rsidP="00DB6574">
      <w:pPr>
        <w:rPr>
          <w:lang w:val="en-US"/>
        </w:rPr>
      </w:pPr>
      <w:r w:rsidRPr="00263E8E">
        <w:rPr>
          <w:lang w:val="en-US"/>
        </w:rPr>
        <w:t>Uj (OFF) :</w:t>
      </w:r>
    </w:p>
    <w:p w14:paraId="60271CFE" w14:textId="77777777" w:rsidR="00D84D4A" w:rsidRPr="00263E8E" w:rsidRDefault="00D84D4A" w:rsidP="00DB6574">
      <w:pPr>
        <w:rPr>
          <w:lang w:val="en-US"/>
        </w:rPr>
      </w:pPr>
    </w:p>
    <w:p w14:paraId="1989324B" w14:textId="42088DEE" w:rsidR="007739E1" w:rsidRPr="00263E8E" w:rsidRDefault="00385089" w:rsidP="00DB6574">
      <w:pPr>
        <w:rPr>
          <w:lang w:val="en-US"/>
        </w:rPr>
      </w:pPr>
      <w:r>
        <w:rPr>
          <w:noProof/>
          <w:lang w:val="en-US"/>
        </w:rPr>
        <w:drawing>
          <wp:inline distT="0" distB="0" distL="0" distR="0" wp14:anchorId="3460FE11" wp14:editId="3A40A7CC">
            <wp:extent cx="6108700" cy="3435350"/>
            <wp:effectExtent l="0" t="0" r="6350" b="0"/>
            <wp:docPr id="3684916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6506E034" w14:textId="0F65CE4E" w:rsidR="007739E1" w:rsidRPr="00263E8E" w:rsidRDefault="007739E1" w:rsidP="00DB6574">
      <w:pPr>
        <w:rPr>
          <w:lang w:val="en-US"/>
        </w:rPr>
      </w:pPr>
    </w:p>
    <w:p w14:paraId="284068BC" w14:textId="0D6353CD" w:rsidR="00FD589E" w:rsidRPr="00263E8E" w:rsidRDefault="007739E1" w:rsidP="007739E1">
      <w:pPr>
        <w:jc w:val="left"/>
        <w:rPr>
          <w:lang w:val="en-US"/>
        </w:rPr>
      </w:pPr>
      <w:r w:rsidRPr="00263E8E">
        <w:rPr>
          <w:lang w:val="en-US"/>
        </w:rPr>
        <w:br w:type="page"/>
      </w:r>
    </w:p>
    <w:p w14:paraId="5F16D26D" w14:textId="30496EF1" w:rsidR="00FD589E" w:rsidRDefault="00FD589E" w:rsidP="00FD589E">
      <w:pPr>
        <w:rPr>
          <w:lang w:val="en-US"/>
        </w:rPr>
      </w:pPr>
      <w:r w:rsidRPr="00FD589E">
        <w:rPr>
          <w:lang w:val="en-US"/>
        </w:rPr>
        <w:lastRenderedPageBreak/>
        <w:t>UR (ON)</w:t>
      </w:r>
      <w:r>
        <w:rPr>
          <w:lang w:val="en-US"/>
        </w:rPr>
        <w:t xml:space="preserve"> :</w:t>
      </w:r>
    </w:p>
    <w:p w14:paraId="7C067F99" w14:textId="5C83F237" w:rsidR="007739E1" w:rsidRDefault="007739E1" w:rsidP="00FD589E">
      <w:pPr>
        <w:rPr>
          <w:lang w:val="en-US"/>
        </w:rPr>
      </w:pPr>
    </w:p>
    <w:p w14:paraId="36796488" w14:textId="77A3B072" w:rsidR="00FD589E" w:rsidRDefault="00385089" w:rsidP="00FD589E">
      <w:pPr>
        <w:rPr>
          <w:lang w:val="en-US"/>
        </w:rPr>
      </w:pPr>
      <w:r>
        <w:rPr>
          <w:noProof/>
          <w:lang w:val="en-US"/>
        </w:rPr>
        <w:drawing>
          <wp:inline distT="0" distB="0" distL="0" distR="0" wp14:anchorId="2DA262A7" wp14:editId="0179D72E">
            <wp:extent cx="6108700" cy="3435350"/>
            <wp:effectExtent l="0" t="0" r="6350" b="0"/>
            <wp:docPr id="22933445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31435AF9" w14:textId="77777777" w:rsidR="007739E1" w:rsidRPr="00FD589E" w:rsidRDefault="007739E1" w:rsidP="00FD589E">
      <w:pPr>
        <w:rPr>
          <w:lang w:val="en-US"/>
        </w:rPr>
      </w:pPr>
    </w:p>
    <w:p w14:paraId="78B121DF" w14:textId="071E4DE7" w:rsidR="00AE21A0" w:rsidRDefault="00AE21A0" w:rsidP="00AE21A0">
      <w:pPr>
        <w:rPr>
          <w:lang w:val="en-US"/>
        </w:rPr>
      </w:pPr>
      <w:r w:rsidRPr="00FD589E">
        <w:rPr>
          <w:lang w:val="en-US"/>
        </w:rPr>
        <w:t>UR (OFF)</w:t>
      </w:r>
      <w:r>
        <w:rPr>
          <w:lang w:val="en-US"/>
        </w:rPr>
        <w:t xml:space="preserve"> :</w:t>
      </w:r>
    </w:p>
    <w:p w14:paraId="7176E160" w14:textId="77777777" w:rsidR="00AE21A0" w:rsidRDefault="00AE21A0" w:rsidP="00FD589E">
      <w:pPr>
        <w:rPr>
          <w:lang w:val="en-US"/>
        </w:rPr>
      </w:pPr>
    </w:p>
    <w:p w14:paraId="69FE75F9" w14:textId="7936B635" w:rsidR="00AE21A0" w:rsidRDefault="00AE21A0" w:rsidP="00FD589E">
      <w:pPr>
        <w:rPr>
          <w:lang w:val="en-US"/>
        </w:rPr>
      </w:pPr>
      <w:r>
        <w:rPr>
          <w:noProof/>
          <w:lang w:val="en-US"/>
        </w:rPr>
        <w:drawing>
          <wp:inline distT="0" distB="0" distL="0" distR="0" wp14:anchorId="41EE7B5E" wp14:editId="3F8C392A">
            <wp:extent cx="6108700" cy="3435350"/>
            <wp:effectExtent l="0" t="0" r="6350" b="0"/>
            <wp:docPr id="134103117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528C882E" w14:textId="74513442" w:rsidR="00AE21A0" w:rsidRDefault="00AE21A0">
      <w:pPr>
        <w:jc w:val="left"/>
        <w:rPr>
          <w:lang w:val="en-US"/>
        </w:rPr>
      </w:pPr>
      <w:r>
        <w:rPr>
          <w:lang w:val="en-US"/>
        </w:rPr>
        <w:br w:type="page"/>
      </w:r>
    </w:p>
    <w:p w14:paraId="6A4EC93A" w14:textId="77777777" w:rsidR="00AE21A0" w:rsidRPr="00FD589E" w:rsidRDefault="00AE21A0" w:rsidP="00FD589E">
      <w:pPr>
        <w:rPr>
          <w:lang w:val="en-US"/>
        </w:rPr>
      </w:pPr>
    </w:p>
    <w:p w14:paraId="099AD687" w14:textId="2647A3D8" w:rsidR="00FD589E" w:rsidRDefault="00FD589E" w:rsidP="00FD589E">
      <w:pPr>
        <w:rPr>
          <w:lang w:val="en-US"/>
        </w:rPr>
      </w:pPr>
      <w:r w:rsidRPr="00FD589E">
        <w:rPr>
          <w:lang w:val="en-US"/>
        </w:rPr>
        <w:t>UR (OFF</w:t>
      </w:r>
      <w:r w:rsidR="00660D9B" w:rsidRPr="00DF0117">
        <w:rPr>
          <w:lang w:val="en-US"/>
        </w:rPr>
        <w:t xml:space="preserve"> </w:t>
      </w:r>
      <w:r w:rsidR="00660D9B" w:rsidRPr="00660D9B">
        <w:rPr>
          <w:lang w:val="en-US"/>
        </w:rPr>
        <w:t>max</w:t>
      </w:r>
      <w:r w:rsidRPr="00FD589E">
        <w:rPr>
          <w:lang w:val="en-US"/>
        </w:rPr>
        <w:t>)</w:t>
      </w:r>
      <w:r>
        <w:rPr>
          <w:lang w:val="en-US"/>
        </w:rPr>
        <w:t xml:space="preserve"> :</w:t>
      </w:r>
    </w:p>
    <w:p w14:paraId="76AD7F7E" w14:textId="77777777" w:rsidR="00FD589E" w:rsidRDefault="00FD589E" w:rsidP="00FD589E">
      <w:pPr>
        <w:rPr>
          <w:lang w:val="en-US"/>
        </w:rPr>
      </w:pPr>
    </w:p>
    <w:p w14:paraId="30981609" w14:textId="24D40348" w:rsidR="007739E1" w:rsidRPr="00FD589E" w:rsidRDefault="00AE21A0" w:rsidP="007739E1">
      <w:pPr>
        <w:jc w:val="left"/>
        <w:rPr>
          <w:lang w:val="en-US"/>
        </w:rPr>
      </w:pPr>
      <w:r>
        <w:rPr>
          <w:noProof/>
          <w:lang w:val="en-US"/>
        </w:rPr>
        <w:drawing>
          <wp:inline distT="0" distB="0" distL="0" distR="0" wp14:anchorId="4AC91DE4" wp14:editId="319BC2C8">
            <wp:extent cx="6108700" cy="3435350"/>
            <wp:effectExtent l="0" t="0" r="6350" b="0"/>
            <wp:docPr id="119873599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1D5EB739" w14:textId="77777777" w:rsidR="00AE21A0" w:rsidRPr="00FD589E" w:rsidRDefault="00AE21A0" w:rsidP="007739E1">
      <w:pPr>
        <w:jc w:val="left"/>
        <w:rPr>
          <w:lang w:val="en-US"/>
        </w:rPr>
      </w:pPr>
    </w:p>
    <w:p w14:paraId="575252D8" w14:textId="51F6978A" w:rsidR="00DF0117" w:rsidRDefault="00DF0117" w:rsidP="00DF0117">
      <w:pPr>
        <w:rPr>
          <w:lang w:val="en-US"/>
        </w:rPr>
      </w:pPr>
      <w:r w:rsidRPr="00DF0117">
        <w:rPr>
          <w:lang w:val="en-US"/>
        </w:rPr>
        <w:t xml:space="preserve">Id </w:t>
      </w:r>
      <w:r>
        <w:rPr>
          <w:lang w:val="en-US"/>
        </w:rPr>
        <w:t>:</w:t>
      </w:r>
    </w:p>
    <w:p w14:paraId="4A496B6F" w14:textId="41760B0D" w:rsidR="00C46A25" w:rsidRDefault="00C46A25" w:rsidP="00DF0117">
      <w:pPr>
        <w:rPr>
          <w:lang w:val="en-US"/>
        </w:rPr>
      </w:pPr>
    </w:p>
    <w:p w14:paraId="2F7A1EBE" w14:textId="72E27C1D" w:rsidR="00C46A25" w:rsidRDefault="00385089" w:rsidP="00DF0117">
      <w:pPr>
        <w:rPr>
          <w:lang w:val="en-US"/>
        </w:rPr>
      </w:pPr>
      <w:r>
        <w:rPr>
          <w:noProof/>
          <w:lang w:val="en-US"/>
        </w:rPr>
        <w:drawing>
          <wp:inline distT="0" distB="0" distL="0" distR="0" wp14:anchorId="59ED4A07" wp14:editId="5D44C08D">
            <wp:extent cx="6108700" cy="3435350"/>
            <wp:effectExtent l="0" t="0" r="6350" b="0"/>
            <wp:docPr id="5292583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21D66AF3" w14:textId="73A0C9C4" w:rsidR="00BF2258" w:rsidRDefault="00AE21A0" w:rsidP="00AE21A0">
      <w:pPr>
        <w:jc w:val="left"/>
        <w:rPr>
          <w:lang w:val="en-US"/>
        </w:rPr>
      </w:pPr>
      <w:r>
        <w:rPr>
          <w:lang w:val="en-US"/>
        </w:rPr>
        <w:br w:type="page"/>
      </w:r>
    </w:p>
    <w:p w14:paraId="245AE3B0" w14:textId="32A06F39" w:rsidR="00BF2258" w:rsidRDefault="00BF2258" w:rsidP="00BF2258">
      <w:pPr>
        <w:rPr>
          <w:lang w:val="en-US"/>
        </w:rPr>
      </w:pPr>
      <w:r w:rsidRPr="00DF0117">
        <w:rPr>
          <w:lang w:val="en-US"/>
        </w:rPr>
        <w:lastRenderedPageBreak/>
        <w:t xml:space="preserve">Ir </w:t>
      </w:r>
      <w:r>
        <w:rPr>
          <w:lang w:val="en-US"/>
        </w:rPr>
        <w:t>:</w:t>
      </w:r>
    </w:p>
    <w:p w14:paraId="70AFD3BD" w14:textId="77777777" w:rsidR="00BF2258" w:rsidRDefault="00BF2258" w:rsidP="00DF0117">
      <w:pPr>
        <w:rPr>
          <w:lang w:val="en-US"/>
        </w:rPr>
      </w:pPr>
    </w:p>
    <w:p w14:paraId="4D062AF9" w14:textId="7A695172" w:rsidR="00BF2258" w:rsidRDefault="00BF2258">
      <w:pPr>
        <w:jc w:val="left"/>
        <w:rPr>
          <w:lang w:val="en-US"/>
        </w:rPr>
      </w:pPr>
      <w:r>
        <w:rPr>
          <w:noProof/>
          <w:lang w:val="en-US"/>
        </w:rPr>
        <w:drawing>
          <wp:inline distT="0" distB="0" distL="0" distR="0" wp14:anchorId="02AE433C" wp14:editId="5D10817F">
            <wp:extent cx="6108700" cy="3435350"/>
            <wp:effectExtent l="0" t="0" r="6350" b="0"/>
            <wp:docPr id="10698761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67622DFD" w14:textId="77777777" w:rsidR="00C46A25" w:rsidRPr="00DF0117" w:rsidRDefault="00C46A25" w:rsidP="00DF0117">
      <w:pPr>
        <w:rPr>
          <w:lang w:val="en-US"/>
        </w:rPr>
      </w:pPr>
    </w:p>
    <w:p w14:paraId="450820C0" w14:textId="6505BA00" w:rsidR="00DF0117" w:rsidRDefault="00DF0117" w:rsidP="00DF0117">
      <w:pPr>
        <w:rPr>
          <w:lang w:val="en-US"/>
        </w:rPr>
      </w:pPr>
      <w:r w:rsidRPr="00DF0117">
        <w:rPr>
          <w:lang w:val="en-US"/>
        </w:rPr>
        <w:t xml:space="preserve">Ir max </w:t>
      </w:r>
      <w:r>
        <w:rPr>
          <w:lang w:val="en-US"/>
        </w:rPr>
        <w:t>:</w:t>
      </w:r>
    </w:p>
    <w:p w14:paraId="137C1C24" w14:textId="77777777" w:rsidR="00C46A25" w:rsidRDefault="00C46A25" w:rsidP="00DF0117">
      <w:pPr>
        <w:rPr>
          <w:lang w:val="en-US"/>
        </w:rPr>
      </w:pPr>
    </w:p>
    <w:p w14:paraId="745F6ADB" w14:textId="0C7A8C12" w:rsidR="00C46A25" w:rsidRDefault="00385089" w:rsidP="00DF0117">
      <w:pPr>
        <w:rPr>
          <w:lang w:val="en-US"/>
        </w:rPr>
      </w:pPr>
      <w:r>
        <w:rPr>
          <w:noProof/>
          <w:lang w:val="en-US"/>
        </w:rPr>
        <w:drawing>
          <wp:inline distT="0" distB="0" distL="0" distR="0" wp14:anchorId="59BBBB63" wp14:editId="032FD524">
            <wp:extent cx="6108700" cy="3435350"/>
            <wp:effectExtent l="0" t="0" r="6350" b="0"/>
            <wp:docPr id="50421048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2AA2D863" w14:textId="77777777" w:rsidR="00C46A25" w:rsidRDefault="00C46A25" w:rsidP="00DF0117">
      <w:pPr>
        <w:rPr>
          <w:lang w:val="en-US"/>
        </w:rPr>
      </w:pPr>
    </w:p>
    <w:p w14:paraId="680FA378" w14:textId="77777777" w:rsidR="00C46A25" w:rsidRDefault="00C46A25" w:rsidP="00DF0117">
      <w:pPr>
        <w:rPr>
          <w:lang w:val="en-US"/>
        </w:rPr>
      </w:pPr>
    </w:p>
    <w:p w14:paraId="00D84562" w14:textId="77777777" w:rsidR="00DF0117" w:rsidRDefault="00DF0117" w:rsidP="00DF0117">
      <w:pPr>
        <w:rPr>
          <w:lang w:val="en-US"/>
        </w:rPr>
      </w:pPr>
    </w:p>
    <w:p w14:paraId="48D36A96" w14:textId="66C2E003" w:rsidR="007739E1" w:rsidRPr="00DF0117" w:rsidRDefault="007739E1" w:rsidP="007739E1">
      <w:pPr>
        <w:jc w:val="left"/>
        <w:rPr>
          <w:lang w:val="en-US"/>
        </w:rPr>
      </w:pPr>
      <w:r>
        <w:rPr>
          <w:lang w:val="en-US"/>
        </w:rPr>
        <w:br w:type="page"/>
      </w:r>
    </w:p>
    <w:p w14:paraId="30E14611" w14:textId="3E6672B7" w:rsidR="00DB6574" w:rsidRDefault="00DF0117" w:rsidP="00DF0117">
      <w:pPr>
        <w:rPr>
          <w:lang w:val="en-US"/>
        </w:rPr>
      </w:pPr>
      <w:r w:rsidRPr="00DF0117">
        <w:rPr>
          <w:lang w:val="en-US"/>
        </w:rPr>
        <w:lastRenderedPageBreak/>
        <w:t>Trr</w:t>
      </w:r>
      <w:r>
        <w:rPr>
          <w:lang w:val="en-US"/>
        </w:rPr>
        <w:t xml:space="preserve"> :</w:t>
      </w:r>
    </w:p>
    <w:p w14:paraId="5301259F" w14:textId="77777777" w:rsidR="00DF0117" w:rsidRDefault="00DF0117" w:rsidP="00DF0117">
      <w:pPr>
        <w:rPr>
          <w:lang w:val="en-US"/>
        </w:rPr>
      </w:pPr>
    </w:p>
    <w:p w14:paraId="6C8E2FA8" w14:textId="5CEA1BA5" w:rsidR="00FA0E77" w:rsidRDefault="00284190" w:rsidP="00DF0117">
      <w:pPr>
        <w:rPr>
          <w:lang w:val="en-US"/>
        </w:rPr>
      </w:pPr>
      <w:r>
        <w:rPr>
          <w:noProof/>
          <w:lang w:val="en-US"/>
        </w:rPr>
        <w:drawing>
          <wp:inline distT="0" distB="0" distL="0" distR="0" wp14:anchorId="21037362" wp14:editId="66707470">
            <wp:extent cx="6108700" cy="3435350"/>
            <wp:effectExtent l="0" t="0" r="6350" b="0"/>
            <wp:docPr id="15965302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0DDE4613" w14:textId="77777777" w:rsidR="00FA0E77" w:rsidRPr="00FD589E" w:rsidRDefault="00FA0E77" w:rsidP="00DF0117">
      <w:pPr>
        <w:rPr>
          <w:lang w:val="en-US"/>
        </w:rPr>
      </w:pPr>
    </w:p>
    <w:p w14:paraId="50DF56A4" w14:textId="2DCCE885" w:rsidR="00A6260F" w:rsidRPr="00641A47" w:rsidRDefault="00A6260F" w:rsidP="00A6260F">
      <w:pPr>
        <w:pStyle w:val="Titre2"/>
        <w:rPr>
          <w:lang w:val="en-US"/>
        </w:rPr>
      </w:pPr>
      <w:bookmarkStart w:id="57" w:name="_Toc241174901"/>
      <w:r w:rsidRPr="00FD589E">
        <w:rPr>
          <w:lang w:val="en-US"/>
        </w:rPr>
        <w:t>8.</w:t>
      </w:r>
      <w:r w:rsidR="0061646F">
        <w:rPr>
          <w:lang w:val="en-US"/>
        </w:rPr>
        <w:t>2.2</w:t>
      </w:r>
      <w:r w:rsidRPr="00FD589E">
        <w:rPr>
          <w:lang w:val="en-US"/>
        </w:rPr>
        <w:t xml:space="preserve"> 1N4</w:t>
      </w:r>
      <w:r w:rsidRPr="00641A47">
        <w:rPr>
          <w:lang w:val="en-US"/>
        </w:rPr>
        <w:t>148</w:t>
      </w:r>
      <w:r w:rsidRPr="00FD589E">
        <w:rPr>
          <w:lang w:val="en-US"/>
        </w:rPr>
        <w:t> :</w:t>
      </w:r>
      <w:bookmarkEnd w:id="57"/>
    </w:p>
    <w:p w14:paraId="6BA19267" w14:textId="77777777" w:rsidR="000D19A8" w:rsidRPr="000D19A8" w:rsidRDefault="000D19A8" w:rsidP="000D19A8">
      <w:pPr>
        <w:rPr>
          <w:lang w:val="en-US"/>
        </w:rPr>
      </w:pPr>
    </w:p>
    <w:p w14:paraId="452AAF49" w14:textId="67CFAA8F" w:rsidR="00A7150A" w:rsidRDefault="00A7150A" w:rsidP="00A7150A">
      <w:pPr>
        <w:rPr>
          <w:lang w:val="en-US"/>
        </w:rPr>
      </w:pPr>
      <w:r w:rsidRPr="00A7150A">
        <w:rPr>
          <w:lang w:val="en-US"/>
        </w:rPr>
        <w:t xml:space="preserve">Uj </w:t>
      </w:r>
      <w:r>
        <w:rPr>
          <w:lang w:val="en-US"/>
        </w:rPr>
        <w:t>(</w:t>
      </w:r>
      <w:r w:rsidRPr="00A7150A">
        <w:rPr>
          <w:lang w:val="en-US"/>
        </w:rPr>
        <w:t>ON)</w:t>
      </w:r>
      <w:r>
        <w:rPr>
          <w:lang w:val="en-US"/>
        </w:rPr>
        <w:t xml:space="preserve"> :</w:t>
      </w:r>
    </w:p>
    <w:p w14:paraId="65EBF6AE" w14:textId="77777777" w:rsidR="000D19A8" w:rsidRDefault="000D19A8" w:rsidP="00A7150A">
      <w:pPr>
        <w:rPr>
          <w:lang w:val="en-US"/>
        </w:rPr>
      </w:pPr>
    </w:p>
    <w:p w14:paraId="0947E997" w14:textId="64836170" w:rsidR="000D19A8" w:rsidRDefault="001E5E32" w:rsidP="00A7150A">
      <w:pPr>
        <w:rPr>
          <w:lang w:val="en-US"/>
        </w:rPr>
      </w:pPr>
      <w:r>
        <w:rPr>
          <w:noProof/>
          <w:lang w:val="en-US"/>
        </w:rPr>
        <w:drawing>
          <wp:inline distT="0" distB="0" distL="0" distR="0" wp14:anchorId="3322C795" wp14:editId="60102536">
            <wp:extent cx="6108700" cy="3435350"/>
            <wp:effectExtent l="0" t="0" r="6350" b="0"/>
            <wp:docPr id="15949317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49595637" w14:textId="77777777" w:rsidR="003A71B6" w:rsidRDefault="003A71B6" w:rsidP="00A7150A">
      <w:pPr>
        <w:rPr>
          <w:lang w:val="en-US"/>
        </w:rPr>
      </w:pPr>
    </w:p>
    <w:p w14:paraId="7A1FEB35" w14:textId="1C3375E4" w:rsidR="00A7150A" w:rsidRDefault="00A7150A" w:rsidP="00A7150A">
      <w:pPr>
        <w:rPr>
          <w:lang w:val="en-US"/>
        </w:rPr>
      </w:pPr>
    </w:p>
    <w:p w14:paraId="535AFC89" w14:textId="0C967113" w:rsidR="00A7150A" w:rsidRPr="00A7150A" w:rsidRDefault="00A7150A" w:rsidP="00A7150A">
      <w:pPr>
        <w:jc w:val="left"/>
        <w:rPr>
          <w:lang w:val="en-US"/>
        </w:rPr>
      </w:pPr>
      <w:r>
        <w:rPr>
          <w:lang w:val="en-US"/>
        </w:rPr>
        <w:br w:type="page"/>
      </w:r>
    </w:p>
    <w:p w14:paraId="119351F9" w14:textId="41AE5CC8" w:rsidR="00A7150A" w:rsidRDefault="00A7150A" w:rsidP="00A7150A">
      <w:pPr>
        <w:rPr>
          <w:lang w:val="en-US"/>
        </w:rPr>
      </w:pPr>
      <w:r w:rsidRPr="00A7150A">
        <w:rPr>
          <w:lang w:val="en-US"/>
        </w:rPr>
        <w:lastRenderedPageBreak/>
        <w:t xml:space="preserve">Uj (OFF) </w:t>
      </w:r>
      <w:r>
        <w:rPr>
          <w:lang w:val="en-US"/>
        </w:rPr>
        <w:t>:</w:t>
      </w:r>
    </w:p>
    <w:p w14:paraId="407692CD" w14:textId="77777777" w:rsidR="00A7150A" w:rsidRDefault="00A7150A" w:rsidP="00A7150A">
      <w:pPr>
        <w:rPr>
          <w:lang w:val="en-US"/>
        </w:rPr>
      </w:pPr>
    </w:p>
    <w:p w14:paraId="03B85A8D" w14:textId="1F936852" w:rsidR="00A7150A" w:rsidRDefault="002664F3" w:rsidP="00A7150A">
      <w:pPr>
        <w:rPr>
          <w:lang w:val="en-US"/>
        </w:rPr>
      </w:pPr>
      <w:r>
        <w:rPr>
          <w:noProof/>
          <w:lang w:val="en-US"/>
        </w:rPr>
        <w:drawing>
          <wp:inline distT="0" distB="0" distL="0" distR="0" wp14:anchorId="5A8C3A15" wp14:editId="5FE49AB6">
            <wp:extent cx="6108700" cy="3435350"/>
            <wp:effectExtent l="0" t="0" r="6350" b="0"/>
            <wp:docPr id="163991794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46BA43CB" w14:textId="77777777" w:rsidR="003A71B6" w:rsidRPr="00A7150A" w:rsidRDefault="003A71B6" w:rsidP="00A7150A">
      <w:pPr>
        <w:rPr>
          <w:lang w:val="en-US"/>
        </w:rPr>
      </w:pPr>
    </w:p>
    <w:p w14:paraId="5BBC77C0" w14:textId="3DAC3524" w:rsidR="00A7150A" w:rsidRDefault="00A7150A" w:rsidP="00A7150A">
      <w:pPr>
        <w:rPr>
          <w:lang w:val="en-US"/>
        </w:rPr>
      </w:pPr>
      <w:r w:rsidRPr="00A7150A">
        <w:rPr>
          <w:lang w:val="en-US"/>
        </w:rPr>
        <w:t xml:space="preserve">UR (ON) </w:t>
      </w:r>
      <w:r>
        <w:rPr>
          <w:lang w:val="en-US"/>
        </w:rPr>
        <w:t>:</w:t>
      </w:r>
    </w:p>
    <w:p w14:paraId="2A7BB749" w14:textId="77777777" w:rsidR="00A7150A" w:rsidRDefault="00A7150A" w:rsidP="00A7150A">
      <w:pPr>
        <w:rPr>
          <w:lang w:val="en-US"/>
        </w:rPr>
      </w:pPr>
    </w:p>
    <w:p w14:paraId="01FAE591" w14:textId="05F9CB72" w:rsidR="00A7150A" w:rsidRPr="00A7150A" w:rsidRDefault="002664F3" w:rsidP="00A7150A">
      <w:pPr>
        <w:jc w:val="left"/>
        <w:rPr>
          <w:lang w:val="en-US"/>
        </w:rPr>
      </w:pPr>
      <w:r>
        <w:rPr>
          <w:noProof/>
          <w:lang w:val="en-US"/>
        </w:rPr>
        <w:drawing>
          <wp:inline distT="0" distB="0" distL="0" distR="0" wp14:anchorId="474567E3" wp14:editId="3AF18E15">
            <wp:extent cx="6108700" cy="3435350"/>
            <wp:effectExtent l="0" t="0" r="6350" b="0"/>
            <wp:docPr id="15046692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r w:rsidR="00A7150A">
        <w:rPr>
          <w:lang w:val="en-US"/>
        </w:rPr>
        <w:br w:type="page"/>
      </w:r>
    </w:p>
    <w:p w14:paraId="1C824F94" w14:textId="50CBD8C8" w:rsidR="00A7150A" w:rsidRDefault="00A7150A" w:rsidP="00A7150A">
      <w:pPr>
        <w:rPr>
          <w:lang w:val="en-US"/>
        </w:rPr>
      </w:pPr>
      <w:r w:rsidRPr="00A7150A">
        <w:rPr>
          <w:lang w:val="en-US"/>
        </w:rPr>
        <w:lastRenderedPageBreak/>
        <w:t>UR (OFF)</w:t>
      </w:r>
      <w:r>
        <w:rPr>
          <w:lang w:val="en-US"/>
        </w:rPr>
        <w:t xml:space="preserve"> :</w:t>
      </w:r>
    </w:p>
    <w:p w14:paraId="6BE8B599" w14:textId="77777777" w:rsidR="002664F3" w:rsidRDefault="002664F3" w:rsidP="00A7150A">
      <w:pPr>
        <w:rPr>
          <w:lang w:val="en-US"/>
        </w:rPr>
      </w:pPr>
    </w:p>
    <w:p w14:paraId="5DC5F1E3" w14:textId="444A150B" w:rsidR="002664F3" w:rsidRDefault="002664F3" w:rsidP="00A7150A">
      <w:pPr>
        <w:rPr>
          <w:lang w:val="en-US"/>
        </w:rPr>
      </w:pPr>
      <w:r>
        <w:rPr>
          <w:noProof/>
          <w:lang w:val="en-US"/>
        </w:rPr>
        <w:drawing>
          <wp:inline distT="0" distB="0" distL="0" distR="0" wp14:anchorId="19DCE2F0" wp14:editId="104B7C70">
            <wp:extent cx="6108700" cy="3435350"/>
            <wp:effectExtent l="0" t="0" r="6350" b="0"/>
            <wp:docPr id="170764946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10F65D5D" w14:textId="77777777" w:rsidR="002664F3" w:rsidRDefault="002664F3" w:rsidP="00A7150A">
      <w:pPr>
        <w:rPr>
          <w:lang w:val="en-US"/>
        </w:rPr>
      </w:pPr>
    </w:p>
    <w:p w14:paraId="2BA145AA" w14:textId="77777777" w:rsidR="002664F3" w:rsidRDefault="002664F3" w:rsidP="002664F3">
      <w:pPr>
        <w:rPr>
          <w:lang w:val="en-US"/>
        </w:rPr>
      </w:pPr>
      <w:r w:rsidRPr="00A7150A">
        <w:rPr>
          <w:lang w:val="en-US"/>
        </w:rPr>
        <w:t>UR (OFF)</w:t>
      </w:r>
      <w:r>
        <w:rPr>
          <w:lang w:val="en-US"/>
        </w:rPr>
        <w:t xml:space="preserve"> </w:t>
      </w:r>
      <w:r w:rsidRPr="00A7150A">
        <w:rPr>
          <w:lang w:val="en-US"/>
        </w:rPr>
        <w:t>max</w:t>
      </w:r>
      <w:r>
        <w:rPr>
          <w:lang w:val="en-US"/>
        </w:rPr>
        <w:t xml:space="preserve">  :</w:t>
      </w:r>
    </w:p>
    <w:p w14:paraId="7E1CA2DF" w14:textId="77777777" w:rsidR="002664F3" w:rsidRDefault="002664F3" w:rsidP="00A7150A">
      <w:pPr>
        <w:rPr>
          <w:lang w:val="en-US"/>
        </w:rPr>
      </w:pPr>
    </w:p>
    <w:p w14:paraId="355B84E3" w14:textId="663C9070" w:rsidR="00A7150A" w:rsidRDefault="00B96C13" w:rsidP="00A7150A">
      <w:pPr>
        <w:rPr>
          <w:lang w:val="en-US"/>
        </w:rPr>
      </w:pPr>
      <w:r>
        <w:rPr>
          <w:noProof/>
          <w:lang w:val="en-US"/>
        </w:rPr>
        <w:drawing>
          <wp:inline distT="0" distB="0" distL="0" distR="0" wp14:anchorId="43C68D0A" wp14:editId="49B3C2F8">
            <wp:extent cx="6108700" cy="3435350"/>
            <wp:effectExtent l="0" t="0" r="6350" b="0"/>
            <wp:docPr id="26514189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5EB5AAC9" w14:textId="7358FB40" w:rsidR="00A7150A" w:rsidRPr="00A7150A" w:rsidRDefault="00B96C13" w:rsidP="00B96C13">
      <w:pPr>
        <w:jc w:val="left"/>
        <w:rPr>
          <w:lang w:val="en-US"/>
        </w:rPr>
      </w:pPr>
      <w:r>
        <w:rPr>
          <w:lang w:val="en-US"/>
        </w:rPr>
        <w:br w:type="page"/>
      </w:r>
    </w:p>
    <w:p w14:paraId="2F293966" w14:textId="1B32CC87" w:rsidR="00A7150A" w:rsidRDefault="00A7150A" w:rsidP="00A7150A">
      <w:pPr>
        <w:rPr>
          <w:lang w:val="en-US"/>
        </w:rPr>
      </w:pPr>
      <w:r w:rsidRPr="00A7150A">
        <w:rPr>
          <w:lang w:val="en-US"/>
        </w:rPr>
        <w:lastRenderedPageBreak/>
        <w:t xml:space="preserve">Id </w:t>
      </w:r>
      <w:r>
        <w:rPr>
          <w:lang w:val="en-US"/>
        </w:rPr>
        <w:t xml:space="preserve"> :</w:t>
      </w:r>
    </w:p>
    <w:p w14:paraId="2EEEB6DE" w14:textId="77777777" w:rsidR="00A7150A" w:rsidRDefault="00A7150A" w:rsidP="00A7150A">
      <w:pPr>
        <w:rPr>
          <w:lang w:val="en-US"/>
        </w:rPr>
      </w:pPr>
    </w:p>
    <w:p w14:paraId="2BB0F6F7" w14:textId="248C4B1E" w:rsidR="00A7150A" w:rsidRPr="00A7150A" w:rsidRDefault="00B13F99" w:rsidP="00A7150A">
      <w:pPr>
        <w:jc w:val="left"/>
        <w:rPr>
          <w:lang w:val="en-US"/>
        </w:rPr>
      </w:pPr>
      <w:r>
        <w:rPr>
          <w:noProof/>
          <w:lang w:val="en-US"/>
        </w:rPr>
        <w:drawing>
          <wp:inline distT="0" distB="0" distL="0" distR="0" wp14:anchorId="47487B48" wp14:editId="0F945CAB">
            <wp:extent cx="6108700" cy="3435350"/>
            <wp:effectExtent l="0" t="0" r="6350" b="0"/>
            <wp:docPr id="204390666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046C0DFF" w14:textId="77777777" w:rsidR="00F93E5A" w:rsidRDefault="00F93E5A" w:rsidP="00B13F99">
      <w:pPr>
        <w:rPr>
          <w:lang w:val="en-US"/>
        </w:rPr>
      </w:pPr>
    </w:p>
    <w:p w14:paraId="48E54E1B" w14:textId="70E10AE6" w:rsidR="00B13F99" w:rsidRDefault="00B13F99" w:rsidP="00B13F99">
      <w:pPr>
        <w:rPr>
          <w:lang w:val="en-US"/>
        </w:rPr>
      </w:pPr>
      <w:r w:rsidRPr="00A7150A">
        <w:rPr>
          <w:lang w:val="en-US"/>
        </w:rPr>
        <w:t>Ir</w:t>
      </w:r>
      <w:r>
        <w:rPr>
          <w:lang w:val="en-US"/>
        </w:rPr>
        <w:t xml:space="preserve"> :</w:t>
      </w:r>
    </w:p>
    <w:p w14:paraId="3C7C714F" w14:textId="77777777" w:rsidR="00B13F99" w:rsidRDefault="00B13F99" w:rsidP="00A7150A">
      <w:pPr>
        <w:jc w:val="left"/>
        <w:rPr>
          <w:lang w:val="en-US"/>
        </w:rPr>
      </w:pPr>
    </w:p>
    <w:p w14:paraId="1532143C" w14:textId="0F9A3AFD" w:rsidR="00B13F99" w:rsidRDefault="00B13F99" w:rsidP="00A7150A">
      <w:pPr>
        <w:jc w:val="left"/>
        <w:rPr>
          <w:lang w:val="en-US"/>
        </w:rPr>
      </w:pPr>
      <w:r>
        <w:rPr>
          <w:noProof/>
          <w:lang w:val="en-US"/>
        </w:rPr>
        <w:drawing>
          <wp:inline distT="0" distB="0" distL="0" distR="0" wp14:anchorId="4892FF47" wp14:editId="0D4E4AB3">
            <wp:extent cx="6108700" cy="3435350"/>
            <wp:effectExtent l="0" t="0" r="6350" b="0"/>
            <wp:docPr id="53469656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6226811A" w14:textId="2CCF4339" w:rsidR="00B13F99" w:rsidRPr="00A7150A" w:rsidRDefault="00B13F99" w:rsidP="00A7150A">
      <w:pPr>
        <w:jc w:val="left"/>
        <w:rPr>
          <w:lang w:val="en-US"/>
        </w:rPr>
      </w:pPr>
      <w:r>
        <w:rPr>
          <w:lang w:val="en-US"/>
        </w:rPr>
        <w:br w:type="page"/>
      </w:r>
    </w:p>
    <w:p w14:paraId="5B8BCEC0" w14:textId="6898E59B" w:rsidR="00A7150A" w:rsidRDefault="00A7150A" w:rsidP="00A7150A">
      <w:pPr>
        <w:rPr>
          <w:lang w:val="en-US"/>
        </w:rPr>
      </w:pPr>
      <w:r w:rsidRPr="00A7150A">
        <w:rPr>
          <w:lang w:val="en-US"/>
        </w:rPr>
        <w:lastRenderedPageBreak/>
        <w:t>Ir max</w:t>
      </w:r>
      <w:r>
        <w:rPr>
          <w:lang w:val="en-US"/>
        </w:rPr>
        <w:t xml:space="preserve"> :</w:t>
      </w:r>
    </w:p>
    <w:p w14:paraId="18565C84" w14:textId="77777777" w:rsidR="00A7150A" w:rsidRDefault="00A7150A" w:rsidP="00A7150A">
      <w:pPr>
        <w:rPr>
          <w:lang w:val="en-US"/>
        </w:rPr>
      </w:pPr>
    </w:p>
    <w:p w14:paraId="4922C16D" w14:textId="29821EFE" w:rsidR="00A7150A" w:rsidRDefault="00441F1B" w:rsidP="00A7150A">
      <w:pPr>
        <w:rPr>
          <w:lang w:val="en-US"/>
        </w:rPr>
      </w:pPr>
      <w:r>
        <w:rPr>
          <w:noProof/>
          <w:lang w:val="en-US"/>
        </w:rPr>
        <w:drawing>
          <wp:inline distT="0" distB="0" distL="0" distR="0" wp14:anchorId="1ACBCEF2" wp14:editId="4D81F2D9">
            <wp:extent cx="6108700" cy="3435350"/>
            <wp:effectExtent l="0" t="0" r="6350" b="0"/>
            <wp:docPr id="97210629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15EB583A" w14:textId="77777777" w:rsidR="002B331E" w:rsidRPr="00A7150A" w:rsidRDefault="002B331E" w:rsidP="00A7150A">
      <w:pPr>
        <w:rPr>
          <w:lang w:val="en-US"/>
        </w:rPr>
      </w:pPr>
    </w:p>
    <w:p w14:paraId="52C7AA5B" w14:textId="0BEF0CC2" w:rsidR="00A6260F" w:rsidRPr="00263E8E" w:rsidRDefault="00A7150A" w:rsidP="00A7150A">
      <w:pPr>
        <w:rPr>
          <w:lang w:val="de-CH"/>
        </w:rPr>
      </w:pPr>
      <w:r w:rsidRPr="00A7150A">
        <w:rPr>
          <w:lang w:val="de-CH"/>
        </w:rPr>
        <w:t>Trr</w:t>
      </w:r>
      <w:r>
        <w:rPr>
          <w:lang w:val="de-CH"/>
        </w:rPr>
        <w:t xml:space="preserve"> </w:t>
      </w:r>
      <w:r w:rsidRPr="00263E8E">
        <w:rPr>
          <w:lang w:val="de-CH"/>
        </w:rPr>
        <w:t xml:space="preserve"> :</w:t>
      </w:r>
    </w:p>
    <w:p w14:paraId="0FA886F5" w14:textId="77777777" w:rsidR="00A7150A" w:rsidRPr="00263E8E" w:rsidRDefault="00A7150A" w:rsidP="00A7150A">
      <w:pPr>
        <w:rPr>
          <w:lang w:val="de-CH"/>
        </w:rPr>
      </w:pPr>
    </w:p>
    <w:p w14:paraId="01C8FB77" w14:textId="20FC672F" w:rsidR="00663F62" w:rsidRPr="00263E8E" w:rsidRDefault="00441F1B" w:rsidP="00A7150A">
      <w:pPr>
        <w:jc w:val="left"/>
        <w:rPr>
          <w:lang w:val="de-CH"/>
        </w:rPr>
      </w:pPr>
      <w:r>
        <w:rPr>
          <w:noProof/>
          <w:lang w:val="de-CH"/>
        </w:rPr>
        <w:drawing>
          <wp:inline distT="0" distB="0" distL="0" distR="0" wp14:anchorId="347ABA89" wp14:editId="2FB1A7DF">
            <wp:extent cx="6108700" cy="3435350"/>
            <wp:effectExtent l="0" t="0" r="6350" b="0"/>
            <wp:docPr id="91694466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r w:rsidR="00A7150A">
        <w:rPr>
          <w:lang w:val="de-CH"/>
        </w:rPr>
        <w:br w:type="page"/>
      </w:r>
    </w:p>
    <w:p w14:paraId="3B812454" w14:textId="434E72A7" w:rsidR="003550FB" w:rsidRPr="00263E8E" w:rsidRDefault="00A6260F" w:rsidP="00EA61E2">
      <w:pPr>
        <w:pStyle w:val="Titre2"/>
        <w:rPr>
          <w:lang w:val="de-CH"/>
        </w:rPr>
      </w:pPr>
      <w:bookmarkStart w:id="58" w:name="_Toc241174902"/>
      <w:r w:rsidRPr="00263E8E">
        <w:rPr>
          <w:lang w:val="de-CH"/>
        </w:rPr>
        <w:lastRenderedPageBreak/>
        <w:t>8.</w:t>
      </w:r>
      <w:r w:rsidR="00B72727">
        <w:rPr>
          <w:lang w:val="de-CH"/>
        </w:rPr>
        <w:t>2.3</w:t>
      </w:r>
      <w:r w:rsidRPr="00263E8E">
        <w:rPr>
          <w:lang w:val="de-CH"/>
        </w:rPr>
        <w:t xml:space="preserve"> SB 2100E-G :</w:t>
      </w:r>
      <w:bookmarkEnd w:id="58"/>
    </w:p>
    <w:p w14:paraId="09299109" w14:textId="77777777" w:rsidR="00E4242E" w:rsidRPr="00E4242E" w:rsidRDefault="00E4242E" w:rsidP="00E4242E">
      <w:pPr>
        <w:rPr>
          <w:lang w:val="de-CH"/>
        </w:rPr>
      </w:pPr>
    </w:p>
    <w:p w14:paraId="612830FE" w14:textId="77777777" w:rsidR="00EA61E2" w:rsidRPr="00263E8E" w:rsidRDefault="00EA61E2" w:rsidP="00EA61E2">
      <w:pPr>
        <w:rPr>
          <w:lang w:val="de-CH"/>
        </w:rPr>
      </w:pPr>
      <w:r w:rsidRPr="00263E8E">
        <w:rPr>
          <w:lang w:val="de-CH"/>
        </w:rPr>
        <w:t>Uj (ON) :</w:t>
      </w:r>
    </w:p>
    <w:p w14:paraId="5DEC595D" w14:textId="77777777" w:rsidR="00EA61E2" w:rsidRPr="00263E8E" w:rsidRDefault="00EA61E2" w:rsidP="00EA61E2">
      <w:pPr>
        <w:rPr>
          <w:lang w:val="de-CH"/>
        </w:rPr>
      </w:pPr>
    </w:p>
    <w:p w14:paraId="4F2D1D80" w14:textId="7AD4BA59" w:rsidR="00EA61E2" w:rsidRDefault="00CC2901" w:rsidP="00EA61E2">
      <w:pPr>
        <w:rPr>
          <w:lang w:val="de-CH"/>
        </w:rPr>
      </w:pPr>
      <w:r>
        <w:rPr>
          <w:noProof/>
          <w:lang w:val="de-CH"/>
        </w:rPr>
        <w:drawing>
          <wp:inline distT="0" distB="0" distL="0" distR="0" wp14:anchorId="18117376" wp14:editId="2C0750C0">
            <wp:extent cx="6108700" cy="3435350"/>
            <wp:effectExtent l="0" t="0" r="6350" b="0"/>
            <wp:docPr id="41717891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5EA8D38F" w14:textId="77777777" w:rsidR="00EA61E2" w:rsidRPr="00F00655" w:rsidRDefault="00EA61E2" w:rsidP="00EA61E2">
      <w:pPr>
        <w:rPr>
          <w:lang w:val="de-CH"/>
        </w:rPr>
      </w:pPr>
    </w:p>
    <w:p w14:paraId="10D193BD" w14:textId="77777777" w:rsidR="00EA61E2" w:rsidRPr="00263E8E" w:rsidRDefault="00EA61E2" w:rsidP="00EA61E2">
      <w:pPr>
        <w:rPr>
          <w:lang w:val="en-US"/>
        </w:rPr>
      </w:pPr>
      <w:r w:rsidRPr="00263E8E">
        <w:rPr>
          <w:lang w:val="en-US"/>
        </w:rPr>
        <w:t>Uj (OFF) :</w:t>
      </w:r>
    </w:p>
    <w:p w14:paraId="531D8423" w14:textId="77777777" w:rsidR="00EA61E2" w:rsidRPr="00263E8E" w:rsidRDefault="00EA61E2" w:rsidP="00EA61E2">
      <w:pPr>
        <w:rPr>
          <w:lang w:val="en-US"/>
        </w:rPr>
      </w:pPr>
    </w:p>
    <w:p w14:paraId="2E6321AF" w14:textId="41F01901" w:rsidR="00EA61E2" w:rsidRPr="00263E8E" w:rsidRDefault="00CC2901" w:rsidP="00EA61E2">
      <w:pPr>
        <w:rPr>
          <w:lang w:val="en-US"/>
        </w:rPr>
      </w:pPr>
      <w:r>
        <w:rPr>
          <w:noProof/>
          <w:lang w:val="en-US"/>
        </w:rPr>
        <w:drawing>
          <wp:inline distT="0" distB="0" distL="0" distR="0" wp14:anchorId="64D27F4D" wp14:editId="591F9797">
            <wp:extent cx="6108700" cy="3435350"/>
            <wp:effectExtent l="0" t="0" r="6350" b="0"/>
            <wp:docPr id="16011312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2C1010CA" w14:textId="77777777" w:rsidR="00EA61E2" w:rsidRPr="00263E8E" w:rsidRDefault="00EA61E2" w:rsidP="00EA61E2">
      <w:pPr>
        <w:jc w:val="left"/>
        <w:rPr>
          <w:lang w:val="en-US"/>
        </w:rPr>
      </w:pPr>
      <w:r w:rsidRPr="00263E8E">
        <w:rPr>
          <w:lang w:val="en-US"/>
        </w:rPr>
        <w:br w:type="page"/>
      </w:r>
    </w:p>
    <w:p w14:paraId="7F60E388" w14:textId="77777777" w:rsidR="00EA61E2" w:rsidRDefault="00EA61E2" w:rsidP="00EA61E2">
      <w:pPr>
        <w:rPr>
          <w:lang w:val="en-US"/>
        </w:rPr>
      </w:pPr>
      <w:r w:rsidRPr="00FD589E">
        <w:rPr>
          <w:lang w:val="en-US"/>
        </w:rPr>
        <w:lastRenderedPageBreak/>
        <w:t>UR (ON)</w:t>
      </w:r>
      <w:r>
        <w:rPr>
          <w:lang w:val="en-US"/>
        </w:rPr>
        <w:t xml:space="preserve"> :</w:t>
      </w:r>
    </w:p>
    <w:p w14:paraId="4305C38E" w14:textId="77777777" w:rsidR="00EA61E2" w:rsidRDefault="00EA61E2" w:rsidP="00EA61E2">
      <w:pPr>
        <w:rPr>
          <w:lang w:val="en-US"/>
        </w:rPr>
      </w:pPr>
    </w:p>
    <w:p w14:paraId="4F2BEED5" w14:textId="11437D7A" w:rsidR="00EA61E2" w:rsidRDefault="00CC2901" w:rsidP="00EA61E2">
      <w:pPr>
        <w:rPr>
          <w:lang w:val="en-US"/>
        </w:rPr>
      </w:pPr>
      <w:r>
        <w:rPr>
          <w:noProof/>
          <w:lang w:val="en-US"/>
        </w:rPr>
        <w:drawing>
          <wp:inline distT="0" distB="0" distL="0" distR="0" wp14:anchorId="2A249435" wp14:editId="0389D0E5">
            <wp:extent cx="6108700" cy="3435350"/>
            <wp:effectExtent l="0" t="0" r="6350" b="0"/>
            <wp:docPr id="193259266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38B0ACC4" w14:textId="77777777" w:rsidR="00CC2901" w:rsidRDefault="00CC2901" w:rsidP="00EA61E2">
      <w:pPr>
        <w:rPr>
          <w:lang w:val="en-US"/>
        </w:rPr>
      </w:pPr>
    </w:p>
    <w:p w14:paraId="348725AD" w14:textId="58C36FF8" w:rsidR="00CC2901" w:rsidRDefault="00CC2901" w:rsidP="00CC2901">
      <w:pPr>
        <w:rPr>
          <w:lang w:val="en-US"/>
        </w:rPr>
      </w:pPr>
      <w:r w:rsidRPr="00FD589E">
        <w:rPr>
          <w:lang w:val="en-US"/>
        </w:rPr>
        <w:t>UR (OFF)</w:t>
      </w:r>
      <w:r>
        <w:rPr>
          <w:lang w:val="en-US"/>
        </w:rPr>
        <w:t xml:space="preserve"> :</w:t>
      </w:r>
    </w:p>
    <w:p w14:paraId="63764FD2" w14:textId="77777777" w:rsidR="00EA61E2" w:rsidRPr="00FD589E" w:rsidRDefault="00EA61E2" w:rsidP="00EA61E2">
      <w:pPr>
        <w:rPr>
          <w:lang w:val="en-US"/>
        </w:rPr>
      </w:pPr>
    </w:p>
    <w:p w14:paraId="03AAF761" w14:textId="5FE6C67B" w:rsidR="00CC2901" w:rsidRDefault="00CC2901" w:rsidP="00EA61E2">
      <w:pPr>
        <w:rPr>
          <w:lang w:val="en-US"/>
        </w:rPr>
      </w:pPr>
      <w:r>
        <w:rPr>
          <w:noProof/>
          <w:lang w:val="en-US"/>
        </w:rPr>
        <w:drawing>
          <wp:inline distT="0" distB="0" distL="0" distR="0" wp14:anchorId="578A4D0D" wp14:editId="0E8AF29B">
            <wp:extent cx="6108700" cy="3435350"/>
            <wp:effectExtent l="0" t="0" r="6350" b="0"/>
            <wp:docPr id="172182215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059DEA08" w14:textId="42352783" w:rsidR="00CC2901" w:rsidRPr="00FD589E" w:rsidRDefault="00CC2901" w:rsidP="00CC2901">
      <w:pPr>
        <w:jc w:val="left"/>
        <w:rPr>
          <w:lang w:val="en-US"/>
        </w:rPr>
      </w:pPr>
      <w:r>
        <w:rPr>
          <w:lang w:val="en-US"/>
        </w:rPr>
        <w:br w:type="page"/>
      </w:r>
    </w:p>
    <w:p w14:paraId="4CE12173" w14:textId="77777777" w:rsidR="00EA61E2" w:rsidRDefault="00EA61E2" w:rsidP="00EA61E2">
      <w:pPr>
        <w:rPr>
          <w:lang w:val="en-US"/>
        </w:rPr>
      </w:pPr>
      <w:r w:rsidRPr="00FD589E">
        <w:rPr>
          <w:lang w:val="en-US"/>
        </w:rPr>
        <w:lastRenderedPageBreak/>
        <w:t>UR (OFF</w:t>
      </w:r>
      <w:r w:rsidRPr="00DF0117">
        <w:rPr>
          <w:lang w:val="en-US"/>
        </w:rPr>
        <w:t xml:space="preserve"> </w:t>
      </w:r>
      <w:r w:rsidRPr="00660D9B">
        <w:rPr>
          <w:lang w:val="en-US"/>
        </w:rPr>
        <w:t>max</w:t>
      </w:r>
      <w:r w:rsidRPr="00FD589E">
        <w:rPr>
          <w:lang w:val="en-US"/>
        </w:rPr>
        <w:t>)</w:t>
      </w:r>
      <w:r>
        <w:rPr>
          <w:lang w:val="en-US"/>
        </w:rPr>
        <w:t xml:space="preserve"> :</w:t>
      </w:r>
    </w:p>
    <w:p w14:paraId="73CD23C6" w14:textId="77777777" w:rsidR="00EA61E2" w:rsidRDefault="00EA61E2" w:rsidP="00EA61E2">
      <w:pPr>
        <w:rPr>
          <w:lang w:val="en-US"/>
        </w:rPr>
      </w:pPr>
    </w:p>
    <w:p w14:paraId="64189587" w14:textId="77777777" w:rsidR="00CC2901" w:rsidRDefault="00CC2901" w:rsidP="00EA61E2">
      <w:pPr>
        <w:jc w:val="left"/>
        <w:rPr>
          <w:lang w:val="en-US"/>
        </w:rPr>
      </w:pPr>
      <w:r>
        <w:rPr>
          <w:noProof/>
          <w:lang w:val="en-US"/>
        </w:rPr>
        <w:drawing>
          <wp:inline distT="0" distB="0" distL="0" distR="0" wp14:anchorId="378A1A9B" wp14:editId="6EE6279F">
            <wp:extent cx="6108700" cy="3435350"/>
            <wp:effectExtent l="0" t="0" r="6350" b="0"/>
            <wp:docPr id="157256964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1FE24B75" w14:textId="1E2D4120" w:rsidR="00EA61E2" w:rsidRPr="00FD589E" w:rsidRDefault="00EA61E2" w:rsidP="00EA61E2">
      <w:pPr>
        <w:jc w:val="left"/>
        <w:rPr>
          <w:lang w:val="en-US"/>
        </w:rPr>
      </w:pPr>
    </w:p>
    <w:p w14:paraId="477589F7" w14:textId="77777777" w:rsidR="00EA61E2" w:rsidRDefault="00EA61E2" w:rsidP="00EA61E2">
      <w:pPr>
        <w:rPr>
          <w:lang w:val="en-US"/>
        </w:rPr>
      </w:pPr>
      <w:r w:rsidRPr="00DF0117">
        <w:rPr>
          <w:lang w:val="en-US"/>
        </w:rPr>
        <w:t xml:space="preserve">Id </w:t>
      </w:r>
      <w:r>
        <w:rPr>
          <w:lang w:val="en-US"/>
        </w:rPr>
        <w:t>:</w:t>
      </w:r>
    </w:p>
    <w:p w14:paraId="033AA6FF" w14:textId="77777777" w:rsidR="00EA61E2" w:rsidRDefault="00EA61E2" w:rsidP="00EA61E2">
      <w:pPr>
        <w:rPr>
          <w:lang w:val="en-US"/>
        </w:rPr>
      </w:pPr>
    </w:p>
    <w:p w14:paraId="7C252514" w14:textId="1020825E" w:rsidR="00EA61E2" w:rsidRDefault="00FD6796" w:rsidP="00EA61E2">
      <w:pPr>
        <w:rPr>
          <w:lang w:val="en-US"/>
        </w:rPr>
      </w:pPr>
      <w:r>
        <w:rPr>
          <w:noProof/>
          <w:lang w:val="en-US"/>
        </w:rPr>
        <w:drawing>
          <wp:inline distT="0" distB="0" distL="0" distR="0" wp14:anchorId="44BFEBD9" wp14:editId="2E9A4217">
            <wp:extent cx="6108700" cy="3435350"/>
            <wp:effectExtent l="0" t="0" r="6350" b="0"/>
            <wp:docPr id="142386397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6F4C8A5C" w14:textId="20091608" w:rsidR="00EA61E2" w:rsidRPr="00DF0117" w:rsidRDefault="00FD6796" w:rsidP="00FD6796">
      <w:pPr>
        <w:jc w:val="left"/>
        <w:rPr>
          <w:lang w:val="en-US"/>
        </w:rPr>
      </w:pPr>
      <w:r>
        <w:rPr>
          <w:lang w:val="en-US"/>
        </w:rPr>
        <w:br w:type="page"/>
      </w:r>
    </w:p>
    <w:p w14:paraId="324439E9" w14:textId="6F8ECF3E" w:rsidR="00FD6796" w:rsidRDefault="00FD6796" w:rsidP="00FD6796">
      <w:pPr>
        <w:rPr>
          <w:lang w:val="en-US"/>
        </w:rPr>
      </w:pPr>
      <w:r w:rsidRPr="00DF0117">
        <w:rPr>
          <w:lang w:val="en-US"/>
        </w:rPr>
        <w:lastRenderedPageBreak/>
        <w:t>Ir</w:t>
      </w:r>
      <w:r>
        <w:rPr>
          <w:lang w:val="en-US"/>
        </w:rPr>
        <w:t xml:space="preserve"> :</w:t>
      </w:r>
    </w:p>
    <w:p w14:paraId="4FF73ECA" w14:textId="77777777" w:rsidR="00FD6796" w:rsidRDefault="00FD6796" w:rsidP="00EA61E2">
      <w:pPr>
        <w:rPr>
          <w:lang w:val="en-US"/>
        </w:rPr>
      </w:pPr>
    </w:p>
    <w:p w14:paraId="7516E3AD" w14:textId="54A0644D" w:rsidR="00FD6796" w:rsidRDefault="00FD6796" w:rsidP="00EA61E2">
      <w:pPr>
        <w:rPr>
          <w:lang w:val="en-US"/>
        </w:rPr>
      </w:pPr>
      <w:r>
        <w:rPr>
          <w:noProof/>
          <w:lang w:val="en-US"/>
        </w:rPr>
        <w:drawing>
          <wp:inline distT="0" distB="0" distL="0" distR="0" wp14:anchorId="2D907B74" wp14:editId="746DAD32">
            <wp:extent cx="6108700" cy="3435350"/>
            <wp:effectExtent l="0" t="0" r="6350" b="0"/>
            <wp:docPr id="173510171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708B7CEB" w14:textId="77777777" w:rsidR="00EA61E2" w:rsidRPr="00DF0117" w:rsidRDefault="00EA61E2" w:rsidP="00EA61E2">
      <w:pPr>
        <w:rPr>
          <w:lang w:val="en-US"/>
        </w:rPr>
      </w:pPr>
    </w:p>
    <w:p w14:paraId="4E410B7E" w14:textId="0A29616E" w:rsidR="00EA61E2" w:rsidRDefault="00EA61E2" w:rsidP="00EA61E2">
      <w:pPr>
        <w:rPr>
          <w:lang w:val="en-US"/>
        </w:rPr>
      </w:pPr>
      <w:r w:rsidRPr="00DF0117">
        <w:rPr>
          <w:lang w:val="en-US"/>
        </w:rPr>
        <w:t xml:space="preserve">Ir max </w:t>
      </w:r>
      <w:r>
        <w:rPr>
          <w:lang w:val="en-US"/>
        </w:rPr>
        <w:t>:</w:t>
      </w:r>
    </w:p>
    <w:p w14:paraId="3062C0D5" w14:textId="77777777" w:rsidR="00EA61E2" w:rsidRDefault="00EA61E2" w:rsidP="00EA61E2">
      <w:pPr>
        <w:rPr>
          <w:lang w:val="en-US"/>
        </w:rPr>
      </w:pPr>
    </w:p>
    <w:p w14:paraId="578C7FF9" w14:textId="4A360220" w:rsidR="00EA61E2" w:rsidRDefault="00FD6796" w:rsidP="00EA61E2">
      <w:pPr>
        <w:rPr>
          <w:lang w:val="en-US"/>
        </w:rPr>
      </w:pPr>
      <w:r>
        <w:rPr>
          <w:noProof/>
          <w:lang w:val="en-US"/>
        </w:rPr>
        <w:drawing>
          <wp:inline distT="0" distB="0" distL="0" distR="0" wp14:anchorId="4390C0F1" wp14:editId="2E50FFAF">
            <wp:extent cx="6108700" cy="3435350"/>
            <wp:effectExtent l="0" t="0" r="6350" b="0"/>
            <wp:docPr id="556805451"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44165012" w14:textId="77777777" w:rsidR="00EA61E2" w:rsidRDefault="00EA61E2" w:rsidP="00EA61E2">
      <w:pPr>
        <w:rPr>
          <w:lang w:val="en-US"/>
        </w:rPr>
      </w:pPr>
    </w:p>
    <w:p w14:paraId="270A897F" w14:textId="77777777" w:rsidR="00EA61E2" w:rsidRDefault="00EA61E2" w:rsidP="00EA61E2">
      <w:pPr>
        <w:rPr>
          <w:lang w:val="en-US"/>
        </w:rPr>
      </w:pPr>
    </w:p>
    <w:p w14:paraId="5A49A780" w14:textId="77777777" w:rsidR="00EA61E2" w:rsidRDefault="00EA61E2" w:rsidP="00EA61E2">
      <w:pPr>
        <w:rPr>
          <w:lang w:val="en-US"/>
        </w:rPr>
      </w:pPr>
    </w:p>
    <w:p w14:paraId="56ABB596" w14:textId="77777777" w:rsidR="00EA61E2" w:rsidRPr="00DF0117" w:rsidRDefault="00EA61E2" w:rsidP="00EA61E2">
      <w:pPr>
        <w:jc w:val="left"/>
        <w:rPr>
          <w:lang w:val="en-US"/>
        </w:rPr>
      </w:pPr>
      <w:r>
        <w:rPr>
          <w:lang w:val="en-US"/>
        </w:rPr>
        <w:br w:type="page"/>
      </w:r>
    </w:p>
    <w:p w14:paraId="14621E67" w14:textId="77777777" w:rsidR="00EA61E2" w:rsidRDefault="00EA61E2" w:rsidP="00EA61E2">
      <w:pPr>
        <w:rPr>
          <w:lang w:val="en-US"/>
        </w:rPr>
      </w:pPr>
      <w:r w:rsidRPr="00DF0117">
        <w:rPr>
          <w:lang w:val="en-US"/>
        </w:rPr>
        <w:lastRenderedPageBreak/>
        <w:t>Trr</w:t>
      </w:r>
      <w:r>
        <w:rPr>
          <w:lang w:val="en-US"/>
        </w:rPr>
        <w:t xml:space="preserve"> :</w:t>
      </w:r>
    </w:p>
    <w:p w14:paraId="1334FFE8" w14:textId="77777777" w:rsidR="00EA61E2" w:rsidRDefault="00EA61E2" w:rsidP="00EA61E2">
      <w:pPr>
        <w:rPr>
          <w:lang w:val="en-US"/>
        </w:rPr>
      </w:pPr>
    </w:p>
    <w:p w14:paraId="734A1A61" w14:textId="14FC6563" w:rsidR="00EA61E2" w:rsidRDefault="00FD6796" w:rsidP="00EA61E2">
      <w:pPr>
        <w:rPr>
          <w:lang w:val="en-US"/>
        </w:rPr>
      </w:pPr>
      <w:r>
        <w:rPr>
          <w:noProof/>
          <w:lang w:val="en-US"/>
        </w:rPr>
        <w:drawing>
          <wp:inline distT="0" distB="0" distL="0" distR="0" wp14:anchorId="33107FBF" wp14:editId="237082A7">
            <wp:extent cx="6108700" cy="3435350"/>
            <wp:effectExtent l="0" t="0" r="6350" b="0"/>
            <wp:docPr id="200958304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08700" cy="3435350"/>
                    </a:xfrm>
                    <a:prstGeom prst="rect">
                      <a:avLst/>
                    </a:prstGeom>
                    <a:noFill/>
                    <a:ln>
                      <a:noFill/>
                    </a:ln>
                  </pic:spPr>
                </pic:pic>
              </a:graphicData>
            </a:graphic>
          </wp:inline>
        </w:drawing>
      </w:r>
    </w:p>
    <w:p w14:paraId="545DC1E0" w14:textId="699CAEA8" w:rsidR="0089377F" w:rsidRDefault="0089377F" w:rsidP="0089377F">
      <w:pPr>
        <w:pStyle w:val="Lgende"/>
        <w:rPr>
          <w:lang w:val="en-US"/>
        </w:rPr>
      </w:pPr>
    </w:p>
    <w:p w14:paraId="36EC19C5" w14:textId="77777777" w:rsidR="00D85DE0" w:rsidRDefault="00D85DE0" w:rsidP="00D85DE0">
      <w:pPr>
        <w:pStyle w:val="Titre2"/>
      </w:pPr>
      <w:bookmarkStart w:id="59" w:name="_Toc241174903"/>
      <w:r>
        <w:t>6.4 Mesures</w:t>
      </w:r>
      <w:bookmarkEnd w:id="59"/>
    </w:p>
    <w:p w14:paraId="1AA56A84" w14:textId="77777777" w:rsidR="00D85DE0" w:rsidRPr="00F27598" w:rsidRDefault="00D85DE0" w:rsidP="00D85DE0">
      <w:pPr>
        <w:pStyle w:val="Titre2"/>
        <w:rPr>
          <w:sz w:val="22"/>
          <w:szCs w:val="22"/>
          <w:lang w:val="fr-CH"/>
        </w:rPr>
      </w:pPr>
      <w:bookmarkStart w:id="60" w:name="_Toc241174904"/>
      <w:r>
        <w:rPr>
          <w:sz w:val="22"/>
          <w:szCs w:val="22"/>
          <w:lang w:val="fr-CH"/>
        </w:rPr>
        <w:t>6</w:t>
      </w:r>
      <w:r w:rsidRPr="00355B4B">
        <w:rPr>
          <w:sz w:val="22"/>
          <w:szCs w:val="22"/>
          <w:lang w:val="fr-CH"/>
        </w:rPr>
        <w:t>.</w:t>
      </w:r>
      <w:r>
        <w:rPr>
          <w:sz w:val="22"/>
          <w:szCs w:val="22"/>
          <w:lang w:val="fr-CH"/>
        </w:rPr>
        <w:t>4</w:t>
      </w:r>
      <w:r w:rsidRPr="00355B4B">
        <w:rPr>
          <w:sz w:val="22"/>
          <w:szCs w:val="22"/>
          <w:lang w:val="fr-CH"/>
        </w:rPr>
        <w:t>.1 Phot</w:t>
      </w:r>
      <w:r>
        <w:rPr>
          <w:sz w:val="22"/>
          <w:szCs w:val="22"/>
          <w:lang w:val="fr-CH"/>
        </w:rPr>
        <w:t xml:space="preserve">o voltaïque </w:t>
      </w:r>
      <w:r w:rsidRPr="00355B4B">
        <w:rPr>
          <w:sz w:val="22"/>
          <w:szCs w:val="22"/>
          <w:lang w:val="fr-CH"/>
        </w:rPr>
        <w:t>:</w:t>
      </w:r>
      <w:bookmarkEnd w:id="60"/>
    </w:p>
    <w:p w14:paraId="33C46655" w14:textId="77777777" w:rsidR="009E4024" w:rsidRPr="009E4024" w:rsidRDefault="009E4024" w:rsidP="009E4024">
      <w:pPr>
        <w:rPr>
          <w:lang w:val="en-US"/>
        </w:rPr>
      </w:pPr>
    </w:p>
    <w:tbl>
      <w:tblPr>
        <w:tblStyle w:val="Grilledutableau"/>
        <w:tblW w:w="9628" w:type="dxa"/>
        <w:tblLook w:val="01E0" w:firstRow="1" w:lastRow="1" w:firstColumn="1" w:lastColumn="1" w:noHBand="0" w:noVBand="0"/>
      </w:tblPr>
      <w:tblGrid>
        <w:gridCol w:w="3469"/>
        <w:gridCol w:w="3274"/>
        <w:gridCol w:w="2885"/>
      </w:tblGrid>
      <w:tr w:rsidR="009E4024" w:rsidRPr="00812ECE" w14:paraId="6A87457C" w14:textId="77777777" w:rsidTr="00694B94">
        <w:trPr>
          <w:trHeight w:val="485"/>
        </w:trPr>
        <w:tc>
          <w:tcPr>
            <w:tcW w:w="3469" w:type="dxa"/>
            <w:shd w:val="clear" w:color="auto" w:fill="666666"/>
            <w:vAlign w:val="center"/>
          </w:tcPr>
          <w:p w14:paraId="343EBF8D" w14:textId="77777777" w:rsidR="009E4024" w:rsidRPr="00812ECE" w:rsidRDefault="009E4024" w:rsidP="00694B94">
            <w:pPr>
              <w:jc w:val="center"/>
              <w:rPr>
                <w:color w:val="FFFFFF" w:themeColor="background1"/>
              </w:rPr>
            </w:pPr>
            <w:r>
              <w:rPr>
                <w:color w:val="FFFFFF" w:themeColor="background1"/>
              </w:rPr>
              <w:t>Tension mesurée</w:t>
            </w:r>
          </w:p>
        </w:tc>
        <w:tc>
          <w:tcPr>
            <w:tcW w:w="3274" w:type="dxa"/>
            <w:shd w:val="clear" w:color="auto" w:fill="666666"/>
            <w:vAlign w:val="center"/>
          </w:tcPr>
          <w:p w14:paraId="664743FC" w14:textId="77777777" w:rsidR="009E4024" w:rsidRPr="00812ECE" w:rsidRDefault="009E4024" w:rsidP="00694B94">
            <w:pPr>
              <w:jc w:val="center"/>
              <w:rPr>
                <w:color w:val="FFFFFF" w:themeColor="background1"/>
              </w:rPr>
            </w:pPr>
            <w:r>
              <w:rPr>
                <w:color w:val="FFFFFF" w:themeColor="background1"/>
              </w:rPr>
              <w:t>Courant mesuré</w:t>
            </w:r>
          </w:p>
        </w:tc>
        <w:tc>
          <w:tcPr>
            <w:tcW w:w="2885" w:type="dxa"/>
            <w:shd w:val="clear" w:color="auto" w:fill="666666"/>
          </w:tcPr>
          <w:p w14:paraId="57080A7D" w14:textId="77777777" w:rsidR="009E4024" w:rsidRDefault="009E4024" w:rsidP="00694B94">
            <w:pPr>
              <w:jc w:val="center"/>
              <w:rPr>
                <w:color w:val="FFFFFF" w:themeColor="background1"/>
              </w:rPr>
            </w:pPr>
            <w:r>
              <w:rPr>
                <w:color w:val="FFFFFF" w:themeColor="background1"/>
              </w:rPr>
              <w:t>Puissance</w:t>
            </w:r>
          </w:p>
        </w:tc>
      </w:tr>
      <w:tr w:rsidR="009E4024" w14:paraId="7353020E" w14:textId="77777777" w:rsidTr="00694B94">
        <w:trPr>
          <w:trHeight w:val="266"/>
        </w:trPr>
        <w:tc>
          <w:tcPr>
            <w:tcW w:w="3469" w:type="dxa"/>
            <w:vAlign w:val="center"/>
          </w:tcPr>
          <w:p w14:paraId="62818B59" w14:textId="77777777" w:rsidR="009E4024" w:rsidRDefault="009E4024" w:rsidP="00694B94">
            <w:pPr>
              <w:jc w:val="center"/>
              <w:rPr>
                <w:sz w:val="24"/>
                <w:szCs w:val="24"/>
              </w:rPr>
            </w:pPr>
            <w:r>
              <w:rPr>
                <w:sz w:val="24"/>
                <w:szCs w:val="24"/>
              </w:rPr>
              <w:t>5.18</w:t>
            </w:r>
          </w:p>
        </w:tc>
        <w:tc>
          <w:tcPr>
            <w:tcW w:w="3274" w:type="dxa"/>
            <w:vAlign w:val="center"/>
          </w:tcPr>
          <w:p w14:paraId="1ECBC55A" w14:textId="77777777" w:rsidR="009E4024" w:rsidRDefault="009E4024" w:rsidP="00694B94">
            <w:pPr>
              <w:jc w:val="center"/>
              <w:rPr>
                <w:sz w:val="24"/>
                <w:szCs w:val="24"/>
              </w:rPr>
            </w:pPr>
            <w:r w:rsidRPr="009F57BE">
              <w:rPr>
                <w:sz w:val="24"/>
                <w:szCs w:val="24"/>
              </w:rPr>
              <w:t>11.3 *</w:t>
            </w:r>
            <w:r>
              <w:rPr>
                <w:sz w:val="24"/>
                <w:szCs w:val="24"/>
              </w:rPr>
              <w:t xml:space="preserve"> </w:t>
            </w:r>
            <w:r w:rsidRPr="009F57BE">
              <w:rPr>
                <w:sz w:val="24"/>
                <w:szCs w:val="24"/>
              </w:rPr>
              <w:t>10</w:t>
            </w:r>
            <w:r>
              <w:rPr>
                <w:sz w:val="24"/>
                <w:szCs w:val="24"/>
                <w:vertAlign w:val="superscript"/>
              </w:rPr>
              <w:t>-6</w:t>
            </w:r>
          </w:p>
        </w:tc>
        <w:tc>
          <w:tcPr>
            <w:tcW w:w="2885" w:type="dxa"/>
            <w:vAlign w:val="center"/>
          </w:tcPr>
          <w:p w14:paraId="0A5ED661" w14:textId="77777777" w:rsidR="009E4024" w:rsidRPr="009F57BE" w:rsidRDefault="009E4024" w:rsidP="00694B94">
            <w:pPr>
              <w:jc w:val="center"/>
              <w:rPr>
                <w:sz w:val="24"/>
                <w:szCs w:val="24"/>
              </w:rPr>
            </w:pPr>
            <w:r>
              <w:rPr>
                <w:rFonts w:ascii="Calibri" w:hAnsi="Calibri" w:cs="Calibri"/>
                <w:color w:val="000000"/>
              </w:rPr>
              <w:t>58.5*10</w:t>
            </w:r>
            <w:r w:rsidRPr="0014588A">
              <w:rPr>
                <w:rFonts w:ascii="Calibri" w:hAnsi="Calibri" w:cs="Calibri"/>
                <w:color w:val="000000"/>
                <w:vertAlign w:val="superscript"/>
              </w:rPr>
              <w:t>-6</w:t>
            </w:r>
          </w:p>
        </w:tc>
      </w:tr>
      <w:tr w:rsidR="009E4024" w14:paraId="0DE5116A" w14:textId="77777777" w:rsidTr="00694B94">
        <w:trPr>
          <w:trHeight w:val="290"/>
        </w:trPr>
        <w:tc>
          <w:tcPr>
            <w:tcW w:w="3469" w:type="dxa"/>
            <w:vAlign w:val="center"/>
          </w:tcPr>
          <w:p w14:paraId="5282C37A" w14:textId="77777777" w:rsidR="009E4024" w:rsidRDefault="009E4024" w:rsidP="00694B94">
            <w:pPr>
              <w:jc w:val="center"/>
              <w:rPr>
                <w:sz w:val="24"/>
                <w:szCs w:val="24"/>
              </w:rPr>
            </w:pPr>
            <w:r>
              <w:rPr>
                <w:sz w:val="24"/>
                <w:szCs w:val="24"/>
              </w:rPr>
              <w:t>5.14</w:t>
            </w:r>
          </w:p>
        </w:tc>
        <w:tc>
          <w:tcPr>
            <w:tcW w:w="3274" w:type="dxa"/>
            <w:vAlign w:val="center"/>
          </w:tcPr>
          <w:p w14:paraId="7D920AD7" w14:textId="77777777" w:rsidR="009E4024" w:rsidRPr="001E52A9" w:rsidRDefault="009E4024" w:rsidP="00694B94">
            <w:pPr>
              <w:jc w:val="center"/>
              <w:rPr>
                <w:sz w:val="24"/>
                <w:szCs w:val="24"/>
              </w:rPr>
            </w:pPr>
            <w:r>
              <w:rPr>
                <w:sz w:val="24"/>
                <w:szCs w:val="24"/>
              </w:rPr>
              <w:t>102.5 * 10</w:t>
            </w:r>
            <w:r>
              <w:rPr>
                <w:sz w:val="24"/>
                <w:szCs w:val="24"/>
                <w:vertAlign w:val="superscript"/>
              </w:rPr>
              <w:t>-6</w:t>
            </w:r>
          </w:p>
        </w:tc>
        <w:tc>
          <w:tcPr>
            <w:tcW w:w="2885" w:type="dxa"/>
            <w:vAlign w:val="center"/>
          </w:tcPr>
          <w:p w14:paraId="66B6CD0B" w14:textId="77777777" w:rsidR="009E4024" w:rsidRDefault="009E4024" w:rsidP="00694B94">
            <w:pPr>
              <w:jc w:val="center"/>
              <w:rPr>
                <w:sz w:val="24"/>
                <w:szCs w:val="24"/>
              </w:rPr>
            </w:pPr>
            <w:r>
              <w:rPr>
                <w:rFonts w:ascii="Calibri" w:hAnsi="Calibri" w:cs="Calibri"/>
                <w:color w:val="000000"/>
              </w:rPr>
              <w:t>526.9*10</w:t>
            </w:r>
            <w:r w:rsidRPr="0014588A">
              <w:rPr>
                <w:rFonts w:ascii="Calibri" w:hAnsi="Calibri" w:cs="Calibri"/>
                <w:color w:val="000000"/>
                <w:vertAlign w:val="superscript"/>
              </w:rPr>
              <w:t>-6</w:t>
            </w:r>
          </w:p>
        </w:tc>
      </w:tr>
      <w:tr w:rsidR="009E4024" w14:paraId="2C358071" w14:textId="77777777" w:rsidTr="00694B94">
        <w:trPr>
          <w:trHeight w:val="290"/>
        </w:trPr>
        <w:tc>
          <w:tcPr>
            <w:tcW w:w="3469" w:type="dxa"/>
            <w:vAlign w:val="center"/>
          </w:tcPr>
          <w:p w14:paraId="27D9D0FF" w14:textId="77777777" w:rsidR="009E4024" w:rsidRDefault="009E4024" w:rsidP="00694B94">
            <w:pPr>
              <w:jc w:val="center"/>
              <w:rPr>
                <w:sz w:val="24"/>
                <w:szCs w:val="24"/>
              </w:rPr>
            </w:pPr>
            <w:r>
              <w:rPr>
                <w:sz w:val="24"/>
                <w:szCs w:val="24"/>
              </w:rPr>
              <w:t>5.07</w:t>
            </w:r>
          </w:p>
        </w:tc>
        <w:tc>
          <w:tcPr>
            <w:tcW w:w="3274" w:type="dxa"/>
            <w:vAlign w:val="center"/>
          </w:tcPr>
          <w:p w14:paraId="6A339708" w14:textId="77777777" w:rsidR="009E4024" w:rsidRPr="0028018A" w:rsidRDefault="009E4024" w:rsidP="00694B94">
            <w:pPr>
              <w:jc w:val="center"/>
              <w:rPr>
                <w:sz w:val="24"/>
                <w:szCs w:val="24"/>
                <w:vertAlign w:val="superscript"/>
              </w:rPr>
            </w:pPr>
            <w:r>
              <w:rPr>
                <w:sz w:val="24"/>
                <w:szCs w:val="24"/>
              </w:rPr>
              <w:t>207.5*10</w:t>
            </w:r>
            <w:r>
              <w:rPr>
                <w:sz w:val="24"/>
                <w:szCs w:val="24"/>
                <w:vertAlign w:val="superscript"/>
              </w:rPr>
              <w:t>-6</w:t>
            </w:r>
          </w:p>
        </w:tc>
        <w:tc>
          <w:tcPr>
            <w:tcW w:w="2885" w:type="dxa"/>
            <w:vAlign w:val="center"/>
          </w:tcPr>
          <w:p w14:paraId="58360A49" w14:textId="77777777" w:rsidR="009E4024" w:rsidRDefault="009E4024" w:rsidP="00694B94">
            <w:pPr>
              <w:jc w:val="center"/>
              <w:rPr>
                <w:sz w:val="24"/>
                <w:szCs w:val="24"/>
              </w:rPr>
            </w:pPr>
            <w:r>
              <w:rPr>
                <w:rFonts w:ascii="Calibri" w:hAnsi="Calibri" w:cs="Calibri"/>
                <w:color w:val="000000"/>
              </w:rPr>
              <w:t>1.1*10</w:t>
            </w:r>
            <w:r w:rsidRPr="0014588A">
              <w:rPr>
                <w:rFonts w:ascii="Calibri" w:hAnsi="Calibri" w:cs="Calibri"/>
                <w:color w:val="000000"/>
                <w:vertAlign w:val="superscript"/>
              </w:rPr>
              <w:t>-3</w:t>
            </w:r>
          </w:p>
        </w:tc>
      </w:tr>
      <w:tr w:rsidR="009E4024" w:rsidRPr="0013293B" w14:paraId="006C40B4" w14:textId="77777777" w:rsidTr="00694B94">
        <w:trPr>
          <w:trHeight w:val="290"/>
        </w:trPr>
        <w:tc>
          <w:tcPr>
            <w:tcW w:w="3469" w:type="dxa"/>
            <w:vAlign w:val="center"/>
          </w:tcPr>
          <w:p w14:paraId="1B8D3470" w14:textId="77777777" w:rsidR="009E4024" w:rsidRDefault="009E4024" w:rsidP="00694B94">
            <w:pPr>
              <w:jc w:val="center"/>
              <w:rPr>
                <w:sz w:val="24"/>
                <w:szCs w:val="24"/>
              </w:rPr>
            </w:pPr>
            <w:r w:rsidRPr="00E21C2C">
              <w:rPr>
                <w:sz w:val="24"/>
                <w:szCs w:val="24"/>
              </w:rPr>
              <w:t>4.99</w:t>
            </w:r>
          </w:p>
        </w:tc>
        <w:tc>
          <w:tcPr>
            <w:tcW w:w="3274" w:type="dxa"/>
            <w:vAlign w:val="center"/>
          </w:tcPr>
          <w:p w14:paraId="132167CF" w14:textId="77777777" w:rsidR="009E4024" w:rsidRPr="00DB70BF" w:rsidRDefault="009E4024" w:rsidP="00694B94">
            <w:pPr>
              <w:jc w:val="center"/>
              <w:rPr>
                <w:sz w:val="24"/>
                <w:szCs w:val="24"/>
                <w:vertAlign w:val="superscript"/>
              </w:rPr>
            </w:pPr>
            <w:r>
              <w:rPr>
                <w:sz w:val="24"/>
                <w:szCs w:val="24"/>
              </w:rPr>
              <w:t>303.1*10</w:t>
            </w:r>
            <w:r>
              <w:rPr>
                <w:sz w:val="24"/>
                <w:szCs w:val="24"/>
                <w:vertAlign w:val="superscript"/>
              </w:rPr>
              <w:t>-6</w:t>
            </w:r>
          </w:p>
        </w:tc>
        <w:tc>
          <w:tcPr>
            <w:tcW w:w="2885" w:type="dxa"/>
            <w:vAlign w:val="center"/>
          </w:tcPr>
          <w:p w14:paraId="03982FBE" w14:textId="77777777" w:rsidR="009E4024" w:rsidRDefault="009E4024" w:rsidP="00694B94">
            <w:pPr>
              <w:jc w:val="center"/>
              <w:rPr>
                <w:sz w:val="24"/>
                <w:szCs w:val="24"/>
              </w:rPr>
            </w:pPr>
            <w:r>
              <w:rPr>
                <w:rFonts w:ascii="Calibri" w:hAnsi="Calibri" w:cs="Calibri"/>
                <w:color w:val="000000"/>
              </w:rPr>
              <w:t>1.5*10</w:t>
            </w:r>
            <w:r w:rsidRPr="0014588A">
              <w:rPr>
                <w:rFonts w:ascii="Calibri" w:hAnsi="Calibri" w:cs="Calibri"/>
                <w:color w:val="000000"/>
                <w:vertAlign w:val="superscript"/>
              </w:rPr>
              <w:t>-3</w:t>
            </w:r>
          </w:p>
        </w:tc>
      </w:tr>
      <w:tr w:rsidR="009E4024" w:rsidRPr="0013293B" w14:paraId="2205E851" w14:textId="77777777" w:rsidTr="00694B94">
        <w:trPr>
          <w:trHeight w:val="290"/>
        </w:trPr>
        <w:tc>
          <w:tcPr>
            <w:tcW w:w="3469" w:type="dxa"/>
            <w:vAlign w:val="center"/>
          </w:tcPr>
          <w:p w14:paraId="53FAE11A" w14:textId="77777777" w:rsidR="009E4024" w:rsidRDefault="009E4024" w:rsidP="00694B94">
            <w:pPr>
              <w:jc w:val="center"/>
              <w:rPr>
                <w:sz w:val="24"/>
                <w:szCs w:val="24"/>
              </w:rPr>
            </w:pPr>
            <w:r>
              <w:rPr>
                <w:sz w:val="24"/>
                <w:szCs w:val="24"/>
              </w:rPr>
              <w:t>4.89</w:t>
            </w:r>
          </w:p>
        </w:tc>
        <w:tc>
          <w:tcPr>
            <w:tcW w:w="3274" w:type="dxa"/>
            <w:vAlign w:val="center"/>
          </w:tcPr>
          <w:p w14:paraId="5A9A86A0" w14:textId="77777777" w:rsidR="009E4024" w:rsidRPr="00B12B17" w:rsidRDefault="009E4024" w:rsidP="00694B94">
            <w:pPr>
              <w:jc w:val="center"/>
              <w:rPr>
                <w:sz w:val="24"/>
                <w:szCs w:val="24"/>
                <w:vertAlign w:val="superscript"/>
              </w:rPr>
            </w:pPr>
            <w:r>
              <w:rPr>
                <w:sz w:val="24"/>
                <w:szCs w:val="24"/>
              </w:rPr>
              <w:t>402.8*10</w:t>
            </w:r>
            <w:r>
              <w:rPr>
                <w:sz w:val="24"/>
                <w:szCs w:val="24"/>
                <w:vertAlign w:val="superscript"/>
              </w:rPr>
              <w:t>-6</w:t>
            </w:r>
          </w:p>
        </w:tc>
        <w:tc>
          <w:tcPr>
            <w:tcW w:w="2885" w:type="dxa"/>
            <w:vAlign w:val="center"/>
          </w:tcPr>
          <w:p w14:paraId="752B87CE" w14:textId="77777777" w:rsidR="009E4024" w:rsidRDefault="009E4024" w:rsidP="00694B94">
            <w:pPr>
              <w:jc w:val="center"/>
              <w:rPr>
                <w:sz w:val="24"/>
                <w:szCs w:val="24"/>
              </w:rPr>
            </w:pPr>
            <w:r>
              <w:rPr>
                <w:rFonts w:ascii="Calibri" w:hAnsi="Calibri" w:cs="Calibri"/>
                <w:color w:val="000000"/>
              </w:rPr>
              <w:t>2.0*10</w:t>
            </w:r>
            <w:r w:rsidRPr="0014588A">
              <w:rPr>
                <w:rFonts w:ascii="Calibri" w:hAnsi="Calibri" w:cs="Calibri"/>
                <w:color w:val="000000"/>
                <w:vertAlign w:val="superscript"/>
              </w:rPr>
              <w:t>-3</w:t>
            </w:r>
          </w:p>
        </w:tc>
      </w:tr>
      <w:tr w:rsidR="009E4024" w14:paraId="661F0D5F" w14:textId="77777777" w:rsidTr="00694B94">
        <w:trPr>
          <w:trHeight w:val="290"/>
        </w:trPr>
        <w:tc>
          <w:tcPr>
            <w:tcW w:w="3469" w:type="dxa"/>
            <w:vAlign w:val="center"/>
          </w:tcPr>
          <w:p w14:paraId="57AE3647" w14:textId="77777777" w:rsidR="009E4024" w:rsidRDefault="009E4024" w:rsidP="00694B94">
            <w:pPr>
              <w:jc w:val="center"/>
              <w:rPr>
                <w:sz w:val="24"/>
                <w:szCs w:val="24"/>
              </w:rPr>
            </w:pPr>
            <w:r>
              <w:rPr>
                <w:sz w:val="24"/>
                <w:szCs w:val="24"/>
              </w:rPr>
              <w:t>4.75</w:t>
            </w:r>
          </w:p>
        </w:tc>
        <w:tc>
          <w:tcPr>
            <w:tcW w:w="3274" w:type="dxa"/>
            <w:vAlign w:val="center"/>
          </w:tcPr>
          <w:p w14:paraId="51652D3D" w14:textId="77777777" w:rsidR="009E4024" w:rsidRPr="000B46A3" w:rsidRDefault="009E4024" w:rsidP="00694B94">
            <w:pPr>
              <w:jc w:val="center"/>
              <w:rPr>
                <w:sz w:val="24"/>
                <w:szCs w:val="24"/>
              </w:rPr>
            </w:pPr>
            <w:r>
              <w:rPr>
                <w:sz w:val="24"/>
                <w:szCs w:val="24"/>
              </w:rPr>
              <w:t>510*10</w:t>
            </w:r>
            <w:r>
              <w:rPr>
                <w:sz w:val="24"/>
                <w:szCs w:val="24"/>
                <w:vertAlign w:val="superscript"/>
              </w:rPr>
              <w:t>-6</w:t>
            </w:r>
          </w:p>
        </w:tc>
        <w:tc>
          <w:tcPr>
            <w:tcW w:w="2885" w:type="dxa"/>
            <w:vAlign w:val="center"/>
          </w:tcPr>
          <w:p w14:paraId="31856922" w14:textId="77777777" w:rsidR="009E4024" w:rsidRDefault="009E4024" w:rsidP="00694B94">
            <w:pPr>
              <w:jc w:val="center"/>
              <w:rPr>
                <w:sz w:val="24"/>
                <w:szCs w:val="24"/>
              </w:rPr>
            </w:pPr>
            <w:r>
              <w:rPr>
                <w:rFonts w:ascii="Calibri" w:hAnsi="Calibri" w:cs="Calibri"/>
                <w:color w:val="000000"/>
              </w:rPr>
              <w:t>2.4*10</w:t>
            </w:r>
            <w:r w:rsidRPr="0014588A">
              <w:rPr>
                <w:rFonts w:ascii="Calibri" w:hAnsi="Calibri" w:cs="Calibri"/>
                <w:color w:val="000000"/>
                <w:vertAlign w:val="superscript"/>
              </w:rPr>
              <w:t>-3</w:t>
            </w:r>
          </w:p>
        </w:tc>
      </w:tr>
      <w:tr w:rsidR="009E4024" w14:paraId="345CBF5D" w14:textId="77777777" w:rsidTr="00694B94">
        <w:trPr>
          <w:trHeight w:val="290"/>
        </w:trPr>
        <w:tc>
          <w:tcPr>
            <w:tcW w:w="3469" w:type="dxa"/>
            <w:vAlign w:val="center"/>
          </w:tcPr>
          <w:p w14:paraId="5050F56A" w14:textId="77777777" w:rsidR="009E4024" w:rsidRDefault="009E4024" w:rsidP="00694B94">
            <w:pPr>
              <w:jc w:val="center"/>
              <w:rPr>
                <w:sz w:val="24"/>
                <w:szCs w:val="24"/>
              </w:rPr>
            </w:pPr>
            <w:r>
              <w:rPr>
                <w:sz w:val="24"/>
                <w:szCs w:val="24"/>
              </w:rPr>
              <w:t>4.56</w:t>
            </w:r>
          </w:p>
        </w:tc>
        <w:tc>
          <w:tcPr>
            <w:tcW w:w="3274" w:type="dxa"/>
            <w:vAlign w:val="center"/>
          </w:tcPr>
          <w:p w14:paraId="4CE3BFAB" w14:textId="77777777" w:rsidR="009E4024" w:rsidRPr="00C3417E" w:rsidRDefault="009E4024" w:rsidP="00694B94">
            <w:pPr>
              <w:jc w:val="center"/>
              <w:rPr>
                <w:sz w:val="24"/>
                <w:szCs w:val="24"/>
                <w:vertAlign w:val="superscript"/>
              </w:rPr>
            </w:pPr>
            <w:r>
              <w:rPr>
                <w:sz w:val="24"/>
                <w:szCs w:val="24"/>
              </w:rPr>
              <w:t>608*10</w:t>
            </w:r>
            <w:r>
              <w:rPr>
                <w:sz w:val="24"/>
                <w:szCs w:val="24"/>
                <w:vertAlign w:val="superscript"/>
              </w:rPr>
              <w:t>-6</w:t>
            </w:r>
          </w:p>
        </w:tc>
        <w:tc>
          <w:tcPr>
            <w:tcW w:w="2885" w:type="dxa"/>
            <w:vAlign w:val="center"/>
          </w:tcPr>
          <w:p w14:paraId="583CECFE" w14:textId="77777777" w:rsidR="009E4024" w:rsidRDefault="009E4024" w:rsidP="00694B94">
            <w:pPr>
              <w:jc w:val="center"/>
              <w:rPr>
                <w:sz w:val="24"/>
                <w:szCs w:val="24"/>
              </w:rPr>
            </w:pPr>
            <w:r>
              <w:rPr>
                <w:rFonts w:ascii="Calibri" w:hAnsi="Calibri" w:cs="Calibri"/>
                <w:color w:val="000000"/>
              </w:rPr>
              <w:t>2.8*10</w:t>
            </w:r>
            <w:r w:rsidRPr="0014588A">
              <w:rPr>
                <w:rFonts w:ascii="Calibri" w:hAnsi="Calibri" w:cs="Calibri"/>
                <w:color w:val="000000"/>
                <w:vertAlign w:val="superscript"/>
              </w:rPr>
              <w:t>-3</w:t>
            </w:r>
          </w:p>
        </w:tc>
      </w:tr>
      <w:tr w:rsidR="009E4024" w14:paraId="6AA91AB9" w14:textId="77777777" w:rsidTr="00694B94">
        <w:trPr>
          <w:trHeight w:val="290"/>
        </w:trPr>
        <w:tc>
          <w:tcPr>
            <w:tcW w:w="3469" w:type="dxa"/>
            <w:vAlign w:val="center"/>
          </w:tcPr>
          <w:p w14:paraId="65262C9F" w14:textId="77777777" w:rsidR="009E4024" w:rsidRPr="00E300E5" w:rsidRDefault="009E4024" w:rsidP="00694B94">
            <w:pPr>
              <w:jc w:val="center"/>
              <w:rPr>
                <w:color w:val="EE0000"/>
                <w:sz w:val="24"/>
                <w:szCs w:val="24"/>
              </w:rPr>
            </w:pPr>
            <w:r w:rsidRPr="00E300E5">
              <w:rPr>
                <w:color w:val="EE0000"/>
                <w:sz w:val="24"/>
                <w:szCs w:val="24"/>
              </w:rPr>
              <w:t>4.05</w:t>
            </w:r>
          </w:p>
        </w:tc>
        <w:tc>
          <w:tcPr>
            <w:tcW w:w="3274" w:type="dxa"/>
            <w:vAlign w:val="center"/>
          </w:tcPr>
          <w:p w14:paraId="048AC7CD" w14:textId="77777777" w:rsidR="009E4024" w:rsidRPr="00E300E5" w:rsidRDefault="009E4024" w:rsidP="00694B94">
            <w:pPr>
              <w:jc w:val="center"/>
              <w:rPr>
                <w:color w:val="EE0000"/>
                <w:sz w:val="24"/>
                <w:szCs w:val="24"/>
                <w:vertAlign w:val="superscript"/>
              </w:rPr>
            </w:pPr>
            <w:r w:rsidRPr="00E300E5">
              <w:rPr>
                <w:color w:val="EE0000"/>
                <w:sz w:val="24"/>
                <w:szCs w:val="24"/>
              </w:rPr>
              <w:t>721*10</w:t>
            </w:r>
            <w:r w:rsidRPr="00E300E5">
              <w:rPr>
                <w:color w:val="EE0000"/>
                <w:sz w:val="24"/>
                <w:szCs w:val="24"/>
                <w:vertAlign w:val="superscript"/>
              </w:rPr>
              <w:t>-6</w:t>
            </w:r>
          </w:p>
        </w:tc>
        <w:tc>
          <w:tcPr>
            <w:tcW w:w="2885" w:type="dxa"/>
            <w:vAlign w:val="center"/>
          </w:tcPr>
          <w:p w14:paraId="5B1FB67F" w14:textId="77777777" w:rsidR="009E4024" w:rsidRPr="00E300E5" w:rsidRDefault="009E4024" w:rsidP="00694B94">
            <w:pPr>
              <w:jc w:val="center"/>
              <w:rPr>
                <w:color w:val="EE0000"/>
                <w:sz w:val="24"/>
                <w:szCs w:val="24"/>
              </w:rPr>
            </w:pPr>
            <w:r w:rsidRPr="0014588A">
              <w:rPr>
                <w:rFonts w:ascii="Calibri" w:hAnsi="Calibri" w:cs="Calibri"/>
                <w:color w:val="EE0000"/>
              </w:rPr>
              <w:t>2.9*10</w:t>
            </w:r>
            <w:r w:rsidRPr="0014588A">
              <w:rPr>
                <w:rFonts w:ascii="Calibri" w:hAnsi="Calibri" w:cs="Calibri"/>
                <w:color w:val="EE0000"/>
                <w:vertAlign w:val="superscript"/>
              </w:rPr>
              <w:t>-3</w:t>
            </w:r>
          </w:p>
        </w:tc>
      </w:tr>
      <w:tr w:rsidR="009E4024" w14:paraId="5DDCF658" w14:textId="77777777" w:rsidTr="00694B94">
        <w:trPr>
          <w:trHeight w:val="290"/>
        </w:trPr>
        <w:tc>
          <w:tcPr>
            <w:tcW w:w="3469" w:type="dxa"/>
            <w:vAlign w:val="center"/>
          </w:tcPr>
          <w:p w14:paraId="74731D52" w14:textId="77777777" w:rsidR="009E4024" w:rsidRDefault="009E4024" w:rsidP="00694B94">
            <w:pPr>
              <w:jc w:val="center"/>
              <w:rPr>
                <w:sz w:val="24"/>
                <w:szCs w:val="24"/>
              </w:rPr>
            </w:pPr>
            <w:r>
              <w:rPr>
                <w:sz w:val="24"/>
                <w:szCs w:val="24"/>
              </w:rPr>
              <w:t>3.81</w:t>
            </w:r>
          </w:p>
        </w:tc>
        <w:tc>
          <w:tcPr>
            <w:tcW w:w="3274" w:type="dxa"/>
            <w:vAlign w:val="center"/>
          </w:tcPr>
          <w:p w14:paraId="7F38C520" w14:textId="77777777" w:rsidR="009E4024" w:rsidRDefault="009E4024" w:rsidP="00694B94">
            <w:pPr>
              <w:jc w:val="center"/>
              <w:rPr>
                <w:sz w:val="24"/>
                <w:szCs w:val="24"/>
              </w:rPr>
            </w:pPr>
            <w:r>
              <w:rPr>
                <w:sz w:val="24"/>
                <w:szCs w:val="24"/>
              </w:rPr>
              <w:t>761*10</w:t>
            </w:r>
            <w:r w:rsidRPr="00D37B0A">
              <w:rPr>
                <w:sz w:val="24"/>
                <w:szCs w:val="24"/>
                <w:vertAlign w:val="superscript"/>
              </w:rPr>
              <w:t>-6</w:t>
            </w:r>
          </w:p>
        </w:tc>
        <w:tc>
          <w:tcPr>
            <w:tcW w:w="2885" w:type="dxa"/>
            <w:vAlign w:val="center"/>
          </w:tcPr>
          <w:p w14:paraId="3FEF6405" w14:textId="77777777" w:rsidR="009E4024" w:rsidRDefault="009E4024" w:rsidP="00694B94">
            <w:pPr>
              <w:jc w:val="center"/>
              <w:rPr>
                <w:sz w:val="24"/>
                <w:szCs w:val="24"/>
              </w:rPr>
            </w:pPr>
            <w:r>
              <w:rPr>
                <w:rFonts w:ascii="Calibri" w:hAnsi="Calibri" w:cs="Calibri"/>
                <w:color w:val="000000"/>
              </w:rPr>
              <w:t>2.9*10</w:t>
            </w:r>
            <w:r w:rsidRPr="0014588A">
              <w:rPr>
                <w:rFonts w:ascii="Calibri" w:hAnsi="Calibri" w:cs="Calibri"/>
                <w:color w:val="000000"/>
                <w:vertAlign w:val="superscript"/>
              </w:rPr>
              <w:t>-3</w:t>
            </w:r>
          </w:p>
        </w:tc>
      </w:tr>
      <w:tr w:rsidR="009E4024" w14:paraId="6F328F28" w14:textId="77777777" w:rsidTr="00694B94">
        <w:trPr>
          <w:trHeight w:val="290"/>
        </w:trPr>
        <w:tc>
          <w:tcPr>
            <w:tcW w:w="3469" w:type="dxa"/>
            <w:vAlign w:val="center"/>
          </w:tcPr>
          <w:p w14:paraId="00E388B5" w14:textId="77777777" w:rsidR="009E4024" w:rsidRDefault="009E4024" w:rsidP="00694B94">
            <w:pPr>
              <w:jc w:val="center"/>
              <w:rPr>
                <w:sz w:val="24"/>
                <w:szCs w:val="24"/>
              </w:rPr>
            </w:pPr>
            <w:r>
              <w:rPr>
                <w:sz w:val="24"/>
                <w:szCs w:val="24"/>
              </w:rPr>
              <w:t>1.8*10</w:t>
            </w:r>
            <w:r w:rsidRPr="00460D27">
              <w:rPr>
                <w:sz w:val="24"/>
                <w:szCs w:val="24"/>
                <w:vertAlign w:val="superscript"/>
              </w:rPr>
              <w:t>-3</w:t>
            </w:r>
          </w:p>
        </w:tc>
        <w:tc>
          <w:tcPr>
            <w:tcW w:w="3274" w:type="dxa"/>
            <w:vAlign w:val="center"/>
          </w:tcPr>
          <w:p w14:paraId="34002919" w14:textId="77777777" w:rsidR="009E4024" w:rsidRDefault="009E4024" w:rsidP="00694B94">
            <w:pPr>
              <w:jc w:val="center"/>
              <w:rPr>
                <w:sz w:val="24"/>
                <w:szCs w:val="24"/>
              </w:rPr>
            </w:pPr>
            <w:r>
              <w:rPr>
                <w:sz w:val="24"/>
                <w:szCs w:val="24"/>
              </w:rPr>
              <w:t>881*10</w:t>
            </w:r>
            <w:r w:rsidRPr="00460D27">
              <w:rPr>
                <w:sz w:val="24"/>
                <w:szCs w:val="24"/>
                <w:vertAlign w:val="superscript"/>
              </w:rPr>
              <w:t>-6</w:t>
            </w:r>
          </w:p>
        </w:tc>
        <w:tc>
          <w:tcPr>
            <w:tcW w:w="2885" w:type="dxa"/>
            <w:vAlign w:val="center"/>
          </w:tcPr>
          <w:p w14:paraId="05357768" w14:textId="77777777" w:rsidR="009E4024" w:rsidRDefault="009E4024" w:rsidP="00694B94">
            <w:pPr>
              <w:jc w:val="center"/>
              <w:rPr>
                <w:sz w:val="24"/>
                <w:szCs w:val="24"/>
              </w:rPr>
            </w:pPr>
            <w:r>
              <w:rPr>
                <w:rFonts w:ascii="Calibri" w:hAnsi="Calibri" w:cs="Calibri"/>
                <w:color w:val="000000"/>
              </w:rPr>
              <w:t>1.6*10</w:t>
            </w:r>
            <w:r w:rsidRPr="0014588A">
              <w:rPr>
                <w:rFonts w:ascii="Calibri" w:hAnsi="Calibri" w:cs="Calibri"/>
                <w:color w:val="000000"/>
                <w:vertAlign w:val="superscript"/>
              </w:rPr>
              <w:t>-</w:t>
            </w:r>
            <w:r>
              <w:rPr>
                <w:rFonts w:ascii="Calibri" w:hAnsi="Calibri" w:cs="Calibri"/>
                <w:color w:val="000000"/>
                <w:vertAlign w:val="superscript"/>
              </w:rPr>
              <w:t>6</w:t>
            </w:r>
          </w:p>
        </w:tc>
      </w:tr>
    </w:tbl>
    <w:p w14:paraId="01AAE6D6" w14:textId="77777777" w:rsidR="00A72D9B" w:rsidRDefault="009E4024" w:rsidP="009E4024">
      <w:pPr>
        <w:rPr>
          <w:color w:val="EE0000"/>
        </w:rPr>
      </w:pPr>
      <w:r w:rsidRPr="00E300E5">
        <w:rPr>
          <w:color w:val="EE0000"/>
        </w:rPr>
        <w:t>MPP</w:t>
      </w:r>
    </w:p>
    <w:p w14:paraId="7754B2D3" w14:textId="2A777813" w:rsidR="009E4024" w:rsidRPr="00E300E5" w:rsidRDefault="00A72D9B" w:rsidP="00A72D9B">
      <w:pPr>
        <w:jc w:val="left"/>
        <w:rPr>
          <w:color w:val="EE0000"/>
        </w:rPr>
      </w:pPr>
      <w:r>
        <w:rPr>
          <w:color w:val="EE0000"/>
        </w:rPr>
        <w:br w:type="page"/>
      </w:r>
    </w:p>
    <w:p w14:paraId="499AD1B4" w14:textId="75453458" w:rsidR="00A72D9B" w:rsidRDefault="00A72D9B" w:rsidP="0058711B">
      <w:pPr>
        <w:pStyle w:val="Titre2"/>
        <w:rPr>
          <w:lang w:val="fr-CH"/>
        </w:rPr>
      </w:pPr>
      <w:bookmarkStart w:id="61" w:name="_Toc241174905"/>
      <w:r>
        <w:rPr>
          <w:lang w:val="fr-CH"/>
        </w:rPr>
        <w:lastRenderedPageBreak/>
        <w:t xml:space="preserve">6.4.2 </w:t>
      </w:r>
      <w:r w:rsidRPr="004F3A10">
        <w:rPr>
          <w:lang w:val="fr-CH"/>
        </w:rPr>
        <w:t>Photo diode 1540031EA4590</w:t>
      </w:r>
      <w:r>
        <w:rPr>
          <w:lang w:val="fr-CH"/>
        </w:rPr>
        <w:t xml:space="preserve"> mode alimentation</w:t>
      </w:r>
      <w:r w:rsidRPr="004F3A10">
        <w:rPr>
          <w:lang w:val="fr-CH"/>
        </w:rPr>
        <w:t xml:space="preserve"> :</w:t>
      </w:r>
      <w:bookmarkEnd w:id="61"/>
    </w:p>
    <w:p w14:paraId="2C119ECE" w14:textId="77777777" w:rsidR="0058711B" w:rsidRPr="0067619E" w:rsidRDefault="0058711B" w:rsidP="0058711B">
      <w:pPr>
        <w:rPr>
          <w:lang w:val="fr-CH"/>
        </w:rPr>
      </w:pPr>
    </w:p>
    <w:tbl>
      <w:tblPr>
        <w:tblStyle w:val="Grilledutableau"/>
        <w:tblW w:w="9628" w:type="dxa"/>
        <w:tblLook w:val="01E0" w:firstRow="1" w:lastRow="1" w:firstColumn="1" w:lastColumn="1" w:noHBand="0" w:noVBand="0"/>
      </w:tblPr>
      <w:tblGrid>
        <w:gridCol w:w="3469"/>
        <w:gridCol w:w="3274"/>
        <w:gridCol w:w="2885"/>
      </w:tblGrid>
      <w:tr w:rsidR="00A72D9B" w:rsidRPr="00812ECE" w14:paraId="478DA35A" w14:textId="77777777" w:rsidTr="00694B94">
        <w:trPr>
          <w:trHeight w:val="485"/>
        </w:trPr>
        <w:tc>
          <w:tcPr>
            <w:tcW w:w="3469" w:type="dxa"/>
            <w:shd w:val="clear" w:color="auto" w:fill="666666"/>
            <w:vAlign w:val="center"/>
          </w:tcPr>
          <w:p w14:paraId="536BC5A0" w14:textId="77777777" w:rsidR="00A72D9B" w:rsidRPr="00812ECE" w:rsidRDefault="00A72D9B" w:rsidP="00694B94">
            <w:pPr>
              <w:jc w:val="center"/>
              <w:rPr>
                <w:color w:val="FFFFFF" w:themeColor="background1"/>
              </w:rPr>
            </w:pPr>
            <w:r>
              <w:rPr>
                <w:color w:val="FFFFFF" w:themeColor="background1"/>
              </w:rPr>
              <w:t>Tension mesurée</w:t>
            </w:r>
          </w:p>
        </w:tc>
        <w:tc>
          <w:tcPr>
            <w:tcW w:w="3274" w:type="dxa"/>
            <w:shd w:val="clear" w:color="auto" w:fill="666666"/>
            <w:vAlign w:val="center"/>
          </w:tcPr>
          <w:p w14:paraId="68895FCB" w14:textId="77777777" w:rsidR="00A72D9B" w:rsidRPr="00812ECE" w:rsidRDefault="00A72D9B" w:rsidP="00694B94">
            <w:pPr>
              <w:jc w:val="center"/>
              <w:rPr>
                <w:color w:val="FFFFFF" w:themeColor="background1"/>
              </w:rPr>
            </w:pPr>
            <w:r>
              <w:rPr>
                <w:color w:val="FFFFFF" w:themeColor="background1"/>
              </w:rPr>
              <w:t>Courant mesuré</w:t>
            </w:r>
          </w:p>
        </w:tc>
        <w:tc>
          <w:tcPr>
            <w:tcW w:w="2885" w:type="dxa"/>
            <w:shd w:val="clear" w:color="auto" w:fill="666666"/>
          </w:tcPr>
          <w:p w14:paraId="792CD253" w14:textId="77777777" w:rsidR="00A72D9B" w:rsidRDefault="00A72D9B" w:rsidP="00694B94">
            <w:pPr>
              <w:jc w:val="center"/>
              <w:rPr>
                <w:color w:val="FFFFFF" w:themeColor="background1"/>
              </w:rPr>
            </w:pPr>
            <w:r>
              <w:rPr>
                <w:color w:val="FFFFFF" w:themeColor="background1"/>
              </w:rPr>
              <w:t>Puissance</w:t>
            </w:r>
          </w:p>
        </w:tc>
      </w:tr>
      <w:tr w:rsidR="003D5F9C" w14:paraId="1F01C9B6" w14:textId="77777777" w:rsidTr="00694B94">
        <w:trPr>
          <w:trHeight w:val="266"/>
        </w:trPr>
        <w:tc>
          <w:tcPr>
            <w:tcW w:w="3469" w:type="dxa"/>
            <w:vAlign w:val="center"/>
          </w:tcPr>
          <w:p w14:paraId="1FC08E70" w14:textId="03A6A095" w:rsidR="003D5F9C" w:rsidRPr="005B3ACB" w:rsidRDefault="003D5F9C" w:rsidP="003D5F9C">
            <w:pPr>
              <w:jc w:val="center"/>
              <w:rPr>
                <w:sz w:val="24"/>
                <w:szCs w:val="24"/>
              </w:rPr>
            </w:pPr>
            <w:r w:rsidRPr="005B3ACB">
              <w:rPr>
                <w:color w:val="000000"/>
                <w:sz w:val="24"/>
                <w:szCs w:val="24"/>
              </w:rPr>
              <w:t>434.0</w:t>
            </w:r>
            <w:r w:rsidR="0058711B" w:rsidRPr="005B3ACB">
              <w:rPr>
                <w:sz w:val="24"/>
                <w:szCs w:val="24"/>
              </w:rPr>
              <w:t>*10</w:t>
            </w:r>
            <w:r w:rsidR="0058711B" w:rsidRPr="005B3ACB">
              <w:rPr>
                <w:sz w:val="24"/>
                <w:szCs w:val="24"/>
                <w:vertAlign w:val="superscript"/>
              </w:rPr>
              <w:t>-3</w:t>
            </w:r>
          </w:p>
        </w:tc>
        <w:tc>
          <w:tcPr>
            <w:tcW w:w="3274" w:type="dxa"/>
            <w:vAlign w:val="center"/>
          </w:tcPr>
          <w:p w14:paraId="392510E4" w14:textId="7C9CA8ED" w:rsidR="003D5F9C" w:rsidRPr="005B3ACB" w:rsidRDefault="003D5F9C" w:rsidP="003D5F9C">
            <w:pPr>
              <w:jc w:val="center"/>
              <w:rPr>
                <w:sz w:val="24"/>
                <w:szCs w:val="24"/>
              </w:rPr>
            </w:pPr>
            <w:r w:rsidRPr="005B3ACB">
              <w:rPr>
                <w:color w:val="000000"/>
                <w:sz w:val="24"/>
                <w:szCs w:val="24"/>
              </w:rPr>
              <w:t>1.0</w:t>
            </w:r>
            <w:r w:rsidR="00905169" w:rsidRPr="005B3ACB">
              <w:rPr>
                <w:sz w:val="24"/>
                <w:szCs w:val="24"/>
              </w:rPr>
              <w:t>*10</w:t>
            </w:r>
            <w:r w:rsidR="00905169" w:rsidRPr="005B3ACB">
              <w:rPr>
                <w:sz w:val="24"/>
                <w:szCs w:val="24"/>
                <w:vertAlign w:val="superscript"/>
              </w:rPr>
              <w:t>-6</w:t>
            </w:r>
          </w:p>
        </w:tc>
        <w:tc>
          <w:tcPr>
            <w:tcW w:w="2885" w:type="dxa"/>
            <w:vAlign w:val="center"/>
          </w:tcPr>
          <w:p w14:paraId="5E05C920" w14:textId="2B095AF5" w:rsidR="003D5F9C" w:rsidRPr="005B3ACB" w:rsidRDefault="003D5F9C" w:rsidP="003D5F9C">
            <w:pPr>
              <w:jc w:val="center"/>
              <w:rPr>
                <w:sz w:val="24"/>
                <w:szCs w:val="24"/>
              </w:rPr>
            </w:pPr>
            <w:r w:rsidRPr="005B3ACB">
              <w:rPr>
                <w:color w:val="000000"/>
                <w:sz w:val="24"/>
                <w:szCs w:val="24"/>
              </w:rPr>
              <w:t>434.0</w:t>
            </w:r>
            <w:r w:rsidR="00905169" w:rsidRPr="005B3ACB">
              <w:rPr>
                <w:sz w:val="24"/>
                <w:szCs w:val="24"/>
              </w:rPr>
              <w:t>*10</w:t>
            </w:r>
            <w:r w:rsidR="00905169" w:rsidRPr="005B3ACB">
              <w:rPr>
                <w:sz w:val="24"/>
                <w:szCs w:val="24"/>
                <w:vertAlign w:val="superscript"/>
              </w:rPr>
              <w:t>-</w:t>
            </w:r>
            <w:r w:rsidR="005B3ACB" w:rsidRPr="005B3ACB">
              <w:rPr>
                <w:sz w:val="24"/>
                <w:szCs w:val="24"/>
                <w:vertAlign w:val="superscript"/>
              </w:rPr>
              <w:t>9</w:t>
            </w:r>
          </w:p>
        </w:tc>
      </w:tr>
      <w:tr w:rsidR="003D5F9C" w14:paraId="1AA52BB9" w14:textId="77777777" w:rsidTr="00694B94">
        <w:trPr>
          <w:trHeight w:val="290"/>
        </w:trPr>
        <w:tc>
          <w:tcPr>
            <w:tcW w:w="3469" w:type="dxa"/>
            <w:vAlign w:val="center"/>
          </w:tcPr>
          <w:p w14:paraId="22A412FA" w14:textId="3355E787" w:rsidR="003D5F9C" w:rsidRPr="005B3ACB" w:rsidRDefault="003D5F9C" w:rsidP="003D5F9C">
            <w:pPr>
              <w:jc w:val="center"/>
              <w:rPr>
                <w:sz w:val="24"/>
                <w:szCs w:val="24"/>
              </w:rPr>
            </w:pPr>
            <w:r w:rsidRPr="005B3ACB">
              <w:rPr>
                <w:color w:val="000000"/>
                <w:sz w:val="24"/>
                <w:szCs w:val="24"/>
              </w:rPr>
              <w:t>427.0</w:t>
            </w:r>
            <w:r w:rsidR="0058711B" w:rsidRPr="005B3ACB">
              <w:rPr>
                <w:sz w:val="24"/>
                <w:szCs w:val="24"/>
              </w:rPr>
              <w:t>*10</w:t>
            </w:r>
            <w:r w:rsidR="0058711B" w:rsidRPr="005B3ACB">
              <w:rPr>
                <w:sz w:val="24"/>
                <w:szCs w:val="24"/>
                <w:vertAlign w:val="superscript"/>
              </w:rPr>
              <w:t>-3</w:t>
            </w:r>
          </w:p>
        </w:tc>
        <w:tc>
          <w:tcPr>
            <w:tcW w:w="3274" w:type="dxa"/>
            <w:vAlign w:val="center"/>
          </w:tcPr>
          <w:p w14:paraId="0B78BBB8" w14:textId="478ABD3E" w:rsidR="003D5F9C" w:rsidRPr="005B3ACB" w:rsidRDefault="003D5F9C" w:rsidP="003D5F9C">
            <w:pPr>
              <w:jc w:val="center"/>
              <w:rPr>
                <w:sz w:val="24"/>
                <w:szCs w:val="24"/>
              </w:rPr>
            </w:pPr>
            <w:r w:rsidRPr="005B3ACB">
              <w:rPr>
                <w:color w:val="000000"/>
                <w:sz w:val="24"/>
                <w:szCs w:val="24"/>
              </w:rPr>
              <w:t>10.8</w:t>
            </w:r>
            <w:r w:rsidR="00905169" w:rsidRPr="005B3ACB">
              <w:rPr>
                <w:sz w:val="24"/>
                <w:szCs w:val="24"/>
              </w:rPr>
              <w:t>*10</w:t>
            </w:r>
            <w:r w:rsidR="00905169" w:rsidRPr="005B3ACB">
              <w:rPr>
                <w:sz w:val="24"/>
                <w:szCs w:val="24"/>
                <w:vertAlign w:val="superscript"/>
              </w:rPr>
              <w:t>-6</w:t>
            </w:r>
          </w:p>
        </w:tc>
        <w:tc>
          <w:tcPr>
            <w:tcW w:w="2885" w:type="dxa"/>
            <w:vAlign w:val="center"/>
          </w:tcPr>
          <w:p w14:paraId="31C62C7B" w14:textId="2D138444" w:rsidR="003D5F9C" w:rsidRPr="005B3ACB" w:rsidRDefault="003D5F9C" w:rsidP="003D5F9C">
            <w:pPr>
              <w:jc w:val="center"/>
              <w:rPr>
                <w:sz w:val="24"/>
                <w:szCs w:val="24"/>
              </w:rPr>
            </w:pPr>
            <w:r w:rsidRPr="005B3ACB">
              <w:rPr>
                <w:color w:val="000000"/>
                <w:sz w:val="24"/>
                <w:szCs w:val="24"/>
              </w:rPr>
              <w:t>4.6</w:t>
            </w:r>
            <w:r w:rsidR="005B3ACB" w:rsidRPr="005B3ACB">
              <w:rPr>
                <w:sz w:val="24"/>
                <w:szCs w:val="24"/>
              </w:rPr>
              <w:t>*10</w:t>
            </w:r>
            <w:r w:rsidR="005B3ACB" w:rsidRPr="005B3ACB">
              <w:rPr>
                <w:sz w:val="24"/>
                <w:szCs w:val="24"/>
                <w:vertAlign w:val="superscript"/>
              </w:rPr>
              <w:t>-6</w:t>
            </w:r>
          </w:p>
        </w:tc>
      </w:tr>
      <w:tr w:rsidR="003D5F9C" w14:paraId="319CB309" w14:textId="77777777" w:rsidTr="00694B94">
        <w:trPr>
          <w:trHeight w:val="290"/>
        </w:trPr>
        <w:tc>
          <w:tcPr>
            <w:tcW w:w="3469" w:type="dxa"/>
            <w:vAlign w:val="center"/>
          </w:tcPr>
          <w:p w14:paraId="4D8B2528" w14:textId="50EACDA6" w:rsidR="003D5F9C" w:rsidRPr="005B3ACB" w:rsidRDefault="003D5F9C" w:rsidP="003D5F9C">
            <w:pPr>
              <w:jc w:val="center"/>
              <w:rPr>
                <w:sz w:val="24"/>
                <w:szCs w:val="24"/>
              </w:rPr>
            </w:pPr>
            <w:r w:rsidRPr="005B3ACB">
              <w:rPr>
                <w:color w:val="000000"/>
                <w:sz w:val="24"/>
                <w:szCs w:val="24"/>
              </w:rPr>
              <w:t>419.0</w:t>
            </w:r>
            <w:r w:rsidR="0058711B" w:rsidRPr="005B3ACB">
              <w:rPr>
                <w:sz w:val="24"/>
                <w:szCs w:val="24"/>
              </w:rPr>
              <w:t>*10</w:t>
            </w:r>
            <w:r w:rsidR="0058711B" w:rsidRPr="005B3ACB">
              <w:rPr>
                <w:sz w:val="24"/>
                <w:szCs w:val="24"/>
                <w:vertAlign w:val="superscript"/>
              </w:rPr>
              <w:t>-3</w:t>
            </w:r>
          </w:p>
        </w:tc>
        <w:tc>
          <w:tcPr>
            <w:tcW w:w="3274" w:type="dxa"/>
            <w:vAlign w:val="center"/>
          </w:tcPr>
          <w:p w14:paraId="6E1D5E46" w14:textId="5C1BFDF4" w:rsidR="003D5F9C" w:rsidRPr="005B3ACB" w:rsidRDefault="003D5F9C" w:rsidP="003D5F9C">
            <w:pPr>
              <w:jc w:val="center"/>
              <w:rPr>
                <w:sz w:val="24"/>
                <w:szCs w:val="24"/>
                <w:vertAlign w:val="superscript"/>
              </w:rPr>
            </w:pPr>
            <w:r w:rsidRPr="005B3ACB">
              <w:rPr>
                <w:color w:val="000000"/>
                <w:sz w:val="24"/>
                <w:szCs w:val="24"/>
              </w:rPr>
              <w:t>21.6</w:t>
            </w:r>
            <w:r w:rsidR="00905169" w:rsidRPr="005B3ACB">
              <w:rPr>
                <w:sz w:val="24"/>
                <w:szCs w:val="24"/>
              </w:rPr>
              <w:t>*10</w:t>
            </w:r>
            <w:r w:rsidR="00905169" w:rsidRPr="005B3ACB">
              <w:rPr>
                <w:sz w:val="24"/>
                <w:szCs w:val="24"/>
                <w:vertAlign w:val="superscript"/>
              </w:rPr>
              <w:t>-6</w:t>
            </w:r>
          </w:p>
        </w:tc>
        <w:tc>
          <w:tcPr>
            <w:tcW w:w="2885" w:type="dxa"/>
            <w:vAlign w:val="center"/>
          </w:tcPr>
          <w:p w14:paraId="77B68F19" w14:textId="29C6ABE0" w:rsidR="003D5F9C" w:rsidRPr="005B3ACB" w:rsidRDefault="003D5F9C" w:rsidP="003D5F9C">
            <w:pPr>
              <w:jc w:val="center"/>
              <w:rPr>
                <w:sz w:val="24"/>
                <w:szCs w:val="24"/>
              </w:rPr>
            </w:pPr>
            <w:r w:rsidRPr="005B3ACB">
              <w:rPr>
                <w:color w:val="000000"/>
                <w:sz w:val="24"/>
                <w:szCs w:val="24"/>
              </w:rPr>
              <w:t>9.1</w:t>
            </w:r>
            <w:r w:rsidR="005B3ACB" w:rsidRPr="005B3ACB">
              <w:rPr>
                <w:sz w:val="24"/>
                <w:szCs w:val="24"/>
              </w:rPr>
              <w:t>*10</w:t>
            </w:r>
            <w:r w:rsidR="005B3ACB" w:rsidRPr="005B3ACB">
              <w:rPr>
                <w:sz w:val="24"/>
                <w:szCs w:val="24"/>
                <w:vertAlign w:val="superscript"/>
              </w:rPr>
              <w:t>-6</w:t>
            </w:r>
          </w:p>
        </w:tc>
      </w:tr>
      <w:tr w:rsidR="003D5F9C" w:rsidRPr="0013293B" w14:paraId="3831F530" w14:textId="77777777" w:rsidTr="00694B94">
        <w:trPr>
          <w:trHeight w:val="290"/>
        </w:trPr>
        <w:tc>
          <w:tcPr>
            <w:tcW w:w="3469" w:type="dxa"/>
            <w:vAlign w:val="center"/>
          </w:tcPr>
          <w:p w14:paraId="638D2AF9" w14:textId="3EED1C14" w:rsidR="003D5F9C" w:rsidRPr="005B3ACB" w:rsidRDefault="003D5F9C" w:rsidP="003D5F9C">
            <w:pPr>
              <w:jc w:val="center"/>
              <w:rPr>
                <w:sz w:val="24"/>
                <w:szCs w:val="24"/>
              </w:rPr>
            </w:pPr>
            <w:r w:rsidRPr="005B3ACB">
              <w:rPr>
                <w:color w:val="000000"/>
                <w:sz w:val="24"/>
                <w:szCs w:val="24"/>
              </w:rPr>
              <w:t>409.0</w:t>
            </w:r>
            <w:r w:rsidR="0058711B" w:rsidRPr="005B3ACB">
              <w:rPr>
                <w:sz w:val="24"/>
                <w:szCs w:val="24"/>
              </w:rPr>
              <w:t>*10</w:t>
            </w:r>
            <w:r w:rsidR="0058711B" w:rsidRPr="005B3ACB">
              <w:rPr>
                <w:sz w:val="24"/>
                <w:szCs w:val="24"/>
                <w:vertAlign w:val="superscript"/>
              </w:rPr>
              <w:t>-3</w:t>
            </w:r>
          </w:p>
        </w:tc>
        <w:tc>
          <w:tcPr>
            <w:tcW w:w="3274" w:type="dxa"/>
            <w:vAlign w:val="center"/>
          </w:tcPr>
          <w:p w14:paraId="39B66FF8" w14:textId="6E6FC13D" w:rsidR="003D5F9C" w:rsidRPr="005B3ACB" w:rsidRDefault="003D5F9C" w:rsidP="003D5F9C">
            <w:pPr>
              <w:jc w:val="center"/>
              <w:rPr>
                <w:sz w:val="24"/>
                <w:szCs w:val="24"/>
                <w:vertAlign w:val="superscript"/>
              </w:rPr>
            </w:pPr>
            <w:r w:rsidRPr="005B3ACB">
              <w:rPr>
                <w:color w:val="000000"/>
                <w:sz w:val="24"/>
                <w:szCs w:val="24"/>
              </w:rPr>
              <w:t>32.5</w:t>
            </w:r>
            <w:r w:rsidR="00905169" w:rsidRPr="005B3ACB">
              <w:rPr>
                <w:sz w:val="24"/>
                <w:szCs w:val="24"/>
              </w:rPr>
              <w:t>*10</w:t>
            </w:r>
            <w:r w:rsidR="00905169" w:rsidRPr="005B3ACB">
              <w:rPr>
                <w:sz w:val="24"/>
                <w:szCs w:val="24"/>
                <w:vertAlign w:val="superscript"/>
              </w:rPr>
              <w:t>-6</w:t>
            </w:r>
          </w:p>
        </w:tc>
        <w:tc>
          <w:tcPr>
            <w:tcW w:w="2885" w:type="dxa"/>
            <w:vAlign w:val="center"/>
          </w:tcPr>
          <w:p w14:paraId="26F24AF2" w14:textId="026EE01E" w:rsidR="003D5F9C" w:rsidRPr="005B3ACB" w:rsidRDefault="003D5F9C" w:rsidP="003D5F9C">
            <w:pPr>
              <w:jc w:val="center"/>
              <w:rPr>
                <w:sz w:val="24"/>
                <w:szCs w:val="24"/>
              </w:rPr>
            </w:pPr>
            <w:r w:rsidRPr="005B3ACB">
              <w:rPr>
                <w:color w:val="000000"/>
                <w:sz w:val="24"/>
                <w:szCs w:val="24"/>
              </w:rPr>
              <w:t>13.3</w:t>
            </w:r>
            <w:r w:rsidR="005B3ACB" w:rsidRPr="005B3ACB">
              <w:rPr>
                <w:sz w:val="24"/>
                <w:szCs w:val="24"/>
              </w:rPr>
              <w:t>*10</w:t>
            </w:r>
            <w:r w:rsidR="005B3ACB" w:rsidRPr="005B3ACB">
              <w:rPr>
                <w:sz w:val="24"/>
                <w:szCs w:val="24"/>
                <w:vertAlign w:val="superscript"/>
              </w:rPr>
              <w:t>-6</w:t>
            </w:r>
          </w:p>
        </w:tc>
      </w:tr>
      <w:tr w:rsidR="003D5F9C" w:rsidRPr="0013293B" w14:paraId="6916233C" w14:textId="77777777" w:rsidTr="00694B94">
        <w:trPr>
          <w:trHeight w:val="290"/>
        </w:trPr>
        <w:tc>
          <w:tcPr>
            <w:tcW w:w="3469" w:type="dxa"/>
            <w:vAlign w:val="center"/>
          </w:tcPr>
          <w:p w14:paraId="6F981304" w14:textId="6CEB8FFB" w:rsidR="003D5F9C" w:rsidRPr="005B3ACB" w:rsidRDefault="003D5F9C" w:rsidP="003D5F9C">
            <w:pPr>
              <w:jc w:val="center"/>
              <w:rPr>
                <w:sz w:val="24"/>
                <w:szCs w:val="24"/>
              </w:rPr>
            </w:pPr>
            <w:r w:rsidRPr="005B3ACB">
              <w:rPr>
                <w:color w:val="000000"/>
                <w:sz w:val="24"/>
                <w:szCs w:val="24"/>
              </w:rPr>
              <w:t>397.0</w:t>
            </w:r>
            <w:r w:rsidR="0058711B" w:rsidRPr="005B3ACB">
              <w:rPr>
                <w:sz w:val="24"/>
                <w:szCs w:val="24"/>
              </w:rPr>
              <w:t>*10</w:t>
            </w:r>
            <w:r w:rsidR="0058711B" w:rsidRPr="005B3ACB">
              <w:rPr>
                <w:sz w:val="24"/>
                <w:szCs w:val="24"/>
                <w:vertAlign w:val="superscript"/>
              </w:rPr>
              <w:t>-3</w:t>
            </w:r>
          </w:p>
        </w:tc>
        <w:tc>
          <w:tcPr>
            <w:tcW w:w="3274" w:type="dxa"/>
            <w:vAlign w:val="center"/>
          </w:tcPr>
          <w:p w14:paraId="381E85D4" w14:textId="72B8609F" w:rsidR="003D5F9C" w:rsidRPr="005B3ACB" w:rsidRDefault="003D5F9C" w:rsidP="003D5F9C">
            <w:pPr>
              <w:jc w:val="center"/>
              <w:rPr>
                <w:sz w:val="24"/>
                <w:szCs w:val="24"/>
                <w:vertAlign w:val="superscript"/>
              </w:rPr>
            </w:pPr>
            <w:r w:rsidRPr="005B3ACB">
              <w:rPr>
                <w:color w:val="000000"/>
                <w:sz w:val="24"/>
                <w:szCs w:val="24"/>
              </w:rPr>
              <w:t>44.1</w:t>
            </w:r>
            <w:r w:rsidR="00905169" w:rsidRPr="005B3ACB">
              <w:rPr>
                <w:sz w:val="24"/>
                <w:szCs w:val="24"/>
              </w:rPr>
              <w:t>*10</w:t>
            </w:r>
            <w:r w:rsidR="00905169" w:rsidRPr="005B3ACB">
              <w:rPr>
                <w:sz w:val="24"/>
                <w:szCs w:val="24"/>
                <w:vertAlign w:val="superscript"/>
              </w:rPr>
              <w:t>-6</w:t>
            </w:r>
          </w:p>
        </w:tc>
        <w:tc>
          <w:tcPr>
            <w:tcW w:w="2885" w:type="dxa"/>
            <w:vAlign w:val="center"/>
          </w:tcPr>
          <w:p w14:paraId="0600D5C9" w14:textId="25B4C3D9" w:rsidR="003D5F9C" w:rsidRPr="005B3ACB" w:rsidRDefault="003D5F9C" w:rsidP="003D5F9C">
            <w:pPr>
              <w:jc w:val="center"/>
              <w:rPr>
                <w:sz w:val="24"/>
                <w:szCs w:val="24"/>
              </w:rPr>
            </w:pPr>
            <w:r w:rsidRPr="005B3ACB">
              <w:rPr>
                <w:color w:val="000000"/>
                <w:sz w:val="24"/>
                <w:szCs w:val="24"/>
              </w:rPr>
              <w:t>17.5</w:t>
            </w:r>
            <w:r w:rsidR="005B3ACB" w:rsidRPr="005B3ACB">
              <w:rPr>
                <w:sz w:val="24"/>
                <w:szCs w:val="24"/>
              </w:rPr>
              <w:t>*10</w:t>
            </w:r>
            <w:r w:rsidR="005B3ACB" w:rsidRPr="005B3ACB">
              <w:rPr>
                <w:sz w:val="24"/>
                <w:szCs w:val="24"/>
                <w:vertAlign w:val="superscript"/>
              </w:rPr>
              <w:t>-6</w:t>
            </w:r>
          </w:p>
        </w:tc>
      </w:tr>
      <w:tr w:rsidR="003D5F9C" w14:paraId="5335E34F" w14:textId="77777777" w:rsidTr="00694B94">
        <w:trPr>
          <w:trHeight w:val="290"/>
        </w:trPr>
        <w:tc>
          <w:tcPr>
            <w:tcW w:w="3469" w:type="dxa"/>
            <w:vAlign w:val="center"/>
          </w:tcPr>
          <w:p w14:paraId="11529CE0" w14:textId="7A2CBF77" w:rsidR="003D5F9C" w:rsidRPr="005B3ACB" w:rsidRDefault="003D5F9C" w:rsidP="003D5F9C">
            <w:pPr>
              <w:jc w:val="center"/>
              <w:rPr>
                <w:sz w:val="24"/>
                <w:szCs w:val="24"/>
              </w:rPr>
            </w:pPr>
            <w:r w:rsidRPr="005B3ACB">
              <w:rPr>
                <w:color w:val="000000"/>
                <w:sz w:val="24"/>
                <w:szCs w:val="24"/>
              </w:rPr>
              <w:t>389.0</w:t>
            </w:r>
            <w:r w:rsidR="0058711B" w:rsidRPr="005B3ACB">
              <w:rPr>
                <w:sz w:val="24"/>
                <w:szCs w:val="24"/>
              </w:rPr>
              <w:t>*10</w:t>
            </w:r>
            <w:r w:rsidR="0058711B" w:rsidRPr="005B3ACB">
              <w:rPr>
                <w:sz w:val="24"/>
                <w:szCs w:val="24"/>
                <w:vertAlign w:val="superscript"/>
              </w:rPr>
              <w:t>-3</w:t>
            </w:r>
          </w:p>
        </w:tc>
        <w:tc>
          <w:tcPr>
            <w:tcW w:w="3274" w:type="dxa"/>
            <w:vAlign w:val="center"/>
          </w:tcPr>
          <w:p w14:paraId="2958FC51" w14:textId="502A0718" w:rsidR="003D5F9C" w:rsidRPr="005B3ACB" w:rsidRDefault="003D5F9C" w:rsidP="003D5F9C">
            <w:pPr>
              <w:jc w:val="center"/>
              <w:rPr>
                <w:sz w:val="24"/>
                <w:szCs w:val="24"/>
              </w:rPr>
            </w:pPr>
            <w:r w:rsidRPr="005B3ACB">
              <w:rPr>
                <w:color w:val="000000"/>
                <w:sz w:val="24"/>
                <w:szCs w:val="24"/>
              </w:rPr>
              <w:t>50.5</w:t>
            </w:r>
            <w:r w:rsidR="00905169" w:rsidRPr="005B3ACB">
              <w:rPr>
                <w:sz w:val="24"/>
                <w:szCs w:val="24"/>
              </w:rPr>
              <w:t>*10</w:t>
            </w:r>
            <w:r w:rsidR="00905169" w:rsidRPr="005B3ACB">
              <w:rPr>
                <w:sz w:val="24"/>
                <w:szCs w:val="24"/>
                <w:vertAlign w:val="superscript"/>
              </w:rPr>
              <w:t>-6</w:t>
            </w:r>
          </w:p>
        </w:tc>
        <w:tc>
          <w:tcPr>
            <w:tcW w:w="2885" w:type="dxa"/>
            <w:vAlign w:val="center"/>
          </w:tcPr>
          <w:p w14:paraId="55D47914" w14:textId="2B6E6713" w:rsidR="003D5F9C" w:rsidRPr="005B3ACB" w:rsidRDefault="003D5F9C" w:rsidP="003D5F9C">
            <w:pPr>
              <w:jc w:val="center"/>
              <w:rPr>
                <w:sz w:val="24"/>
                <w:szCs w:val="24"/>
              </w:rPr>
            </w:pPr>
            <w:r w:rsidRPr="005B3ACB">
              <w:rPr>
                <w:color w:val="000000"/>
                <w:sz w:val="24"/>
                <w:szCs w:val="24"/>
              </w:rPr>
              <w:t>19.6</w:t>
            </w:r>
            <w:r w:rsidR="005B3ACB" w:rsidRPr="005B3ACB">
              <w:rPr>
                <w:sz w:val="24"/>
                <w:szCs w:val="24"/>
              </w:rPr>
              <w:t>*10</w:t>
            </w:r>
            <w:r w:rsidR="005B3ACB" w:rsidRPr="005B3ACB">
              <w:rPr>
                <w:sz w:val="24"/>
                <w:szCs w:val="24"/>
                <w:vertAlign w:val="superscript"/>
              </w:rPr>
              <w:t>-6</w:t>
            </w:r>
          </w:p>
        </w:tc>
      </w:tr>
      <w:tr w:rsidR="003D5F9C" w14:paraId="61DC852A" w14:textId="77777777" w:rsidTr="00694B94">
        <w:trPr>
          <w:trHeight w:val="290"/>
        </w:trPr>
        <w:tc>
          <w:tcPr>
            <w:tcW w:w="3469" w:type="dxa"/>
            <w:vAlign w:val="center"/>
          </w:tcPr>
          <w:p w14:paraId="555E2EE1" w14:textId="15F5ABC3" w:rsidR="003D5F9C" w:rsidRPr="005B3ACB" w:rsidRDefault="003D5F9C" w:rsidP="003D5F9C">
            <w:pPr>
              <w:jc w:val="center"/>
              <w:rPr>
                <w:sz w:val="24"/>
                <w:szCs w:val="24"/>
              </w:rPr>
            </w:pPr>
            <w:r w:rsidRPr="005B3ACB">
              <w:rPr>
                <w:color w:val="000000"/>
                <w:sz w:val="24"/>
                <w:szCs w:val="24"/>
              </w:rPr>
              <w:t>371.0</w:t>
            </w:r>
            <w:r w:rsidR="0058711B" w:rsidRPr="005B3ACB">
              <w:rPr>
                <w:sz w:val="24"/>
                <w:szCs w:val="24"/>
              </w:rPr>
              <w:t>*10</w:t>
            </w:r>
            <w:r w:rsidR="0058711B" w:rsidRPr="005B3ACB">
              <w:rPr>
                <w:sz w:val="24"/>
                <w:szCs w:val="24"/>
                <w:vertAlign w:val="superscript"/>
              </w:rPr>
              <w:t>-3</w:t>
            </w:r>
          </w:p>
        </w:tc>
        <w:tc>
          <w:tcPr>
            <w:tcW w:w="3274" w:type="dxa"/>
            <w:vAlign w:val="center"/>
          </w:tcPr>
          <w:p w14:paraId="19395E22" w14:textId="6CB6CCE9" w:rsidR="003D5F9C" w:rsidRPr="005B3ACB" w:rsidRDefault="003D5F9C" w:rsidP="003D5F9C">
            <w:pPr>
              <w:jc w:val="center"/>
              <w:rPr>
                <w:sz w:val="24"/>
                <w:szCs w:val="24"/>
                <w:vertAlign w:val="superscript"/>
              </w:rPr>
            </w:pPr>
            <w:r w:rsidRPr="005B3ACB">
              <w:rPr>
                <w:color w:val="000000"/>
                <w:sz w:val="24"/>
                <w:szCs w:val="24"/>
              </w:rPr>
              <w:t>62.4</w:t>
            </w:r>
            <w:r w:rsidR="00905169" w:rsidRPr="005B3ACB">
              <w:rPr>
                <w:sz w:val="24"/>
                <w:szCs w:val="24"/>
              </w:rPr>
              <w:t>*10</w:t>
            </w:r>
            <w:r w:rsidR="00905169" w:rsidRPr="005B3ACB">
              <w:rPr>
                <w:sz w:val="24"/>
                <w:szCs w:val="24"/>
                <w:vertAlign w:val="superscript"/>
              </w:rPr>
              <w:t>-6</w:t>
            </w:r>
          </w:p>
        </w:tc>
        <w:tc>
          <w:tcPr>
            <w:tcW w:w="2885" w:type="dxa"/>
            <w:vAlign w:val="center"/>
          </w:tcPr>
          <w:p w14:paraId="48DD0383" w14:textId="297E8120" w:rsidR="003D5F9C" w:rsidRPr="005B3ACB" w:rsidRDefault="003D5F9C" w:rsidP="003D5F9C">
            <w:pPr>
              <w:jc w:val="center"/>
              <w:rPr>
                <w:sz w:val="24"/>
                <w:szCs w:val="24"/>
              </w:rPr>
            </w:pPr>
            <w:r w:rsidRPr="005B3ACB">
              <w:rPr>
                <w:color w:val="000000"/>
                <w:sz w:val="24"/>
                <w:szCs w:val="24"/>
              </w:rPr>
              <w:t>23.2</w:t>
            </w:r>
            <w:r w:rsidR="005B3ACB" w:rsidRPr="005B3ACB">
              <w:rPr>
                <w:sz w:val="24"/>
                <w:szCs w:val="24"/>
              </w:rPr>
              <w:t>*10</w:t>
            </w:r>
            <w:r w:rsidR="005B3ACB" w:rsidRPr="005B3ACB">
              <w:rPr>
                <w:sz w:val="24"/>
                <w:szCs w:val="24"/>
                <w:vertAlign w:val="superscript"/>
              </w:rPr>
              <w:t>-6</w:t>
            </w:r>
          </w:p>
        </w:tc>
      </w:tr>
      <w:tr w:rsidR="003D5F9C" w14:paraId="03DD3432" w14:textId="77777777" w:rsidTr="00694B94">
        <w:trPr>
          <w:trHeight w:val="290"/>
        </w:trPr>
        <w:tc>
          <w:tcPr>
            <w:tcW w:w="3469" w:type="dxa"/>
            <w:vAlign w:val="center"/>
          </w:tcPr>
          <w:p w14:paraId="63ED8E86" w14:textId="47F69A3B" w:rsidR="003D5F9C" w:rsidRPr="005B3ACB" w:rsidRDefault="003D5F9C" w:rsidP="003D5F9C">
            <w:pPr>
              <w:jc w:val="center"/>
              <w:rPr>
                <w:color w:val="EE0000"/>
                <w:sz w:val="24"/>
                <w:szCs w:val="24"/>
              </w:rPr>
            </w:pPr>
            <w:r w:rsidRPr="005B3ACB">
              <w:rPr>
                <w:color w:val="EE0000"/>
                <w:sz w:val="24"/>
                <w:szCs w:val="24"/>
              </w:rPr>
              <w:t>362.5</w:t>
            </w:r>
            <w:r w:rsidR="0058711B" w:rsidRPr="005B3ACB">
              <w:rPr>
                <w:color w:val="EE0000"/>
                <w:sz w:val="24"/>
                <w:szCs w:val="24"/>
              </w:rPr>
              <w:t>*10</w:t>
            </w:r>
            <w:r w:rsidR="0058711B" w:rsidRPr="005B3ACB">
              <w:rPr>
                <w:color w:val="EE0000"/>
                <w:sz w:val="24"/>
                <w:szCs w:val="24"/>
                <w:vertAlign w:val="superscript"/>
              </w:rPr>
              <w:t>-3</w:t>
            </w:r>
          </w:p>
        </w:tc>
        <w:tc>
          <w:tcPr>
            <w:tcW w:w="3274" w:type="dxa"/>
            <w:vAlign w:val="center"/>
          </w:tcPr>
          <w:p w14:paraId="2B818498" w14:textId="6316E9A5" w:rsidR="003D5F9C" w:rsidRPr="005B3ACB" w:rsidRDefault="003D5F9C" w:rsidP="003D5F9C">
            <w:pPr>
              <w:jc w:val="center"/>
              <w:rPr>
                <w:color w:val="EE0000"/>
                <w:sz w:val="24"/>
                <w:szCs w:val="24"/>
                <w:vertAlign w:val="superscript"/>
              </w:rPr>
            </w:pPr>
            <w:r w:rsidRPr="005B3ACB">
              <w:rPr>
                <w:color w:val="EE0000"/>
                <w:sz w:val="24"/>
                <w:szCs w:val="24"/>
              </w:rPr>
              <w:t>67.4</w:t>
            </w:r>
            <w:r w:rsidR="00905169" w:rsidRPr="005B3ACB">
              <w:rPr>
                <w:color w:val="EE0000"/>
                <w:sz w:val="24"/>
                <w:szCs w:val="24"/>
              </w:rPr>
              <w:t>*10</w:t>
            </w:r>
            <w:r w:rsidR="00905169" w:rsidRPr="005B3ACB">
              <w:rPr>
                <w:color w:val="EE0000"/>
                <w:sz w:val="24"/>
                <w:szCs w:val="24"/>
                <w:vertAlign w:val="superscript"/>
              </w:rPr>
              <w:t>-6</w:t>
            </w:r>
          </w:p>
        </w:tc>
        <w:tc>
          <w:tcPr>
            <w:tcW w:w="2885" w:type="dxa"/>
            <w:vAlign w:val="center"/>
          </w:tcPr>
          <w:p w14:paraId="22C893DC" w14:textId="29FDB36D" w:rsidR="003D5F9C" w:rsidRPr="005B3ACB" w:rsidRDefault="003D5F9C" w:rsidP="003D5F9C">
            <w:pPr>
              <w:jc w:val="center"/>
              <w:rPr>
                <w:color w:val="EE0000"/>
                <w:sz w:val="24"/>
                <w:szCs w:val="24"/>
              </w:rPr>
            </w:pPr>
            <w:r w:rsidRPr="005B3ACB">
              <w:rPr>
                <w:color w:val="EE0000"/>
                <w:sz w:val="24"/>
                <w:szCs w:val="24"/>
              </w:rPr>
              <w:t>24.4</w:t>
            </w:r>
            <w:r w:rsidR="005B3ACB" w:rsidRPr="005B3ACB">
              <w:rPr>
                <w:color w:val="EE0000"/>
                <w:sz w:val="24"/>
                <w:szCs w:val="24"/>
              </w:rPr>
              <w:t>*10</w:t>
            </w:r>
            <w:r w:rsidR="005B3ACB" w:rsidRPr="005B3ACB">
              <w:rPr>
                <w:color w:val="EE0000"/>
                <w:sz w:val="24"/>
                <w:szCs w:val="24"/>
                <w:vertAlign w:val="superscript"/>
              </w:rPr>
              <w:t>-6</w:t>
            </w:r>
          </w:p>
        </w:tc>
      </w:tr>
      <w:tr w:rsidR="003D5F9C" w14:paraId="7752C963" w14:textId="77777777" w:rsidTr="00694B94">
        <w:trPr>
          <w:trHeight w:val="290"/>
        </w:trPr>
        <w:tc>
          <w:tcPr>
            <w:tcW w:w="3469" w:type="dxa"/>
            <w:vAlign w:val="center"/>
          </w:tcPr>
          <w:p w14:paraId="58280A66" w14:textId="6952CC85" w:rsidR="003D5F9C" w:rsidRPr="005B3ACB" w:rsidRDefault="003D5F9C" w:rsidP="003D5F9C">
            <w:pPr>
              <w:jc w:val="center"/>
              <w:rPr>
                <w:sz w:val="24"/>
                <w:szCs w:val="24"/>
              </w:rPr>
            </w:pPr>
            <w:r w:rsidRPr="005B3ACB">
              <w:rPr>
                <w:color w:val="000000"/>
                <w:sz w:val="24"/>
                <w:szCs w:val="24"/>
              </w:rPr>
              <w:t>42.3</w:t>
            </w:r>
            <w:r w:rsidR="0058711B" w:rsidRPr="005B3ACB">
              <w:rPr>
                <w:sz w:val="24"/>
                <w:szCs w:val="24"/>
              </w:rPr>
              <w:t>*10</w:t>
            </w:r>
            <w:r w:rsidR="0058711B" w:rsidRPr="005B3ACB">
              <w:rPr>
                <w:sz w:val="24"/>
                <w:szCs w:val="24"/>
                <w:vertAlign w:val="superscript"/>
              </w:rPr>
              <w:t>-3</w:t>
            </w:r>
          </w:p>
        </w:tc>
        <w:tc>
          <w:tcPr>
            <w:tcW w:w="3274" w:type="dxa"/>
            <w:vAlign w:val="center"/>
          </w:tcPr>
          <w:p w14:paraId="1323D9A7" w14:textId="422C3C2B" w:rsidR="003D5F9C" w:rsidRPr="005B3ACB" w:rsidRDefault="003D5F9C" w:rsidP="003D5F9C">
            <w:pPr>
              <w:jc w:val="center"/>
              <w:rPr>
                <w:sz w:val="24"/>
                <w:szCs w:val="24"/>
              </w:rPr>
            </w:pPr>
            <w:r w:rsidRPr="005B3ACB">
              <w:rPr>
                <w:color w:val="000000"/>
                <w:sz w:val="24"/>
                <w:szCs w:val="24"/>
              </w:rPr>
              <w:t>116.9</w:t>
            </w:r>
            <w:r w:rsidR="00905169" w:rsidRPr="005B3ACB">
              <w:rPr>
                <w:sz w:val="24"/>
                <w:szCs w:val="24"/>
              </w:rPr>
              <w:t>*10</w:t>
            </w:r>
            <w:r w:rsidR="00905169" w:rsidRPr="005B3ACB">
              <w:rPr>
                <w:sz w:val="24"/>
                <w:szCs w:val="24"/>
                <w:vertAlign w:val="superscript"/>
              </w:rPr>
              <w:t>-6</w:t>
            </w:r>
          </w:p>
        </w:tc>
        <w:tc>
          <w:tcPr>
            <w:tcW w:w="2885" w:type="dxa"/>
            <w:vAlign w:val="center"/>
          </w:tcPr>
          <w:p w14:paraId="6161930A" w14:textId="4F2024E5" w:rsidR="003D5F9C" w:rsidRPr="005B3ACB" w:rsidRDefault="003D5F9C" w:rsidP="003D5F9C">
            <w:pPr>
              <w:jc w:val="center"/>
              <w:rPr>
                <w:sz w:val="24"/>
                <w:szCs w:val="24"/>
              </w:rPr>
            </w:pPr>
            <w:r w:rsidRPr="005B3ACB">
              <w:rPr>
                <w:color w:val="000000"/>
                <w:sz w:val="24"/>
                <w:szCs w:val="24"/>
              </w:rPr>
              <w:t>4.9</w:t>
            </w:r>
            <w:r w:rsidR="005B3ACB" w:rsidRPr="005B3ACB">
              <w:rPr>
                <w:sz w:val="24"/>
                <w:szCs w:val="24"/>
              </w:rPr>
              <w:t>*10</w:t>
            </w:r>
            <w:r w:rsidR="005B3ACB" w:rsidRPr="005B3ACB">
              <w:rPr>
                <w:sz w:val="24"/>
                <w:szCs w:val="24"/>
                <w:vertAlign w:val="superscript"/>
              </w:rPr>
              <w:t>-6</w:t>
            </w:r>
          </w:p>
        </w:tc>
      </w:tr>
    </w:tbl>
    <w:p w14:paraId="50646B18" w14:textId="77777777" w:rsidR="00A72D9B" w:rsidRPr="00E300E5" w:rsidRDefault="00A72D9B" w:rsidP="00A72D9B">
      <w:pPr>
        <w:rPr>
          <w:color w:val="EE0000"/>
        </w:rPr>
      </w:pPr>
      <w:r w:rsidRPr="00E300E5">
        <w:rPr>
          <w:color w:val="EE0000"/>
        </w:rPr>
        <w:t>MPP</w:t>
      </w:r>
    </w:p>
    <w:p w14:paraId="42DD0612" w14:textId="77777777" w:rsidR="009E4024" w:rsidRPr="009E4024" w:rsidRDefault="009E4024" w:rsidP="009E4024">
      <w:pPr>
        <w:rPr>
          <w:lang w:val="en-US"/>
        </w:rPr>
      </w:pPr>
    </w:p>
    <w:sectPr w:rsidR="009E4024" w:rsidRPr="009E4024" w:rsidSect="00D3625F">
      <w:headerReference w:type="default" r:id="rId70"/>
      <w:footerReference w:type="default" r:id="rId71"/>
      <w:headerReference w:type="first" r:id="rId72"/>
      <w:footerReference w:type="first" r:id="rId73"/>
      <w:pgSz w:w="11906" w:h="16838" w:code="9"/>
      <w:pgMar w:top="1134" w:right="1134" w:bottom="992" w:left="1134" w:header="425" w:footer="12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B812" w14:textId="77777777" w:rsidR="00205FA3" w:rsidRDefault="00205FA3">
      <w:r>
        <w:separator/>
      </w:r>
    </w:p>
  </w:endnote>
  <w:endnote w:type="continuationSeparator" w:id="0">
    <w:p w14:paraId="06671ED2" w14:textId="77777777" w:rsidR="00205FA3" w:rsidRDefault="00205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ETML">
    <w:altName w:val="Calibri"/>
    <w:charset w:val="00"/>
    <w:family w:val="swiss"/>
    <w:pitch w:val="variable"/>
    <w:sig w:usb0="00000003" w:usb1="00000000" w:usb2="00000000" w:usb3="00000000" w:csb0="00000001" w:csb1="00000000"/>
  </w:font>
  <w:font w:name="ETML L">
    <w:altName w:val="Calibri"/>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tblBorders>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3994"/>
      <w:gridCol w:w="1630"/>
      <w:gridCol w:w="4014"/>
    </w:tblGrid>
    <w:tr w:rsidR="001D65A6" w14:paraId="30464EA1" w14:textId="77777777" w:rsidTr="007B7764">
      <w:trPr>
        <w:trHeight w:val="340"/>
      </w:trPr>
      <w:tc>
        <w:tcPr>
          <w:tcW w:w="4219" w:type="dxa"/>
          <w:tcMar>
            <w:top w:w="28" w:type="dxa"/>
          </w:tcMar>
        </w:tcPr>
        <w:p w14:paraId="7851F2F2" w14:textId="4AA9C17E" w:rsidR="001D65A6" w:rsidRDefault="001D65A6" w:rsidP="007B7764">
          <w:pPr>
            <w:pStyle w:val="Pieddepage"/>
            <w:tabs>
              <w:tab w:val="clear" w:pos="4536"/>
              <w:tab w:val="clear" w:pos="9072"/>
              <w:tab w:val="right" w:pos="9923"/>
            </w:tabs>
            <w:rPr>
              <w:sz w:val="12"/>
            </w:rPr>
          </w:pPr>
          <w:r>
            <w:rPr>
              <w:sz w:val="12"/>
            </w:rPr>
            <w:t xml:space="preserve">Auteur : </w:t>
          </w:r>
          <w:r>
            <w:rPr>
              <w:sz w:val="12"/>
            </w:rPr>
            <w:fldChar w:fldCharType="begin"/>
          </w:r>
          <w:r>
            <w:rPr>
              <w:sz w:val="12"/>
            </w:rPr>
            <w:instrText xml:space="preserve"> AUTHOR  \* Caps  \* MERGEFORMAT </w:instrText>
          </w:r>
          <w:r>
            <w:rPr>
              <w:sz w:val="12"/>
            </w:rPr>
            <w:fldChar w:fldCharType="separate"/>
          </w:r>
          <w:r w:rsidR="00AB0319">
            <w:rPr>
              <w:noProof/>
              <w:sz w:val="12"/>
            </w:rPr>
            <w:t>Noé Alam</w:t>
          </w:r>
          <w:r>
            <w:rPr>
              <w:sz w:val="12"/>
            </w:rPr>
            <w:fldChar w:fldCharType="end"/>
          </w:r>
          <w:r w:rsidR="003B2525">
            <w:rPr>
              <w:sz w:val="12"/>
            </w:rPr>
            <w:t xml:space="preserve"> &amp; Churin Mateo</w:t>
          </w:r>
        </w:p>
        <w:p w14:paraId="7AE2147D" w14:textId="77777777" w:rsidR="001D65A6" w:rsidRDefault="001D65A6" w:rsidP="007B7764">
          <w:pPr>
            <w:pStyle w:val="Pieddepage"/>
            <w:tabs>
              <w:tab w:val="clear" w:pos="4536"/>
              <w:tab w:val="clear" w:pos="9072"/>
              <w:tab w:val="right" w:pos="9923"/>
            </w:tabs>
            <w:rPr>
              <w:sz w:val="12"/>
            </w:rPr>
          </w:pPr>
          <w:r>
            <w:rPr>
              <w:sz w:val="12"/>
            </w:rPr>
            <w:t xml:space="preserve">Modifié par : </w:t>
          </w:r>
        </w:p>
        <w:p w14:paraId="4E38F2E0" w14:textId="6FA85B6C" w:rsidR="001D65A6" w:rsidRDefault="001D65A6" w:rsidP="007B7764">
          <w:pPr>
            <w:pStyle w:val="Pieddepage"/>
            <w:tabs>
              <w:tab w:val="clear" w:pos="4536"/>
              <w:tab w:val="clear" w:pos="9072"/>
              <w:tab w:val="right" w:pos="9923"/>
            </w:tabs>
            <w:rPr>
              <w:sz w:val="12"/>
            </w:rPr>
          </w:pPr>
          <w:r>
            <w:rPr>
              <w:sz w:val="12"/>
            </w:rPr>
            <w:t xml:space="preserve">Dernière modification le </w:t>
          </w:r>
          <w:r>
            <w:rPr>
              <w:sz w:val="12"/>
            </w:rPr>
            <w:fldChar w:fldCharType="begin"/>
          </w:r>
          <w:r>
            <w:rPr>
              <w:sz w:val="12"/>
            </w:rPr>
            <w:instrText xml:space="preserve"> SAVEDATE  \@ "dd/MM/yyyy HH:mm"  \* MERGEFORMAT </w:instrText>
          </w:r>
          <w:r>
            <w:rPr>
              <w:sz w:val="12"/>
            </w:rPr>
            <w:fldChar w:fldCharType="separate"/>
          </w:r>
          <w:r w:rsidR="003604F1">
            <w:rPr>
              <w:noProof/>
              <w:sz w:val="12"/>
            </w:rPr>
            <w:t>24/09/2026 20:49</w:t>
          </w:r>
          <w:r>
            <w:rPr>
              <w:sz w:val="12"/>
            </w:rPr>
            <w:fldChar w:fldCharType="end"/>
          </w:r>
        </w:p>
      </w:tc>
      <w:tc>
        <w:tcPr>
          <w:tcW w:w="1701" w:type="dxa"/>
          <w:tcMar>
            <w:top w:w="28" w:type="dxa"/>
          </w:tcMar>
          <w:vAlign w:val="center"/>
        </w:tcPr>
        <w:p w14:paraId="79CA51C4" w14:textId="77777777" w:rsidR="001D65A6" w:rsidRPr="009F5682" w:rsidRDefault="001D65A6" w:rsidP="007B7764">
          <w:pPr>
            <w:pStyle w:val="Pieddepage"/>
            <w:tabs>
              <w:tab w:val="clear" w:pos="4536"/>
              <w:tab w:val="clear" w:pos="9072"/>
              <w:tab w:val="right" w:pos="9923"/>
            </w:tabs>
            <w:jc w:val="center"/>
            <w:rPr>
              <w:sz w:val="18"/>
              <w:szCs w:val="18"/>
            </w:rPr>
          </w:pPr>
          <w:r w:rsidRPr="009F5682">
            <w:rPr>
              <w:snapToGrid w:val="0"/>
              <w:sz w:val="18"/>
              <w:szCs w:val="18"/>
            </w:rPr>
            <w:t xml:space="preserve">Page </w:t>
          </w:r>
          <w:r w:rsidRPr="009F5682">
            <w:rPr>
              <w:snapToGrid w:val="0"/>
              <w:sz w:val="18"/>
              <w:szCs w:val="18"/>
            </w:rPr>
            <w:fldChar w:fldCharType="begin"/>
          </w:r>
          <w:r w:rsidRPr="009F5682">
            <w:rPr>
              <w:snapToGrid w:val="0"/>
              <w:sz w:val="18"/>
              <w:szCs w:val="18"/>
            </w:rPr>
            <w:instrText xml:space="preserve"> PAGE </w:instrText>
          </w:r>
          <w:r w:rsidRPr="009F5682">
            <w:rPr>
              <w:snapToGrid w:val="0"/>
              <w:sz w:val="18"/>
              <w:szCs w:val="18"/>
            </w:rPr>
            <w:fldChar w:fldCharType="separate"/>
          </w:r>
          <w:r w:rsidR="00847351">
            <w:rPr>
              <w:noProof/>
              <w:snapToGrid w:val="0"/>
              <w:sz w:val="18"/>
              <w:szCs w:val="18"/>
            </w:rPr>
            <w:t>1</w:t>
          </w:r>
          <w:r w:rsidRPr="009F5682">
            <w:rPr>
              <w:snapToGrid w:val="0"/>
              <w:sz w:val="18"/>
              <w:szCs w:val="18"/>
            </w:rPr>
            <w:fldChar w:fldCharType="end"/>
          </w:r>
          <w:r w:rsidRPr="009F5682">
            <w:rPr>
              <w:snapToGrid w:val="0"/>
              <w:sz w:val="18"/>
              <w:szCs w:val="18"/>
            </w:rPr>
            <w:t xml:space="preserve"> sur </w:t>
          </w:r>
          <w:r w:rsidRPr="009F5682">
            <w:rPr>
              <w:snapToGrid w:val="0"/>
              <w:sz w:val="18"/>
              <w:szCs w:val="18"/>
            </w:rPr>
            <w:fldChar w:fldCharType="begin"/>
          </w:r>
          <w:r w:rsidRPr="009F5682">
            <w:rPr>
              <w:snapToGrid w:val="0"/>
              <w:sz w:val="18"/>
              <w:szCs w:val="18"/>
            </w:rPr>
            <w:instrText xml:space="preserve"> NUMPAGES </w:instrText>
          </w:r>
          <w:r w:rsidRPr="009F5682">
            <w:rPr>
              <w:snapToGrid w:val="0"/>
              <w:sz w:val="18"/>
              <w:szCs w:val="18"/>
            </w:rPr>
            <w:fldChar w:fldCharType="separate"/>
          </w:r>
          <w:r w:rsidR="00847351">
            <w:rPr>
              <w:noProof/>
              <w:snapToGrid w:val="0"/>
              <w:sz w:val="18"/>
              <w:szCs w:val="18"/>
            </w:rPr>
            <w:t>2</w:t>
          </w:r>
          <w:r w:rsidRPr="009F5682">
            <w:rPr>
              <w:snapToGrid w:val="0"/>
              <w:sz w:val="18"/>
              <w:szCs w:val="18"/>
            </w:rPr>
            <w:fldChar w:fldCharType="end"/>
          </w:r>
        </w:p>
      </w:tc>
      <w:tc>
        <w:tcPr>
          <w:tcW w:w="4217" w:type="dxa"/>
          <w:tcMar>
            <w:top w:w="28" w:type="dxa"/>
          </w:tcMar>
          <w:vAlign w:val="center"/>
        </w:tcPr>
        <w:p w14:paraId="61AFB699" w14:textId="7103EBD9" w:rsidR="001D65A6" w:rsidRDefault="001D65A6" w:rsidP="007B7764">
          <w:pPr>
            <w:pStyle w:val="Pieddepage"/>
            <w:tabs>
              <w:tab w:val="clear" w:pos="4536"/>
              <w:tab w:val="clear" w:pos="9072"/>
              <w:tab w:val="right" w:pos="9923"/>
            </w:tabs>
            <w:jc w:val="right"/>
            <w:rPr>
              <w:sz w:val="12"/>
            </w:rPr>
          </w:pPr>
          <w:r>
            <w:rPr>
              <w:sz w:val="12"/>
            </w:rPr>
            <w:t xml:space="preserve">Créé le </w:t>
          </w:r>
          <w:r>
            <w:rPr>
              <w:sz w:val="12"/>
            </w:rPr>
            <w:fldChar w:fldCharType="begin"/>
          </w:r>
          <w:r>
            <w:rPr>
              <w:sz w:val="12"/>
            </w:rPr>
            <w:instrText xml:space="preserve"> CREATEDATE  \@ "dd/MM/yyyy"  \* MERGEFORMAT </w:instrText>
          </w:r>
          <w:r>
            <w:rPr>
              <w:sz w:val="12"/>
            </w:rPr>
            <w:fldChar w:fldCharType="separate"/>
          </w:r>
          <w:r w:rsidR="00AB0319">
            <w:rPr>
              <w:noProof/>
              <w:sz w:val="12"/>
            </w:rPr>
            <w:t>20/08/2026</w:t>
          </w:r>
          <w:r>
            <w:rPr>
              <w:sz w:val="12"/>
            </w:rPr>
            <w:fldChar w:fldCharType="end"/>
          </w:r>
        </w:p>
        <w:p w14:paraId="2CFD0917" w14:textId="392CFC92" w:rsidR="001D65A6" w:rsidRDefault="001D65A6" w:rsidP="007B7764">
          <w:pPr>
            <w:pStyle w:val="Pieddepage"/>
            <w:tabs>
              <w:tab w:val="clear" w:pos="4536"/>
              <w:tab w:val="clear" w:pos="9072"/>
              <w:tab w:val="right" w:pos="9923"/>
            </w:tabs>
            <w:jc w:val="right"/>
            <w:rPr>
              <w:sz w:val="12"/>
            </w:rPr>
          </w:pPr>
          <w:r>
            <w:rPr>
              <w:sz w:val="12"/>
            </w:rPr>
            <w:t xml:space="preserve">Imprimé le </w:t>
          </w:r>
          <w:r>
            <w:rPr>
              <w:sz w:val="12"/>
            </w:rPr>
            <w:fldChar w:fldCharType="begin"/>
          </w:r>
          <w:r>
            <w:rPr>
              <w:sz w:val="12"/>
            </w:rPr>
            <w:instrText xml:space="preserve"> PRINTDATE  \@ "dd/MM/yyyy HH:mm"  \* MERGEFORMAT </w:instrText>
          </w:r>
          <w:r>
            <w:rPr>
              <w:sz w:val="12"/>
            </w:rPr>
            <w:fldChar w:fldCharType="separate"/>
          </w:r>
          <w:r w:rsidR="00AB0319">
            <w:rPr>
              <w:noProof/>
              <w:sz w:val="12"/>
            </w:rPr>
            <w:t>24/09/2026 20:49</w:t>
          </w:r>
          <w:r>
            <w:rPr>
              <w:sz w:val="12"/>
            </w:rPr>
            <w:fldChar w:fldCharType="end"/>
          </w:r>
        </w:p>
        <w:p w14:paraId="0252745A" w14:textId="3A1CB610" w:rsidR="001D65A6" w:rsidRDefault="001D65A6" w:rsidP="007B7764">
          <w:pPr>
            <w:pStyle w:val="Pieddepage"/>
            <w:tabs>
              <w:tab w:val="clear" w:pos="4536"/>
              <w:tab w:val="clear" w:pos="9072"/>
              <w:tab w:val="right" w:pos="9923"/>
            </w:tabs>
            <w:jc w:val="right"/>
            <w:rPr>
              <w:sz w:val="12"/>
            </w:rPr>
          </w:pPr>
          <w:r w:rsidRPr="009F5682">
            <w:rPr>
              <w:snapToGrid w:val="0"/>
              <w:sz w:val="12"/>
            </w:rPr>
            <w:fldChar w:fldCharType="begin"/>
          </w:r>
          <w:r w:rsidRPr="009F5682">
            <w:rPr>
              <w:snapToGrid w:val="0"/>
              <w:sz w:val="12"/>
            </w:rPr>
            <w:instrText xml:space="preserve"> FILENAME </w:instrText>
          </w:r>
          <w:r w:rsidRPr="009F5682">
            <w:rPr>
              <w:snapToGrid w:val="0"/>
              <w:sz w:val="12"/>
            </w:rPr>
            <w:fldChar w:fldCharType="separate"/>
          </w:r>
          <w:r w:rsidR="00AB0319">
            <w:rPr>
              <w:noProof/>
              <w:snapToGrid w:val="0"/>
              <w:sz w:val="12"/>
            </w:rPr>
            <w:t>TP1 - Diode en commutation.docx</w:t>
          </w:r>
          <w:r w:rsidRPr="009F5682">
            <w:rPr>
              <w:snapToGrid w:val="0"/>
              <w:sz w:val="12"/>
            </w:rPr>
            <w:fldChar w:fldCharType="end"/>
          </w:r>
        </w:p>
      </w:tc>
    </w:tr>
  </w:tbl>
  <w:p w14:paraId="1443373B" w14:textId="77777777" w:rsidR="00965B38" w:rsidRPr="0034641F" w:rsidRDefault="00965B38" w:rsidP="001D65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tblBorders>
      <w:tblLook w:val="01E0" w:firstRow="1" w:lastRow="1" w:firstColumn="1" w:lastColumn="1" w:noHBand="0" w:noVBand="0"/>
    </w:tblPr>
    <w:tblGrid>
      <w:gridCol w:w="3991"/>
      <w:gridCol w:w="1618"/>
      <w:gridCol w:w="4029"/>
    </w:tblGrid>
    <w:tr w:rsidR="00347843" w:rsidRPr="00DD577E" w14:paraId="0A94A28D" w14:textId="77777777" w:rsidTr="007B7764">
      <w:tc>
        <w:tcPr>
          <w:tcW w:w="4219" w:type="dxa"/>
          <w:tcMar>
            <w:top w:w="28" w:type="dxa"/>
          </w:tcMar>
        </w:tcPr>
        <w:p w14:paraId="37262E85" w14:textId="2B29BE5A" w:rsidR="00347843" w:rsidRPr="00DD577E" w:rsidRDefault="00347843" w:rsidP="007B7764">
          <w:pPr>
            <w:pStyle w:val="Sansinterligne"/>
          </w:pPr>
          <w:r w:rsidRPr="00DD577E">
            <w:t xml:space="preserve">Auteur : </w:t>
          </w:r>
          <w:fldSimple w:instr="USERINITIALS   \* MERGEFORMAT">
            <w:r w:rsidR="00AB0319">
              <w:rPr>
                <w:noProof/>
              </w:rPr>
              <w:t>m</w:t>
            </w:r>
          </w:fldSimple>
        </w:p>
        <w:p w14:paraId="4ED3632E" w14:textId="77777777" w:rsidR="00347843" w:rsidRPr="00DD577E" w:rsidRDefault="00347843" w:rsidP="007B7764">
          <w:pPr>
            <w:pStyle w:val="Sansinterligne"/>
          </w:pPr>
          <w:r w:rsidRPr="00DD577E">
            <w:t>Modifié par :</w:t>
          </w:r>
        </w:p>
        <w:p w14:paraId="1E90C4C3" w14:textId="686B9957" w:rsidR="00347843" w:rsidRPr="00DD577E" w:rsidRDefault="00347843" w:rsidP="007B7764">
          <w:pPr>
            <w:pStyle w:val="Sansinterligne"/>
          </w:pPr>
          <w:r w:rsidRPr="00DD577E">
            <w:t xml:space="preserve">Dernière modification le </w:t>
          </w:r>
          <w:r w:rsidRPr="00DD577E">
            <w:fldChar w:fldCharType="begin"/>
          </w:r>
          <w:r w:rsidRPr="00DD577E">
            <w:instrText xml:space="preserve"> SAVEDATE  \@ "dd/MM/yyyy HH:mm"  \* MERGEFORMAT </w:instrText>
          </w:r>
          <w:r w:rsidRPr="00DD577E">
            <w:fldChar w:fldCharType="separate"/>
          </w:r>
          <w:r w:rsidR="003604F1">
            <w:rPr>
              <w:noProof/>
            </w:rPr>
            <w:t>24/09/2026 20:49</w:t>
          </w:r>
          <w:r w:rsidRPr="00DD577E">
            <w:fldChar w:fldCharType="end"/>
          </w:r>
        </w:p>
      </w:tc>
      <w:tc>
        <w:tcPr>
          <w:tcW w:w="1701" w:type="dxa"/>
          <w:tcMar>
            <w:top w:w="28" w:type="dxa"/>
          </w:tcMar>
          <w:vAlign w:val="center"/>
        </w:tcPr>
        <w:p w14:paraId="32D939A4" w14:textId="77777777" w:rsidR="00347843" w:rsidRPr="00C90A1A" w:rsidRDefault="00347843" w:rsidP="00347843">
          <w:pPr>
            <w:pStyle w:val="Sansinterligne"/>
            <w:jc w:val="center"/>
          </w:pPr>
          <w:r w:rsidRPr="00C90A1A">
            <w:t xml:space="preserve">Page </w:t>
          </w:r>
          <w:r w:rsidRPr="00C90A1A">
            <w:fldChar w:fldCharType="begin"/>
          </w:r>
          <w:r w:rsidRPr="00C90A1A">
            <w:instrText xml:space="preserve"> PAGE </w:instrText>
          </w:r>
          <w:r w:rsidRPr="00C90A1A">
            <w:fldChar w:fldCharType="separate"/>
          </w:r>
          <w:r w:rsidR="00190D1A">
            <w:rPr>
              <w:noProof/>
            </w:rPr>
            <w:t>1</w:t>
          </w:r>
          <w:r w:rsidRPr="00C90A1A">
            <w:fldChar w:fldCharType="end"/>
          </w:r>
          <w:r w:rsidRPr="00C90A1A">
            <w:t xml:space="preserve"> sur </w:t>
          </w:r>
          <w:r>
            <w:fldChar w:fldCharType="begin"/>
          </w:r>
          <w:r>
            <w:instrText>NUMPAGES</w:instrText>
          </w:r>
          <w:r>
            <w:fldChar w:fldCharType="separate"/>
          </w:r>
          <w:r w:rsidR="00847351">
            <w:rPr>
              <w:noProof/>
            </w:rPr>
            <w:t>2</w:t>
          </w:r>
          <w:r>
            <w:fldChar w:fldCharType="end"/>
          </w:r>
        </w:p>
      </w:tc>
      <w:tc>
        <w:tcPr>
          <w:tcW w:w="4217" w:type="dxa"/>
          <w:tcMar>
            <w:top w:w="28" w:type="dxa"/>
          </w:tcMar>
          <w:vAlign w:val="center"/>
        </w:tcPr>
        <w:p w14:paraId="52852962" w14:textId="6FBE7BA8" w:rsidR="00347843" w:rsidRPr="00C90A1A" w:rsidRDefault="00347843" w:rsidP="007B7764">
          <w:pPr>
            <w:pStyle w:val="Sansinterligne"/>
          </w:pPr>
          <w:r w:rsidRPr="00C90A1A">
            <w:t xml:space="preserve">Créé le </w:t>
          </w:r>
          <w:r w:rsidRPr="00C90A1A">
            <w:fldChar w:fldCharType="begin"/>
          </w:r>
          <w:r w:rsidRPr="00C90A1A">
            <w:instrText xml:space="preserve"> CREATEDATE  \@ "dd/MM/yyyy"  \* MERGEFORMAT </w:instrText>
          </w:r>
          <w:r w:rsidRPr="00C90A1A">
            <w:fldChar w:fldCharType="separate"/>
          </w:r>
          <w:r w:rsidR="00AB0319">
            <w:rPr>
              <w:noProof/>
            </w:rPr>
            <w:t>20/08/2026</w:t>
          </w:r>
          <w:r w:rsidRPr="00C90A1A">
            <w:fldChar w:fldCharType="end"/>
          </w:r>
        </w:p>
        <w:p w14:paraId="59918884" w14:textId="70E54211" w:rsidR="00347843" w:rsidRPr="00C90A1A" w:rsidRDefault="00347843" w:rsidP="007B7764">
          <w:pPr>
            <w:pStyle w:val="Sansinterligne"/>
          </w:pPr>
          <w:r w:rsidRPr="00C90A1A">
            <w:t xml:space="preserve">Imprimé le </w:t>
          </w:r>
          <w:r w:rsidRPr="00C90A1A">
            <w:fldChar w:fldCharType="begin"/>
          </w:r>
          <w:r w:rsidRPr="00C90A1A">
            <w:instrText xml:space="preserve"> PRINTDATE  \@ "dd/MM/yyyy HH:mm"  \* MERGEFORMAT </w:instrText>
          </w:r>
          <w:r w:rsidRPr="00C90A1A">
            <w:fldChar w:fldCharType="separate"/>
          </w:r>
          <w:r w:rsidR="00AB0319">
            <w:rPr>
              <w:noProof/>
            </w:rPr>
            <w:t>24/09/2026 20:49</w:t>
          </w:r>
          <w:r w:rsidRPr="00C90A1A">
            <w:fldChar w:fldCharType="end"/>
          </w:r>
        </w:p>
        <w:p w14:paraId="3F2F09B8" w14:textId="61865185" w:rsidR="00347843" w:rsidRPr="00C90A1A" w:rsidRDefault="00847351" w:rsidP="007B7764">
          <w:pPr>
            <w:pStyle w:val="Sansinterligne"/>
          </w:pPr>
          <w:r>
            <w:fldChar w:fldCharType="begin"/>
          </w:r>
          <w:r>
            <w:instrText>FILENAME</w:instrText>
          </w:r>
          <w:r>
            <w:fldChar w:fldCharType="separate"/>
          </w:r>
          <w:r w:rsidR="00AB0319">
            <w:rPr>
              <w:noProof/>
            </w:rPr>
            <w:t>TP1 - Diode en commutation.docx</w:t>
          </w:r>
          <w:r>
            <w:fldChar w:fldCharType="end"/>
          </w:r>
        </w:p>
      </w:tc>
    </w:tr>
  </w:tbl>
  <w:p w14:paraId="032CB260" w14:textId="77777777" w:rsidR="00965B38" w:rsidRPr="00347843" w:rsidRDefault="00965B38" w:rsidP="003478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8022" w14:textId="77777777" w:rsidR="00205FA3" w:rsidRDefault="00205FA3">
      <w:r>
        <w:separator/>
      </w:r>
    </w:p>
  </w:footnote>
  <w:footnote w:type="continuationSeparator" w:id="0">
    <w:p w14:paraId="7935407A" w14:textId="77777777" w:rsidR="00205FA3" w:rsidRDefault="00205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3C8D" w14:textId="77777777" w:rsidR="00965B38" w:rsidRDefault="00965B38">
    <w:pPr>
      <w:pStyle w:val="En-tte"/>
      <w:rPr>
        <w:sz w:val="2"/>
      </w:rPr>
    </w:pPr>
  </w:p>
  <w:p w14:paraId="4751C005" w14:textId="77777777" w:rsidR="00965B38" w:rsidRDefault="00965B38">
    <w:pPr>
      <w:pStyle w:val="En-tte"/>
      <w:rPr>
        <w:sz w:val="2"/>
      </w:rPr>
    </w:pPr>
  </w:p>
  <w:tbl>
    <w:tblPr>
      <w:tblW w:w="9639" w:type="dxa"/>
      <w:tblBorders>
        <w:bottom w:val="single" w:sz="4" w:space="0" w:color="auto"/>
      </w:tblBorders>
      <w:tblLayout w:type="fixed"/>
      <w:tblCellMar>
        <w:left w:w="70" w:type="dxa"/>
        <w:right w:w="70" w:type="dxa"/>
      </w:tblCellMar>
      <w:tblLook w:val="0000" w:firstRow="0" w:lastRow="0" w:firstColumn="0" w:lastColumn="0" w:noHBand="0" w:noVBand="0"/>
    </w:tblPr>
    <w:tblGrid>
      <w:gridCol w:w="1771"/>
      <w:gridCol w:w="7868"/>
    </w:tblGrid>
    <w:tr w:rsidR="00347843" w:rsidRPr="00347843" w14:paraId="3C202E13" w14:textId="77777777" w:rsidTr="3812BE71">
      <w:trPr>
        <w:trHeight w:val="715"/>
      </w:trPr>
      <w:tc>
        <w:tcPr>
          <w:tcW w:w="1771" w:type="dxa"/>
          <w:vAlign w:val="center"/>
        </w:tcPr>
        <w:p w14:paraId="26404EA5" w14:textId="77777777" w:rsidR="00347843" w:rsidRPr="00476CD9" w:rsidRDefault="3812BE71" w:rsidP="3812BE71">
          <w:pPr>
            <w:jc w:val="center"/>
            <w:rPr>
              <w:rFonts w:ascii="ETML L" w:hAnsi="ETML L"/>
              <w:sz w:val="40"/>
              <w:szCs w:val="40"/>
              <w14:shadow w14:blurRad="50800" w14:dist="38100" w14:dir="2700000" w14:sx="100000" w14:sy="100000" w14:kx="0" w14:ky="0" w14:algn="tl">
                <w14:srgbClr w14:val="000000">
                  <w14:alpha w14:val="60000"/>
                </w14:srgbClr>
              </w14:shadow>
            </w:rPr>
          </w:pPr>
          <w:r w:rsidRPr="3812BE71">
            <w:rPr>
              <w:rFonts w:ascii="ETML" w:eastAsia="ETML" w:hAnsi="ETML" w:cs="ETML"/>
              <w:sz w:val="40"/>
              <w:szCs w:val="40"/>
              <w14:shadow w14:blurRad="50800" w14:dist="38100" w14:dir="2700000" w14:sx="100000" w14:sy="100000" w14:kx="0" w14:ky="0" w14:algn="tl">
                <w14:srgbClr w14:val="000000">
                  <w14:alpha w14:val="60000"/>
                </w14:srgbClr>
              </w14:shadow>
            </w:rPr>
            <w:t>Es</w:t>
          </w:r>
        </w:p>
      </w:tc>
      <w:tc>
        <w:tcPr>
          <w:tcW w:w="7868" w:type="dxa"/>
          <w:vAlign w:val="center"/>
        </w:tcPr>
        <w:p w14:paraId="0C15C6B8" w14:textId="345FA399" w:rsidR="00907FF1" w:rsidRPr="00CC0737" w:rsidRDefault="3812BE71" w:rsidP="3812BE71">
          <w:pPr>
            <w:jc w:val="right"/>
            <w:rPr>
              <w:rFonts w:asciiTheme="minorHAnsi" w:hAnsiTheme="minorHAnsi"/>
              <w:i/>
              <w:iCs/>
              <w:sz w:val="28"/>
              <w:szCs w:val="28"/>
            </w:rPr>
          </w:pPr>
          <w:r w:rsidRPr="3812BE71">
            <w:rPr>
              <w:rFonts w:asciiTheme="minorHAnsi" w:hAnsiTheme="minorHAnsi"/>
              <w:i/>
              <w:iCs/>
              <w:sz w:val="28"/>
              <w:szCs w:val="28"/>
            </w:rPr>
            <w:t>ELCO</w:t>
          </w:r>
        </w:p>
        <w:p w14:paraId="3A752BDA" w14:textId="703E2A97" w:rsidR="00347843" w:rsidRPr="00347843" w:rsidRDefault="3812BE71" w:rsidP="3812BE71">
          <w:pPr>
            <w:pStyle w:val="Sansinterligne"/>
            <w:ind w:left="2624"/>
            <w:jc w:val="right"/>
            <w:rPr>
              <w:b/>
              <w:bCs/>
              <w:i/>
              <w:iCs/>
            </w:rPr>
          </w:pPr>
          <w:r w:rsidRPr="3812BE71">
            <w:rPr>
              <w:b/>
              <w:bCs/>
              <w:i/>
              <w:iCs/>
              <w:sz w:val="24"/>
              <w:szCs w:val="24"/>
            </w:rPr>
            <w:t>NAM</w:t>
          </w:r>
          <w:r w:rsidR="0061182C">
            <w:rPr>
              <w:b/>
              <w:bCs/>
              <w:i/>
              <w:iCs/>
              <w:sz w:val="24"/>
              <w:szCs w:val="24"/>
            </w:rPr>
            <w:t xml:space="preserve"> et MCN</w:t>
          </w:r>
          <w:r w:rsidRPr="3812BE71">
            <w:rPr>
              <w:b/>
              <w:bCs/>
              <w:i/>
              <w:iCs/>
              <w:sz w:val="24"/>
              <w:szCs w:val="24"/>
            </w:rPr>
            <w:t xml:space="preserve"> – </w:t>
          </w:r>
          <w:r w:rsidR="00307FF5">
            <w:rPr>
              <w:b/>
              <w:bCs/>
              <w:i/>
              <w:iCs/>
              <w:sz w:val="24"/>
              <w:szCs w:val="24"/>
            </w:rPr>
            <w:t>Ligne de transmission</w:t>
          </w:r>
          <w:r w:rsidRPr="3812BE71">
            <w:rPr>
              <w:b/>
              <w:bCs/>
              <w:i/>
              <w:iCs/>
              <w:sz w:val="24"/>
              <w:szCs w:val="24"/>
            </w:rPr>
            <w:t xml:space="preserve"> – </w:t>
          </w:r>
          <w:r w:rsidR="00ED07B1">
            <w:rPr>
              <w:b/>
              <w:bCs/>
              <w:i/>
              <w:iCs/>
              <w:sz w:val="24"/>
              <w:szCs w:val="24"/>
            </w:rPr>
            <w:t>SLO1</w:t>
          </w:r>
          <w:r w:rsidRPr="3812BE71">
            <w:rPr>
              <w:b/>
              <w:bCs/>
              <w:i/>
              <w:iCs/>
              <w:sz w:val="24"/>
              <w:szCs w:val="24"/>
            </w:rPr>
            <w:t xml:space="preserve"> </w:t>
          </w:r>
          <w:r w:rsidR="00907FF1" w:rsidRPr="3812BE71">
            <w:rPr>
              <w:b/>
              <w:bCs/>
              <w:i/>
              <w:iCs/>
            </w:rPr>
            <w:fldChar w:fldCharType="begin"/>
          </w:r>
          <w:r w:rsidR="00907FF1" w:rsidRPr="3812BE71">
            <w:rPr>
              <w:b/>
              <w:bCs/>
              <w:i/>
              <w:iCs/>
            </w:rPr>
            <w:instrText xml:space="preserve"> QUOTE "" \* MERGEFORMAT </w:instrText>
          </w:r>
          <w:r w:rsidR="00907FF1" w:rsidRPr="3812BE71">
            <w:rPr>
              <w:b/>
              <w:bCs/>
              <w:i/>
              <w:iCs/>
            </w:rPr>
            <w:fldChar w:fldCharType="end"/>
          </w:r>
        </w:p>
      </w:tc>
    </w:tr>
  </w:tbl>
  <w:p w14:paraId="39946D9D" w14:textId="77777777" w:rsidR="00965B38" w:rsidRPr="001D65A6" w:rsidRDefault="00965B38" w:rsidP="0034641F">
    <w:pPr>
      <w:pStyle w:val="En-tte"/>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3" w:type="dxa"/>
      <w:tblBorders>
        <w:bottom w:val="single" w:sz="4" w:space="0" w:color="auto"/>
      </w:tblBorders>
      <w:tblLayout w:type="fixed"/>
      <w:tblCellMar>
        <w:left w:w="70" w:type="dxa"/>
        <w:right w:w="70" w:type="dxa"/>
      </w:tblCellMar>
      <w:tblLook w:val="0000" w:firstRow="0" w:lastRow="0" w:firstColumn="0" w:lastColumn="0" w:noHBand="0" w:noVBand="0"/>
    </w:tblPr>
    <w:tblGrid>
      <w:gridCol w:w="1771"/>
      <w:gridCol w:w="8292"/>
    </w:tblGrid>
    <w:tr w:rsidR="00347843" w:rsidRPr="00347843" w14:paraId="1F1A254A" w14:textId="77777777" w:rsidTr="00347843">
      <w:trPr>
        <w:trHeight w:val="715"/>
      </w:trPr>
      <w:tc>
        <w:tcPr>
          <w:tcW w:w="1771" w:type="dxa"/>
          <w:vAlign w:val="center"/>
        </w:tcPr>
        <w:p w14:paraId="38F689C1" w14:textId="77777777" w:rsidR="00347843" w:rsidRPr="00347843" w:rsidRDefault="00347843" w:rsidP="007B7764">
          <w:pPr>
            <w:jc w:val="center"/>
            <w:rPr>
              <w14:shadow w14:blurRad="50800" w14:dist="38100" w14:dir="2700000" w14:sx="100000" w14:sy="100000" w14:kx="0" w14:ky="0" w14:algn="tl">
                <w14:srgbClr w14:val="000000">
                  <w14:alpha w14:val="60000"/>
                </w14:srgbClr>
              </w14:shadow>
            </w:rPr>
          </w:pPr>
          <w:r w:rsidRPr="00347843">
            <w:rPr>
              <w:rFonts w:ascii="ETML" w:hAnsi="ETML"/>
              <w:sz w:val="40"/>
              <w14:shadow w14:blurRad="50800" w14:dist="38100" w14:dir="2700000" w14:sx="100000" w14:sy="100000" w14:kx="0" w14:ky="0" w14:algn="tl">
                <w14:srgbClr w14:val="000000">
                  <w14:alpha w14:val="60000"/>
                </w14:srgbClr>
              </w14:shadow>
            </w:rPr>
            <w:t>ETML</w:t>
          </w:r>
        </w:p>
      </w:tc>
      <w:tc>
        <w:tcPr>
          <w:tcW w:w="8292" w:type="dxa"/>
          <w:vAlign w:val="center"/>
        </w:tcPr>
        <w:p w14:paraId="650F75D2" w14:textId="77777777" w:rsidR="00347843" w:rsidRPr="00347843" w:rsidRDefault="00347843" w:rsidP="007B7764">
          <w:pPr>
            <w:pStyle w:val="Sansinterligne"/>
            <w:jc w:val="right"/>
            <w:rPr>
              <w:i/>
            </w:rPr>
          </w:pPr>
          <w:r w:rsidRPr="00347843">
            <w:rPr>
              <w:i/>
              <w:sz w:val="28"/>
            </w:rPr>
            <w:t>Section électronique</w:t>
          </w:r>
        </w:p>
        <w:p w14:paraId="1D27E8C9" w14:textId="082FD7DF" w:rsidR="00347843" w:rsidRPr="00347843" w:rsidRDefault="00347843" w:rsidP="00C27C66">
          <w:pPr>
            <w:pStyle w:val="Sansinterligne"/>
            <w:ind w:left="214"/>
            <w:jc w:val="right"/>
            <w:rPr>
              <w:b/>
              <w:i/>
            </w:rPr>
          </w:pPr>
          <w:r w:rsidRPr="00347843">
            <w:rPr>
              <w:b/>
              <w:i/>
              <w:sz w:val="24"/>
            </w:rPr>
            <w:t>Secteur - Nom - Type - Numéro</w:t>
          </w:r>
          <w:r w:rsidRPr="00347843">
            <w:rPr>
              <w:b/>
              <w:i/>
            </w:rPr>
            <w:fldChar w:fldCharType="begin"/>
          </w:r>
          <w:r w:rsidRPr="00347843">
            <w:rPr>
              <w:b/>
              <w:i/>
            </w:rPr>
            <w:instrText xml:space="preserve"> QUOTE "" \* MERGEFORMAT </w:instrText>
          </w:r>
          <w:r w:rsidRPr="00347843">
            <w:rPr>
              <w:b/>
              <w:i/>
            </w:rPr>
            <w:fldChar w:fldCharType="end"/>
          </w:r>
        </w:p>
      </w:tc>
    </w:tr>
  </w:tbl>
  <w:p w14:paraId="4915392F" w14:textId="77777777" w:rsidR="00965B38" w:rsidRDefault="00965B38">
    <w:pPr>
      <w:pStyle w:val="En-tte"/>
      <w:rPr>
        <w:sz w:val="2"/>
      </w:rPr>
    </w:pPr>
  </w:p>
  <w:p w14:paraId="4E3FADD8" w14:textId="77777777" w:rsidR="00965B38" w:rsidRDefault="00965B38">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87D"/>
    <w:multiLevelType w:val="hybridMultilevel"/>
    <w:tmpl w:val="66C64CBC"/>
    <w:lvl w:ilvl="0" w:tplc="ACA02B16">
      <w:start w:val="6"/>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F20214F"/>
    <w:multiLevelType w:val="multilevel"/>
    <w:tmpl w:val="E41EDC36"/>
    <w:lvl w:ilvl="0">
      <w:start w:val="1"/>
      <w:numFmt w:val="decimal"/>
      <w:pStyle w:val="TE1"/>
      <w:lvlText w:val="%1)"/>
      <w:lvlJc w:val="left"/>
      <w:pPr>
        <w:tabs>
          <w:tab w:val="num" w:pos="360"/>
        </w:tabs>
        <w:ind w:left="360" w:hanging="360"/>
      </w:pPr>
    </w:lvl>
    <w:lvl w:ilvl="1">
      <w:start w:val="1"/>
      <w:numFmt w:val="lowerLetter"/>
      <w:pStyle w:val="TE2"/>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2B76098"/>
    <w:multiLevelType w:val="hybridMultilevel"/>
    <w:tmpl w:val="66AC61FE"/>
    <w:lvl w:ilvl="0" w:tplc="72129040">
      <w:start w:val="6"/>
      <w:numFmt w:val="bullet"/>
      <w:lvlText w:val="-"/>
      <w:lvlJc w:val="left"/>
      <w:pPr>
        <w:ind w:left="1080" w:hanging="360"/>
      </w:pPr>
      <w:rPr>
        <w:rFonts w:ascii="Arial" w:eastAsia="Times New Roman"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 w15:restartNumberingAfterBreak="0">
    <w:nsid w:val="3FFE33EF"/>
    <w:multiLevelType w:val="hybridMultilevel"/>
    <w:tmpl w:val="1D1869D8"/>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9C65BD3"/>
    <w:multiLevelType w:val="hybridMultilevel"/>
    <w:tmpl w:val="F5A2F6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F481ED9"/>
    <w:multiLevelType w:val="multilevel"/>
    <w:tmpl w:val="7CBC970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decimal"/>
      <w:pStyle w:val="TE3"/>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61AA7732"/>
    <w:multiLevelType w:val="hybridMultilevel"/>
    <w:tmpl w:val="C4D83286"/>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55A04DC"/>
    <w:multiLevelType w:val="hybridMultilevel"/>
    <w:tmpl w:val="4FB688B4"/>
    <w:lvl w:ilvl="0" w:tplc="100C000B">
      <w:start w:val="1"/>
      <w:numFmt w:val="bullet"/>
      <w:lvlText w:val=""/>
      <w:lvlJc w:val="left"/>
      <w:pPr>
        <w:ind w:left="1429" w:hanging="360"/>
      </w:pPr>
      <w:rPr>
        <w:rFonts w:ascii="Wingdings" w:hAnsi="Wingdings" w:hint="default"/>
      </w:rPr>
    </w:lvl>
    <w:lvl w:ilvl="1" w:tplc="100C0003" w:tentative="1">
      <w:start w:val="1"/>
      <w:numFmt w:val="bullet"/>
      <w:lvlText w:val="o"/>
      <w:lvlJc w:val="left"/>
      <w:pPr>
        <w:ind w:left="2149" w:hanging="360"/>
      </w:pPr>
      <w:rPr>
        <w:rFonts w:ascii="Courier New" w:hAnsi="Courier New" w:cs="Courier New" w:hint="default"/>
      </w:rPr>
    </w:lvl>
    <w:lvl w:ilvl="2" w:tplc="100C0005" w:tentative="1">
      <w:start w:val="1"/>
      <w:numFmt w:val="bullet"/>
      <w:lvlText w:val=""/>
      <w:lvlJc w:val="left"/>
      <w:pPr>
        <w:ind w:left="2869" w:hanging="360"/>
      </w:pPr>
      <w:rPr>
        <w:rFonts w:ascii="Wingdings" w:hAnsi="Wingdings" w:hint="default"/>
      </w:rPr>
    </w:lvl>
    <w:lvl w:ilvl="3" w:tplc="100C0001" w:tentative="1">
      <w:start w:val="1"/>
      <w:numFmt w:val="bullet"/>
      <w:lvlText w:val=""/>
      <w:lvlJc w:val="left"/>
      <w:pPr>
        <w:ind w:left="3589" w:hanging="360"/>
      </w:pPr>
      <w:rPr>
        <w:rFonts w:ascii="Symbol" w:hAnsi="Symbol" w:hint="default"/>
      </w:rPr>
    </w:lvl>
    <w:lvl w:ilvl="4" w:tplc="100C0003" w:tentative="1">
      <w:start w:val="1"/>
      <w:numFmt w:val="bullet"/>
      <w:lvlText w:val="o"/>
      <w:lvlJc w:val="left"/>
      <w:pPr>
        <w:ind w:left="4309" w:hanging="360"/>
      </w:pPr>
      <w:rPr>
        <w:rFonts w:ascii="Courier New" w:hAnsi="Courier New" w:cs="Courier New" w:hint="default"/>
      </w:rPr>
    </w:lvl>
    <w:lvl w:ilvl="5" w:tplc="100C0005" w:tentative="1">
      <w:start w:val="1"/>
      <w:numFmt w:val="bullet"/>
      <w:lvlText w:val=""/>
      <w:lvlJc w:val="left"/>
      <w:pPr>
        <w:ind w:left="5029" w:hanging="360"/>
      </w:pPr>
      <w:rPr>
        <w:rFonts w:ascii="Wingdings" w:hAnsi="Wingdings" w:hint="default"/>
      </w:rPr>
    </w:lvl>
    <w:lvl w:ilvl="6" w:tplc="100C0001" w:tentative="1">
      <w:start w:val="1"/>
      <w:numFmt w:val="bullet"/>
      <w:lvlText w:val=""/>
      <w:lvlJc w:val="left"/>
      <w:pPr>
        <w:ind w:left="5749" w:hanging="360"/>
      </w:pPr>
      <w:rPr>
        <w:rFonts w:ascii="Symbol" w:hAnsi="Symbol" w:hint="default"/>
      </w:rPr>
    </w:lvl>
    <w:lvl w:ilvl="7" w:tplc="100C0003" w:tentative="1">
      <w:start w:val="1"/>
      <w:numFmt w:val="bullet"/>
      <w:lvlText w:val="o"/>
      <w:lvlJc w:val="left"/>
      <w:pPr>
        <w:ind w:left="6469" w:hanging="360"/>
      </w:pPr>
      <w:rPr>
        <w:rFonts w:ascii="Courier New" w:hAnsi="Courier New" w:cs="Courier New" w:hint="default"/>
      </w:rPr>
    </w:lvl>
    <w:lvl w:ilvl="8" w:tplc="100C0005" w:tentative="1">
      <w:start w:val="1"/>
      <w:numFmt w:val="bullet"/>
      <w:lvlText w:val=""/>
      <w:lvlJc w:val="left"/>
      <w:pPr>
        <w:ind w:left="7189" w:hanging="360"/>
      </w:pPr>
      <w:rPr>
        <w:rFonts w:ascii="Wingdings" w:hAnsi="Wingdings" w:hint="default"/>
      </w:rPr>
    </w:lvl>
  </w:abstractNum>
  <w:abstractNum w:abstractNumId="8" w15:restartNumberingAfterBreak="0">
    <w:nsid w:val="68D50D15"/>
    <w:multiLevelType w:val="hybridMultilevel"/>
    <w:tmpl w:val="2F3EB27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6B666E39"/>
    <w:multiLevelType w:val="hybridMultilevel"/>
    <w:tmpl w:val="C48481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711348BD"/>
    <w:multiLevelType w:val="hybridMultilevel"/>
    <w:tmpl w:val="9684B2C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737436853">
    <w:abstractNumId w:val="1"/>
  </w:num>
  <w:num w:numId="2" w16cid:durableId="2109347097">
    <w:abstractNumId w:val="1"/>
  </w:num>
  <w:num w:numId="3" w16cid:durableId="70546487">
    <w:abstractNumId w:val="5"/>
  </w:num>
  <w:num w:numId="4" w16cid:durableId="9796570">
    <w:abstractNumId w:val="10"/>
  </w:num>
  <w:num w:numId="5" w16cid:durableId="91822636">
    <w:abstractNumId w:val="4"/>
  </w:num>
  <w:num w:numId="6" w16cid:durableId="27730457">
    <w:abstractNumId w:val="6"/>
  </w:num>
  <w:num w:numId="7" w16cid:durableId="322315642">
    <w:abstractNumId w:val="8"/>
  </w:num>
  <w:num w:numId="8" w16cid:durableId="677461728">
    <w:abstractNumId w:val="7"/>
  </w:num>
  <w:num w:numId="9" w16cid:durableId="788550129">
    <w:abstractNumId w:val="3"/>
  </w:num>
  <w:num w:numId="10" w16cid:durableId="253705488">
    <w:abstractNumId w:val="0"/>
  </w:num>
  <w:num w:numId="11" w16cid:durableId="1354649406">
    <w:abstractNumId w:val="2"/>
  </w:num>
  <w:num w:numId="12" w16cid:durableId="9814273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351"/>
    <w:rsid w:val="0000120F"/>
    <w:rsid w:val="0000129E"/>
    <w:rsid w:val="00001930"/>
    <w:rsid w:val="000022C1"/>
    <w:rsid w:val="00002C8E"/>
    <w:rsid w:val="00003109"/>
    <w:rsid w:val="0000383E"/>
    <w:rsid w:val="0000417A"/>
    <w:rsid w:val="00004217"/>
    <w:rsid w:val="00005130"/>
    <w:rsid w:val="000055E3"/>
    <w:rsid w:val="00005E27"/>
    <w:rsid w:val="00006751"/>
    <w:rsid w:val="00006A5C"/>
    <w:rsid w:val="00006DE5"/>
    <w:rsid w:val="0000715B"/>
    <w:rsid w:val="00007E74"/>
    <w:rsid w:val="000102EE"/>
    <w:rsid w:val="00011602"/>
    <w:rsid w:val="00011706"/>
    <w:rsid w:val="000117BA"/>
    <w:rsid w:val="000120A8"/>
    <w:rsid w:val="00012394"/>
    <w:rsid w:val="00014E78"/>
    <w:rsid w:val="00015260"/>
    <w:rsid w:val="00015B1E"/>
    <w:rsid w:val="0001738F"/>
    <w:rsid w:val="00017F4E"/>
    <w:rsid w:val="00020834"/>
    <w:rsid w:val="000213F2"/>
    <w:rsid w:val="00021EBB"/>
    <w:rsid w:val="00022291"/>
    <w:rsid w:val="00022C6A"/>
    <w:rsid w:val="000236DB"/>
    <w:rsid w:val="00023771"/>
    <w:rsid w:val="000239B4"/>
    <w:rsid w:val="000239FB"/>
    <w:rsid w:val="00023F2F"/>
    <w:rsid w:val="00024C65"/>
    <w:rsid w:val="00025636"/>
    <w:rsid w:val="000258F2"/>
    <w:rsid w:val="00025BAF"/>
    <w:rsid w:val="00025BDB"/>
    <w:rsid w:val="00026639"/>
    <w:rsid w:val="0002691C"/>
    <w:rsid w:val="00027148"/>
    <w:rsid w:val="000271C7"/>
    <w:rsid w:val="000275CE"/>
    <w:rsid w:val="00027C49"/>
    <w:rsid w:val="00027D13"/>
    <w:rsid w:val="00030FF3"/>
    <w:rsid w:val="0003109D"/>
    <w:rsid w:val="000327FC"/>
    <w:rsid w:val="00032CB5"/>
    <w:rsid w:val="00032EDD"/>
    <w:rsid w:val="00033903"/>
    <w:rsid w:val="00033D7A"/>
    <w:rsid w:val="00034693"/>
    <w:rsid w:val="00034A2B"/>
    <w:rsid w:val="00034A42"/>
    <w:rsid w:val="00035190"/>
    <w:rsid w:val="00035A45"/>
    <w:rsid w:val="000360C8"/>
    <w:rsid w:val="00037E00"/>
    <w:rsid w:val="00037F6A"/>
    <w:rsid w:val="00040516"/>
    <w:rsid w:val="00040614"/>
    <w:rsid w:val="00040ABA"/>
    <w:rsid w:val="00040FC6"/>
    <w:rsid w:val="00041E74"/>
    <w:rsid w:val="00042B7C"/>
    <w:rsid w:val="00042BE9"/>
    <w:rsid w:val="00042C08"/>
    <w:rsid w:val="00042F9E"/>
    <w:rsid w:val="00044D29"/>
    <w:rsid w:val="00044DAB"/>
    <w:rsid w:val="00044EEC"/>
    <w:rsid w:val="00044F6B"/>
    <w:rsid w:val="0004550D"/>
    <w:rsid w:val="00046586"/>
    <w:rsid w:val="00046D90"/>
    <w:rsid w:val="00047FE3"/>
    <w:rsid w:val="00050152"/>
    <w:rsid w:val="00050533"/>
    <w:rsid w:val="00050637"/>
    <w:rsid w:val="00050660"/>
    <w:rsid w:val="00050DB1"/>
    <w:rsid w:val="0005193B"/>
    <w:rsid w:val="00051A9E"/>
    <w:rsid w:val="000523B9"/>
    <w:rsid w:val="00052EC2"/>
    <w:rsid w:val="00053892"/>
    <w:rsid w:val="000539DC"/>
    <w:rsid w:val="00054758"/>
    <w:rsid w:val="00054B3B"/>
    <w:rsid w:val="00060A98"/>
    <w:rsid w:val="00061C96"/>
    <w:rsid w:val="0006252D"/>
    <w:rsid w:val="00063034"/>
    <w:rsid w:val="00063173"/>
    <w:rsid w:val="00063AC0"/>
    <w:rsid w:val="00063F2A"/>
    <w:rsid w:val="00064078"/>
    <w:rsid w:val="000645A8"/>
    <w:rsid w:val="00064726"/>
    <w:rsid w:val="000654FC"/>
    <w:rsid w:val="00065C95"/>
    <w:rsid w:val="0006692D"/>
    <w:rsid w:val="000672C6"/>
    <w:rsid w:val="00067570"/>
    <w:rsid w:val="00067CB8"/>
    <w:rsid w:val="000705C1"/>
    <w:rsid w:val="0007072D"/>
    <w:rsid w:val="00070D86"/>
    <w:rsid w:val="00070E28"/>
    <w:rsid w:val="000716A9"/>
    <w:rsid w:val="000723AD"/>
    <w:rsid w:val="00072A13"/>
    <w:rsid w:val="00073558"/>
    <w:rsid w:val="00073A8C"/>
    <w:rsid w:val="00073EEA"/>
    <w:rsid w:val="0007453A"/>
    <w:rsid w:val="00074A12"/>
    <w:rsid w:val="000759A5"/>
    <w:rsid w:val="00075C5F"/>
    <w:rsid w:val="00076220"/>
    <w:rsid w:val="00076A09"/>
    <w:rsid w:val="00077A40"/>
    <w:rsid w:val="00077D96"/>
    <w:rsid w:val="0008054B"/>
    <w:rsid w:val="000812F2"/>
    <w:rsid w:val="00081883"/>
    <w:rsid w:val="00082BA3"/>
    <w:rsid w:val="00083455"/>
    <w:rsid w:val="0008381F"/>
    <w:rsid w:val="00083989"/>
    <w:rsid w:val="00084771"/>
    <w:rsid w:val="0008507D"/>
    <w:rsid w:val="0008559D"/>
    <w:rsid w:val="000855AB"/>
    <w:rsid w:val="00085E8A"/>
    <w:rsid w:val="0008682C"/>
    <w:rsid w:val="00086A6C"/>
    <w:rsid w:val="000870E0"/>
    <w:rsid w:val="00087A5E"/>
    <w:rsid w:val="00087E61"/>
    <w:rsid w:val="0009040A"/>
    <w:rsid w:val="00090F80"/>
    <w:rsid w:val="0009176F"/>
    <w:rsid w:val="00091A19"/>
    <w:rsid w:val="00092537"/>
    <w:rsid w:val="000930A8"/>
    <w:rsid w:val="000939BE"/>
    <w:rsid w:val="00094BD4"/>
    <w:rsid w:val="00094E61"/>
    <w:rsid w:val="0009586C"/>
    <w:rsid w:val="00095F01"/>
    <w:rsid w:val="00095FAC"/>
    <w:rsid w:val="00096DFE"/>
    <w:rsid w:val="000970D7"/>
    <w:rsid w:val="00097124"/>
    <w:rsid w:val="0009753A"/>
    <w:rsid w:val="0009754E"/>
    <w:rsid w:val="000A0D9E"/>
    <w:rsid w:val="000A1164"/>
    <w:rsid w:val="000A18F4"/>
    <w:rsid w:val="000A3110"/>
    <w:rsid w:val="000A3B0D"/>
    <w:rsid w:val="000A4516"/>
    <w:rsid w:val="000A5370"/>
    <w:rsid w:val="000A5E74"/>
    <w:rsid w:val="000A78B4"/>
    <w:rsid w:val="000A7E42"/>
    <w:rsid w:val="000B06A7"/>
    <w:rsid w:val="000B097C"/>
    <w:rsid w:val="000B144C"/>
    <w:rsid w:val="000B38A4"/>
    <w:rsid w:val="000B3924"/>
    <w:rsid w:val="000B3D63"/>
    <w:rsid w:val="000B45E0"/>
    <w:rsid w:val="000B46A3"/>
    <w:rsid w:val="000B4B68"/>
    <w:rsid w:val="000B5002"/>
    <w:rsid w:val="000B5347"/>
    <w:rsid w:val="000B5D6F"/>
    <w:rsid w:val="000B6272"/>
    <w:rsid w:val="000B628B"/>
    <w:rsid w:val="000B6783"/>
    <w:rsid w:val="000B6BE4"/>
    <w:rsid w:val="000C039F"/>
    <w:rsid w:val="000C06A8"/>
    <w:rsid w:val="000C2975"/>
    <w:rsid w:val="000C2CF8"/>
    <w:rsid w:val="000C32A0"/>
    <w:rsid w:val="000C3519"/>
    <w:rsid w:val="000C3547"/>
    <w:rsid w:val="000C3737"/>
    <w:rsid w:val="000C4BB6"/>
    <w:rsid w:val="000C5016"/>
    <w:rsid w:val="000C5033"/>
    <w:rsid w:val="000C7336"/>
    <w:rsid w:val="000D056D"/>
    <w:rsid w:val="000D0870"/>
    <w:rsid w:val="000D0A3E"/>
    <w:rsid w:val="000D0E62"/>
    <w:rsid w:val="000D13DE"/>
    <w:rsid w:val="000D19A8"/>
    <w:rsid w:val="000D1A02"/>
    <w:rsid w:val="000D1BE9"/>
    <w:rsid w:val="000D23EC"/>
    <w:rsid w:val="000D2FCA"/>
    <w:rsid w:val="000D3277"/>
    <w:rsid w:val="000D3426"/>
    <w:rsid w:val="000D38A4"/>
    <w:rsid w:val="000D38F2"/>
    <w:rsid w:val="000D5871"/>
    <w:rsid w:val="000D6B9C"/>
    <w:rsid w:val="000D705A"/>
    <w:rsid w:val="000D71D3"/>
    <w:rsid w:val="000E08F6"/>
    <w:rsid w:val="000E3054"/>
    <w:rsid w:val="000E3C1B"/>
    <w:rsid w:val="000E4012"/>
    <w:rsid w:val="000E59DA"/>
    <w:rsid w:val="000E5DE1"/>
    <w:rsid w:val="000E65F8"/>
    <w:rsid w:val="000E6727"/>
    <w:rsid w:val="000F0046"/>
    <w:rsid w:val="000F01B0"/>
    <w:rsid w:val="000F0209"/>
    <w:rsid w:val="000F02A3"/>
    <w:rsid w:val="000F0BB6"/>
    <w:rsid w:val="000F0D5B"/>
    <w:rsid w:val="000F0E1D"/>
    <w:rsid w:val="000F0EC5"/>
    <w:rsid w:val="000F1365"/>
    <w:rsid w:val="000F163E"/>
    <w:rsid w:val="000F1677"/>
    <w:rsid w:val="000F2228"/>
    <w:rsid w:val="000F2242"/>
    <w:rsid w:val="000F2BDD"/>
    <w:rsid w:val="000F41AF"/>
    <w:rsid w:val="000F47AA"/>
    <w:rsid w:val="000F5127"/>
    <w:rsid w:val="000F5323"/>
    <w:rsid w:val="000F5A44"/>
    <w:rsid w:val="000F6771"/>
    <w:rsid w:val="000F7DF6"/>
    <w:rsid w:val="001007CF"/>
    <w:rsid w:val="00101095"/>
    <w:rsid w:val="0010161D"/>
    <w:rsid w:val="001016F9"/>
    <w:rsid w:val="001039E3"/>
    <w:rsid w:val="00104103"/>
    <w:rsid w:val="001041CD"/>
    <w:rsid w:val="001042BC"/>
    <w:rsid w:val="00105105"/>
    <w:rsid w:val="00106514"/>
    <w:rsid w:val="00106567"/>
    <w:rsid w:val="00107283"/>
    <w:rsid w:val="001077D1"/>
    <w:rsid w:val="001101EF"/>
    <w:rsid w:val="001104B6"/>
    <w:rsid w:val="0011055E"/>
    <w:rsid w:val="00110BEE"/>
    <w:rsid w:val="00111B86"/>
    <w:rsid w:val="0011434B"/>
    <w:rsid w:val="00115AED"/>
    <w:rsid w:val="00116760"/>
    <w:rsid w:val="00116F3D"/>
    <w:rsid w:val="0011743D"/>
    <w:rsid w:val="00117CED"/>
    <w:rsid w:val="001206EA"/>
    <w:rsid w:val="0012195F"/>
    <w:rsid w:val="00122CE8"/>
    <w:rsid w:val="0012316F"/>
    <w:rsid w:val="00123939"/>
    <w:rsid w:val="0012419F"/>
    <w:rsid w:val="00124486"/>
    <w:rsid w:val="00125214"/>
    <w:rsid w:val="00125720"/>
    <w:rsid w:val="0012639F"/>
    <w:rsid w:val="001265B7"/>
    <w:rsid w:val="00127964"/>
    <w:rsid w:val="00130D6C"/>
    <w:rsid w:val="001312F3"/>
    <w:rsid w:val="00131EA3"/>
    <w:rsid w:val="00132065"/>
    <w:rsid w:val="0013293B"/>
    <w:rsid w:val="00132A34"/>
    <w:rsid w:val="00132DB1"/>
    <w:rsid w:val="0013314B"/>
    <w:rsid w:val="00134D24"/>
    <w:rsid w:val="00135740"/>
    <w:rsid w:val="00136273"/>
    <w:rsid w:val="00136359"/>
    <w:rsid w:val="001364A6"/>
    <w:rsid w:val="001365BA"/>
    <w:rsid w:val="00136AB2"/>
    <w:rsid w:val="00136B10"/>
    <w:rsid w:val="00136F2B"/>
    <w:rsid w:val="001371B9"/>
    <w:rsid w:val="00137BE1"/>
    <w:rsid w:val="00140D87"/>
    <w:rsid w:val="001412E8"/>
    <w:rsid w:val="00142BC9"/>
    <w:rsid w:val="00142D0D"/>
    <w:rsid w:val="0014341B"/>
    <w:rsid w:val="00144CBD"/>
    <w:rsid w:val="001450CA"/>
    <w:rsid w:val="0014588A"/>
    <w:rsid w:val="0014595E"/>
    <w:rsid w:val="00147789"/>
    <w:rsid w:val="00150AC5"/>
    <w:rsid w:val="00151A90"/>
    <w:rsid w:val="00151B45"/>
    <w:rsid w:val="00151F3A"/>
    <w:rsid w:val="00152041"/>
    <w:rsid w:val="0015245C"/>
    <w:rsid w:val="00152FE6"/>
    <w:rsid w:val="0015350C"/>
    <w:rsid w:val="00153E14"/>
    <w:rsid w:val="0015420D"/>
    <w:rsid w:val="0015450F"/>
    <w:rsid w:val="00154F26"/>
    <w:rsid w:val="00155356"/>
    <w:rsid w:val="00155416"/>
    <w:rsid w:val="00155EFA"/>
    <w:rsid w:val="00156376"/>
    <w:rsid w:val="001564FD"/>
    <w:rsid w:val="00156678"/>
    <w:rsid w:val="001602CB"/>
    <w:rsid w:val="00160887"/>
    <w:rsid w:val="00160B15"/>
    <w:rsid w:val="0016161F"/>
    <w:rsid w:val="00161D96"/>
    <w:rsid w:val="0016221E"/>
    <w:rsid w:val="0016272B"/>
    <w:rsid w:val="00162C7C"/>
    <w:rsid w:val="00162F52"/>
    <w:rsid w:val="00163C33"/>
    <w:rsid w:val="00163CFE"/>
    <w:rsid w:val="00163F40"/>
    <w:rsid w:val="00164032"/>
    <w:rsid w:val="001644D2"/>
    <w:rsid w:val="00165031"/>
    <w:rsid w:val="001652E0"/>
    <w:rsid w:val="00165D8B"/>
    <w:rsid w:val="00165DF5"/>
    <w:rsid w:val="0016681F"/>
    <w:rsid w:val="00166B2C"/>
    <w:rsid w:val="00166D15"/>
    <w:rsid w:val="00171365"/>
    <w:rsid w:val="00172172"/>
    <w:rsid w:val="00172326"/>
    <w:rsid w:val="0017270B"/>
    <w:rsid w:val="00172C25"/>
    <w:rsid w:val="00173702"/>
    <w:rsid w:val="001737D2"/>
    <w:rsid w:val="00173E26"/>
    <w:rsid w:val="00174422"/>
    <w:rsid w:val="00174D26"/>
    <w:rsid w:val="00174F40"/>
    <w:rsid w:val="00175121"/>
    <w:rsid w:val="0017517B"/>
    <w:rsid w:val="0017556B"/>
    <w:rsid w:val="00175923"/>
    <w:rsid w:val="00176206"/>
    <w:rsid w:val="00176369"/>
    <w:rsid w:val="00176427"/>
    <w:rsid w:val="00176FC4"/>
    <w:rsid w:val="00177635"/>
    <w:rsid w:val="00177697"/>
    <w:rsid w:val="00180445"/>
    <w:rsid w:val="00180C3E"/>
    <w:rsid w:val="0018145E"/>
    <w:rsid w:val="00181621"/>
    <w:rsid w:val="001818E8"/>
    <w:rsid w:val="00181C9B"/>
    <w:rsid w:val="001823CB"/>
    <w:rsid w:val="00182691"/>
    <w:rsid w:val="00182925"/>
    <w:rsid w:val="00183147"/>
    <w:rsid w:val="0018336E"/>
    <w:rsid w:val="00183E52"/>
    <w:rsid w:val="0018404F"/>
    <w:rsid w:val="00184AD3"/>
    <w:rsid w:val="001851EF"/>
    <w:rsid w:val="001854BC"/>
    <w:rsid w:val="0018556B"/>
    <w:rsid w:val="001855F2"/>
    <w:rsid w:val="00185E8E"/>
    <w:rsid w:val="0018643D"/>
    <w:rsid w:val="00186945"/>
    <w:rsid w:val="00187489"/>
    <w:rsid w:val="00187DEC"/>
    <w:rsid w:val="00187F73"/>
    <w:rsid w:val="0019009E"/>
    <w:rsid w:val="001905B3"/>
    <w:rsid w:val="00190D1A"/>
    <w:rsid w:val="0019185A"/>
    <w:rsid w:val="0019194C"/>
    <w:rsid w:val="00191A9F"/>
    <w:rsid w:val="00192770"/>
    <w:rsid w:val="001938B7"/>
    <w:rsid w:val="001951FB"/>
    <w:rsid w:val="001953F5"/>
    <w:rsid w:val="001955C0"/>
    <w:rsid w:val="001956CC"/>
    <w:rsid w:val="001957EB"/>
    <w:rsid w:val="00196735"/>
    <w:rsid w:val="00196B36"/>
    <w:rsid w:val="00197E0F"/>
    <w:rsid w:val="001A0016"/>
    <w:rsid w:val="001A0B3A"/>
    <w:rsid w:val="001A16BE"/>
    <w:rsid w:val="001A185B"/>
    <w:rsid w:val="001A18D4"/>
    <w:rsid w:val="001A2069"/>
    <w:rsid w:val="001A3EF5"/>
    <w:rsid w:val="001A3F66"/>
    <w:rsid w:val="001A4266"/>
    <w:rsid w:val="001A4EAF"/>
    <w:rsid w:val="001A505D"/>
    <w:rsid w:val="001A53AF"/>
    <w:rsid w:val="001A5691"/>
    <w:rsid w:val="001A5CC7"/>
    <w:rsid w:val="001A62F4"/>
    <w:rsid w:val="001A64EE"/>
    <w:rsid w:val="001A66C6"/>
    <w:rsid w:val="001A769A"/>
    <w:rsid w:val="001A7AF8"/>
    <w:rsid w:val="001A7B2A"/>
    <w:rsid w:val="001B0452"/>
    <w:rsid w:val="001B0D52"/>
    <w:rsid w:val="001B0D58"/>
    <w:rsid w:val="001B15C1"/>
    <w:rsid w:val="001B16AE"/>
    <w:rsid w:val="001B186F"/>
    <w:rsid w:val="001B1DF6"/>
    <w:rsid w:val="001B1EC4"/>
    <w:rsid w:val="001B20B4"/>
    <w:rsid w:val="001B2197"/>
    <w:rsid w:val="001B2866"/>
    <w:rsid w:val="001B28AD"/>
    <w:rsid w:val="001B3D02"/>
    <w:rsid w:val="001B4971"/>
    <w:rsid w:val="001B6824"/>
    <w:rsid w:val="001B74C1"/>
    <w:rsid w:val="001B7DDA"/>
    <w:rsid w:val="001C09BB"/>
    <w:rsid w:val="001C1D58"/>
    <w:rsid w:val="001C26CB"/>
    <w:rsid w:val="001C27E4"/>
    <w:rsid w:val="001C30C9"/>
    <w:rsid w:val="001C4606"/>
    <w:rsid w:val="001C5BFA"/>
    <w:rsid w:val="001C5DE9"/>
    <w:rsid w:val="001C5E1B"/>
    <w:rsid w:val="001C6500"/>
    <w:rsid w:val="001C6E8F"/>
    <w:rsid w:val="001C710C"/>
    <w:rsid w:val="001D00BB"/>
    <w:rsid w:val="001D0AE9"/>
    <w:rsid w:val="001D159C"/>
    <w:rsid w:val="001D1AC3"/>
    <w:rsid w:val="001D1E81"/>
    <w:rsid w:val="001D24BC"/>
    <w:rsid w:val="001D29B6"/>
    <w:rsid w:val="001D2E12"/>
    <w:rsid w:val="001D36EA"/>
    <w:rsid w:val="001D3B5E"/>
    <w:rsid w:val="001D3B83"/>
    <w:rsid w:val="001D3CA8"/>
    <w:rsid w:val="001D4EEC"/>
    <w:rsid w:val="001D5361"/>
    <w:rsid w:val="001D5A69"/>
    <w:rsid w:val="001D5C03"/>
    <w:rsid w:val="001D5D9F"/>
    <w:rsid w:val="001D65A6"/>
    <w:rsid w:val="001D70C6"/>
    <w:rsid w:val="001E0076"/>
    <w:rsid w:val="001E09BE"/>
    <w:rsid w:val="001E0BAE"/>
    <w:rsid w:val="001E139C"/>
    <w:rsid w:val="001E16DF"/>
    <w:rsid w:val="001E2880"/>
    <w:rsid w:val="001E4332"/>
    <w:rsid w:val="001E4C34"/>
    <w:rsid w:val="001E4F9A"/>
    <w:rsid w:val="001E52A9"/>
    <w:rsid w:val="001E5E32"/>
    <w:rsid w:val="001E5F18"/>
    <w:rsid w:val="001E61B0"/>
    <w:rsid w:val="001E6238"/>
    <w:rsid w:val="001E62F1"/>
    <w:rsid w:val="001E68AF"/>
    <w:rsid w:val="001E6EDC"/>
    <w:rsid w:val="001E6F23"/>
    <w:rsid w:val="001E700D"/>
    <w:rsid w:val="001E7321"/>
    <w:rsid w:val="001E7361"/>
    <w:rsid w:val="001E736B"/>
    <w:rsid w:val="001E7402"/>
    <w:rsid w:val="001E7AFC"/>
    <w:rsid w:val="001E7C08"/>
    <w:rsid w:val="001F1074"/>
    <w:rsid w:val="001F1282"/>
    <w:rsid w:val="001F1443"/>
    <w:rsid w:val="001F15EC"/>
    <w:rsid w:val="001F1B1F"/>
    <w:rsid w:val="001F1F64"/>
    <w:rsid w:val="001F2E6E"/>
    <w:rsid w:val="001F43DD"/>
    <w:rsid w:val="001F4C83"/>
    <w:rsid w:val="001F5263"/>
    <w:rsid w:val="001F541C"/>
    <w:rsid w:val="001F5701"/>
    <w:rsid w:val="001F5733"/>
    <w:rsid w:val="001F599D"/>
    <w:rsid w:val="001F5A52"/>
    <w:rsid w:val="001F5BD4"/>
    <w:rsid w:val="001F6B46"/>
    <w:rsid w:val="001F7B1F"/>
    <w:rsid w:val="00201478"/>
    <w:rsid w:val="0020276C"/>
    <w:rsid w:val="0020276E"/>
    <w:rsid w:val="00203764"/>
    <w:rsid w:val="00204132"/>
    <w:rsid w:val="002041CE"/>
    <w:rsid w:val="002043CC"/>
    <w:rsid w:val="002045C0"/>
    <w:rsid w:val="002050C8"/>
    <w:rsid w:val="002051A5"/>
    <w:rsid w:val="002055B4"/>
    <w:rsid w:val="00205FA3"/>
    <w:rsid w:val="0020627E"/>
    <w:rsid w:val="00206F94"/>
    <w:rsid w:val="00207437"/>
    <w:rsid w:val="0020751E"/>
    <w:rsid w:val="00207633"/>
    <w:rsid w:val="00207712"/>
    <w:rsid w:val="00210444"/>
    <w:rsid w:val="00210703"/>
    <w:rsid w:val="00210A9E"/>
    <w:rsid w:val="00210E5D"/>
    <w:rsid w:val="0021155F"/>
    <w:rsid w:val="00211F48"/>
    <w:rsid w:val="0021200E"/>
    <w:rsid w:val="002124FB"/>
    <w:rsid w:val="00212FF9"/>
    <w:rsid w:val="00213494"/>
    <w:rsid w:val="002136FA"/>
    <w:rsid w:val="00213BEE"/>
    <w:rsid w:val="0021554A"/>
    <w:rsid w:val="00215ADC"/>
    <w:rsid w:val="00216162"/>
    <w:rsid w:val="00216B78"/>
    <w:rsid w:val="00216C7A"/>
    <w:rsid w:val="00217175"/>
    <w:rsid w:val="00220030"/>
    <w:rsid w:val="002205F5"/>
    <w:rsid w:val="00220A33"/>
    <w:rsid w:val="00221F63"/>
    <w:rsid w:val="00222DA2"/>
    <w:rsid w:val="0022300D"/>
    <w:rsid w:val="002239B0"/>
    <w:rsid w:val="002239DD"/>
    <w:rsid w:val="00223A13"/>
    <w:rsid w:val="00224524"/>
    <w:rsid w:val="00224E2E"/>
    <w:rsid w:val="002250DE"/>
    <w:rsid w:val="00225992"/>
    <w:rsid w:val="00226183"/>
    <w:rsid w:val="0022728B"/>
    <w:rsid w:val="00230A22"/>
    <w:rsid w:val="00231307"/>
    <w:rsid w:val="00231736"/>
    <w:rsid w:val="00231F11"/>
    <w:rsid w:val="00232FB3"/>
    <w:rsid w:val="0023303C"/>
    <w:rsid w:val="002330D8"/>
    <w:rsid w:val="002343EB"/>
    <w:rsid w:val="002346BE"/>
    <w:rsid w:val="00235D33"/>
    <w:rsid w:val="00236200"/>
    <w:rsid w:val="00236318"/>
    <w:rsid w:val="002369B4"/>
    <w:rsid w:val="00236AD6"/>
    <w:rsid w:val="00236D17"/>
    <w:rsid w:val="00237598"/>
    <w:rsid w:val="00237D9E"/>
    <w:rsid w:val="0024077B"/>
    <w:rsid w:val="002419C5"/>
    <w:rsid w:val="002422D9"/>
    <w:rsid w:val="00242D52"/>
    <w:rsid w:val="002446D0"/>
    <w:rsid w:val="00244824"/>
    <w:rsid w:val="00245371"/>
    <w:rsid w:val="00245D4A"/>
    <w:rsid w:val="00246A7E"/>
    <w:rsid w:val="00246BF4"/>
    <w:rsid w:val="002470A0"/>
    <w:rsid w:val="00247125"/>
    <w:rsid w:val="00247E89"/>
    <w:rsid w:val="00250E20"/>
    <w:rsid w:val="00251437"/>
    <w:rsid w:val="002519C3"/>
    <w:rsid w:val="00251EB3"/>
    <w:rsid w:val="00252133"/>
    <w:rsid w:val="002528DA"/>
    <w:rsid w:val="00252CE1"/>
    <w:rsid w:val="00252DDB"/>
    <w:rsid w:val="002530A6"/>
    <w:rsid w:val="002530E2"/>
    <w:rsid w:val="00253251"/>
    <w:rsid w:val="00253926"/>
    <w:rsid w:val="0025415A"/>
    <w:rsid w:val="0025431C"/>
    <w:rsid w:val="002557CC"/>
    <w:rsid w:val="00256156"/>
    <w:rsid w:val="0025639F"/>
    <w:rsid w:val="00256433"/>
    <w:rsid w:val="00260194"/>
    <w:rsid w:val="00260AD8"/>
    <w:rsid w:val="002616CD"/>
    <w:rsid w:val="00261D09"/>
    <w:rsid w:val="002623C2"/>
    <w:rsid w:val="002627FF"/>
    <w:rsid w:val="00262871"/>
    <w:rsid w:val="00263328"/>
    <w:rsid w:val="00263454"/>
    <w:rsid w:val="00263E8E"/>
    <w:rsid w:val="00264326"/>
    <w:rsid w:val="002646AE"/>
    <w:rsid w:val="00265431"/>
    <w:rsid w:val="002664F3"/>
    <w:rsid w:val="002670E1"/>
    <w:rsid w:val="0026711B"/>
    <w:rsid w:val="0026720B"/>
    <w:rsid w:val="00267AD0"/>
    <w:rsid w:val="00267EDB"/>
    <w:rsid w:val="0027030F"/>
    <w:rsid w:val="00270451"/>
    <w:rsid w:val="00270A5D"/>
    <w:rsid w:val="00270ED0"/>
    <w:rsid w:val="00270EF8"/>
    <w:rsid w:val="0027190A"/>
    <w:rsid w:val="00271A0A"/>
    <w:rsid w:val="00271A97"/>
    <w:rsid w:val="00271B84"/>
    <w:rsid w:val="00271F80"/>
    <w:rsid w:val="00272130"/>
    <w:rsid w:val="002724E8"/>
    <w:rsid w:val="002730D7"/>
    <w:rsid w:val="002731DE"/>
    <w:rsid w:val="00274779"/>
    <w:rsid w:val="002749A0"/>
    <w:rsid w:val="00274BED"/>
    <w:rsid w:val="00274DA8"/>
    <w:rsid w:val="00275194"/>
    <w:rsid w:val="00275D28"/>
    <w:rsid w:val="002774D3"/>
    <w:rsid w:val="00277996"/>
    <w:rsid w:val="0028018A"/>
    <w:rsid w:val="0028115E"/>
    <w:rsid w:val="00281C6E"/>
    <w:rsid w:val="00281CC0"/>
    <w:rsid w:val="00282273"/>
    <w:rsid w:val="002824EC"/>
    <w:rsid w:val="00282C25"/>
    <w:rsid w:val="00283571"/>
    <w:rsid w:val="00283C7E"/>
    <w:rsid w:val="0028412A"/>
    <w:rsid w:val="00284190"/>
    <w:rsid w:val="00285E9F"/>
    <w:rsid w:val="00286481"/>
    <w:rsid w:val="002864D5"/>
    <w:rsid w:val="00286E3A"/>
    <w:rsid w:val="00286FE3"/>
    <w:rsid w:val="00287CEE"/>
    <w:rsid w:val="00287D9F"/>
    <w:rsid w:val="00287DDE"/>
    <w:rsid w:val="00287FB6"/>
    <w:rsid w:val="002902A8"/>
    <w:rsid w:val="0029068E"/>
    <w:rsid w:val="00290B92"/>
    <w:rsid w:val="00291398"/>
    <w:rsid w:val="00291BB5"/>
    <w:rsid w:val="00291E04"/>
    <w:rsid w:val="00292971"/>
    <w:rsid w:val="00292F44"/>
    <w:rsid w:val="00293019"/>
    <w:rsid w:val="00293664"/>
    <w:rsid w:val="002938F2"/>
    <w:rsid w:val="00294306"/>
    <w:rsid w:val="00297916"/>
    <w:rsid w:val="00297D09"/>
    <w:rsid w:val="002A045A"/>
    <w:rsid w:val="002A04D8"/>
    <w:rsid w:val="002A09CD"/>
    <w:rsid w:val="002A0FA3"/>
    <w:rsid w:val="002A187A"/>
    <w:rsid w:val="002A1EE0"/>
    <w:rsid w:val="002A21AD"/>
    <w:rsid w:val="002A28F2"/>
    <w:rsid w:val="002A2B7D"/>
    <w:rsid w:val="002A2F7D"/>
    <w:rsid w:val="002A4099"/>
    <w:rsid w:val="002A4131"/>
    <w:rsid w:val="002A437F"/>
    <w:rsid w:val="002A4617"/>
    <w:rsid w:val="002A5FE5"/>
    <w:rsid w:val="002A61EB"/>
    <w:rsid w:val="002A6C75"/>
    <w:rsid w:val="002A7496"/>
    <w:rsid w:val="002A75F0"/>
    <w:rsid w:val="002B04B0"/>
    <w:rsid w:val="002B1EC0"/>
    <w:rsid w:val="002B212F"/>
    <w:rsid w:val="002B2463"/>
    <w:rsid w:val="002B331E"/>
    <w:rsid w:val="002B38BA"/>
    <w:rsid w:val="002B4A84"/>
    <w:rsid w:val="002B4C40"/>
    <w:rsid w:val="002B50D4"/>
    <w:rsid w:val="002B5317"/>
    <w:rsid w:val="002B6AC2"/>
    <w:rsid w:val="002B7E40"/>
    <w:rsid w:val="002C0C73"/>
    <w:rsid w:val="002C0DCF"/>
    <w:rsid w:val="002C10BF"/>
    <w:rsid w:val="002C16B1"/>
    <w:rsid w:val="002C1705"/>
    <w:rsid w:val="002C2147"/>
    <w:rsid w:val="002C2564"/>
    <w:rsid w:val="002C278B"/>
    <w:rsid w:val="002C2A84"/>
    <w:rsid w:val="002C2C7D"/>
    <w:rsid w:val="002C32F6"/>
    <w:rsid w:val="002C3313"/>
    <w:rsid w:val="002C440D"/>
    <w:rsid w:val="002C4964"/>
    <w:rsid w:val="002C4C93"/>
    <w:rsid w:val="002C5947"/>
    <w:rsid w:val="002C5BCA"/>
    <w:rsid w:val="002C60DA"/>
    <w:rsid w:val="002C6F73"/>
    <w:rsid w:val="002D2A23"/>
    <w:rsid w:val="002D2CEB"/>
    <w:rsid w:val="002D34E6"/>
    <w:rsid w:val="002D3D6B"/>
    <w:rsid w:val="002D4092"/>
    <w:rsid w:val="002D4676"/>
    <w:rsid w:val="002D4A2F"/>
    <w:rsid w:val="002D4BCA"/>
    <w:rsid w:val="002D5A79"/>
    <w:rsid w:val="002D5BD6"/>
    <w:rsid w:val="002D5C28"/>
    <w:rsid w:val="002D5C98"/>
    <w:rsid w:val="002D5F23"/>
    <w:rsid w:val="002D60D6"/>
    <w:rsid w:val="002D72F2"/>
    <w:rsid w:val="002D7735"/>
    <w:rsid w:val="002D7F52"/>
    <w:rsid w:val="002E0116"/>
    <w:rsid w:val="002E11F2"/>
    <w:rsid w:val="002E12E1"/>
    <w:rsid w:val="002E157E"/>
    <w:rsid w:val="002E2035"/>
    <w:rsid w:val="002E2D56"/>
    <w:rsid w:val="002E2DF7"/>
    <w:rsid w:val="002E372F"/>
    <w:rsid w:val="002E44CD"/>
    <w:rsid w:val="002E47E8"/>
    <w:rsid w:val="002E4BA0"/>
    <w:rsid w:val="002E558C"/>
    <w:rsid w:val="002E584D"/>
    <w:rsid w:val="002E592A"/>
    <w:rsid w:val="002E5A0E"/>
    <w:rsid w:val="002E5A72"/>
    <w:rsid w:val="002E62A0"/>
    <w:rsid w:val="002E67AB"/>
    <w:rsid w:val="002E699C"/>
    <w:rsid w:val="002E7185"/>
    <w:rsid w:val="002E7A19"/>
    <w:rsid w:val="002E7A8E"/>
    <w:rsid w:val="002F02BD"/>
    <w:rsid w:val="002F040B"/>
    <w:rsid w:val="002F0ABC"/>
    <w:rsid w:val="002F11CF"/>
    <w:rsid w:val="002F2FEC"/>
    <w:rsid w:val="002F3283"/>
    <w:rsid w:val="002F4414"/>
    <w:rsid w:val="002F44DA"/>
    <w:rsid w:val="002F551E"/>
    <w:rsid w:val="002F583A"/>
    <w:rsid w:val="002F59C0"/>
    <w:rsid w:val="002F5BAB"/>
    <w:rsid w:val="002F652D"/>
    <w:rsid w:val="002F6CE6"/>
    <w:rsid w:val="00300398"/>
    <w:rsid w:val="00300BA7"/>
    <w:rsid w:val="00301720"/>
    <w:rsid w:val="00301E31"/>
    <w:rsid w:val="00302345"/>
    <w:rsid w:val="00302FFC"/>
    <w:rsid w:val="0030515B"/>
    <w:rsid w:val="00306657"/>
    <w:rsid w:val="00306B94"/>
    <w:rsid w:val="00306DE1"/>
    <w:rsid w:val="003075E7"/>
    <w:rsid w:val="00307FF5"/>
    <w:rsid w:val="00310731"/>
    <w:rsid w:val="00310B2B"/>
    <w:rsid w:val="00310CA2"/>
    <w:rsid w:val="00310ECD"/>
    <w:rsid w:val="00311E36"/>
    <w:rsid w:val="00312197"/>
    <w:rsid w:val="003128D9"/>
    <w:rsid w:val="00312CA5"/>
    <w:rsid w:val="00312FCE"/>
    <w:rsid w:val="0031380C"/>
    <w:rsid w:val="00313966"/>
    <w:rsid w:val="003151BB"/>
    <w:rsid w:val="00315747"/>
    <w:rsid w:val="003159BD"/>
    <w:rsid w:val="00315FBE"/>
    <w:rsid w:val="00316D2D"/>
    <w:rsid w:val="00317BD4"/>
    <w:rsid w:val="00317F6F"/>
    <w:rsid w:val="003209A3"/>
    <w:rsid w:val="003218EC"/>
    <w:rsid w:val="00322206"/>
    <w:rsid w:val="003233F3"/>
    <w:rsid w:val="00323C6F"/>
    <w:rsid w:val="00325106"/>
    <w:rsid w:val="0032594E"/>
    <w:rsid w:val="00326B07"/>
    <w:rsid w:val="00326D66"/>
    <w:rsid w:val="0032763B"/>
    <w:rsid w:val="00327CAC"/>
    <w:rsid w:val="00330488"/>
    <w:rsid w:val="003304C3"/>
    <w:rsid w:val="003305E0"/>
    <w:rsid w:val="003306D6"/>
    <w:rsid w:val="00331A97"/>
    <w:rsid w:val="00331F6E"/>
    <w:rsid w:val="0033292D"/>
    <w:rsid w:val="00333AD1"/>
    <w:rsid w:val="00333ED5"/>
    <w:rsid w:val="0033485B"/>
    <w:rsid w:val="00334B09"/>
    <w:rsid w:val="00334BE2"/>
    <w:rsid w:val="00334F09"/>
    <w:rsid w:val="0033569C"/>
    <w:rsid w:val="00335C87"/>
    <w:rsid w:val="00335E4E"/>
    <w:rsid w:val="00336769"/>
    <w:rsid w:val="00337A8C"/>
    <w:rsid w:val="00340076"/>
    <w:rsid w:val="00341078"/>
    <w:rsid w:val="00341494"/>
    <w:rsid w:val="00342DDE"/>
    <w:rsid w:val="00342F7C"/>
    <w:rsid w:val="00343431"/>
    <w:rsid w:val="003437E1"/>
    <w:rsid w:val="0034458B"/>
    <w:rsid w:val="00344794"/>
    <w:rsid w:val="00344A46"/>
    <w:rsid w:val="003457FF"/>
    <w:rsid w:val="00345CAD"/>
    <w:rsid w:val="0034641F"/>
    <w:rsid w:val="0034649E"/>
    <w:rsid w:val="00346BDC"/>
    <w:rsid w:val="00346D34"/>
    <w:rsid w:val="00347843"/>
    <w:rsid w:val="00347899"/>
    <w:rsid w:val="003507CD"/>
    <w:rsid w:val="003508EB"/>
    <w:rsid w:val="00350B90"/>
    <w:rsid w:val="003510B0"/>
    <w:rsid w:val="00351817"/>
    <w:rsid w:val="003523A6"/>
    <w:rsid w:val="003535B9"/>
    <w:rsid w:val="0035444C"/>
    <w:rsid w:val="00354955"/>
    <w:rsid w:val="00354CBA"/>
    <w:rsid w:val="00354F10"/>
    <w:rsid w:val="003550FB"/>
    <w:rsid w:val="00355A3A"/>
    <w:rsid w:val="00355B4B"/>
    <w:rsid w:val="0035631F"/>
    <w:rsid w:val="00356385"/>
    <w:rsid w:val="00356E01"/>
    <w:rsid w:val="00357181"/>
    <w:rsid w:val="003574A4"/>
    <w:rsid w:val="00357ADE"/>
    <w:rsid w:val="003604F1"/>
    <w:rsid w:val="003620C4"/>
    <w:rsid w:val="00362315"/>
    <w:rsid w:val="003634A1"/>
    <w:rsid w:val="00363D1D"/>
    <w:rsid w:val="00364B8F"/>
    <w:rsid w:val="0036505C"/>
    <w:rsid w:val="00365449"/>
    <w:rsid w:val="003660BD"/>
    <w:rsid w:val="00366457"/>
    <w:rsid w:val="00367C96"/>
    <w:rsid w:val="00367F44"/>
    <w:rsid w:val="00367FD0"/>
    <w:rsid w:val="00370248"/>
    <w:rsid w:val="003706C5"/>
    <w:rsid w:val="003709F5"/>
    <w:rsid w:val="00370EE9"/>
    <w:rsid w:val="003716E7"/>
    <w:rsid w:val="003723E0"/>
    <w:rsid w:val="00373CB5"/>
    <w:rsid w:val="00373F22"/>
    <w:rsid w:val="00374583"/>
    <w:rsid w:val="00374717"/>
    <w:rsid w:val="003749F1"/>
    <w:rsid w:val="00374B71"/>
    <w:rsid w:val="00375434"/>
    <w:rsid w:val="00375B90"/>
    <w:rsid w:val="00375D92"/>
    <w:rsid w:val="003767BC"/>
    <w:rsid w:val="00376B0F"/>
    <w:rsid w:val="00376D69"/>
    <w:rsid w:val="00377891"/>
    <w:rsid w:val="00380109"/>
    <w:rsid w:val="00380A76"/>
    <w:rsid w:val="00380F05"/>
    <w:rsid w:val="00381143"/>
    <w:rsid w:val="0038167B"/>
    <w:rsid w:val="00381698"/>
    <w:rsid w:val="0038169A"/>
    <w:rsid w:val="00381ECD"/>
    <w:rsid w:val="00382BB2"/>
    <w:rsid w:val="003839C6"/>
    <w:rsid w:val="00384503"/>
    <w:rsid w:val="00384901"/>
    <w:rsid w:val="00385089"/>
    <w:rsid w:val="003853E5"/>
    <w:rsid w:val="003854C7"/>
    <w:rsid w:val="003866BC"/>
    <w:rsid w:val="003867FA"/>
    <w:rsid w:val="003876E2"/>
    <w:rsid w:val="003877BD"/>
    <w:rsid w:val="00387F7A"/>
    <w:rsid w:val="0039007E"/>
    <w:rsid w:val="00390B5A"/>
    <w:rsid w:val="0039166C"/>
    <w:rsid w:val="00391CF9"/>
    <w:rsid w:val="003939B2"/>
    <w:rsid w:val="00394231"/>
    <w:rsid w:val="003942B2"/>
    <w:rsid w:val="0039457D"/>
    <w:rsid w:val="003945A8"/>
    <w:rsid w:val="00395604"/>
    <w:rsid w:val="00395884"/>
    <w:rsid w:val="00395F67"/>
    <w:rsid w:val="00396ED5"/>
    <w:rsid w:val="0039771E"/>
    <w:rsid w:val="003978DB"/>
    <w:rsid w:val="00397A28"/>
    <w:rsid w:val="003A04D3"/>
    <w:rsid w:val="003A08CA"/>
    <w:rsid w:val="003A1C1B"/>
    <w:rsid w:val="003A209D"/>
    <w:rsid w:val="003A2ADE"/>
    <w:rsid w:val="003A2DD5"/>
    <w:rsid w:val="003A2FEB"/>
    <w:rsid w:val="003A324F"/>
    <w:rsid w:val="003A3280"/>
    <w:rsid w:val="003A3519"/>
    <w:rsid w:val="003A3898"/>
    <w:rsid w:val="003A3B6D"/>
    <w:rsid w:val="003A3CC8"/>
    <w:rsid w:val="003A42AD"/>
    <w:rsid w:val="003A42FF"/>
    <w:rsid w:val="003A447D"/>
    <w:rsid w:val="003A4826"/>
    <w:rsid w:val="003A4BCE"/>
    <w:rsid w:val="003A4D0F"/>
    <w:rsid w:val="003A5D04"/>
    <w:rsid w:val="003A71B6"/>
    <w:rsid w:val="003B04F0"/>
    <w:rsid w:val="003B08E2"/>
    <w:rsid w:val="003B12FA"/>
    <w:rsid w:val="003B2525"/>
    <w:rsid w:val="003B31FF"/>
    <w:rsid w:val="003B35D7"/>
    <w:rsid w:val="003B3848"/>
    <w:rsid w:val="003B4315"/>
    <w:rsid w:val="003B52EC"/>
    <w:rsid w:val="003B5FD0"/>
    <w:rsid w:val="003B728D"/>
    <w:rsid w:val="003B736D"/>
    <w:rsid w:val="003B75C4"/>
    <w:rsid w:val="003C0489"/>
    <w:rsid w:val="003C1407"/>
    <w:rsid w:val="003C1A74"/>
    <w:rsid w:val="003C1AD6"/>
    <w:rsid w:val="003C24D8"/>
    <w:rsid w:val="003C2C6B"/>
    <w:rsid w:val="003C31D5"/>
    <w:rsid w:val="003C3694"/>
    <w:rsid w:val="003C3758"/>
    <w:rsid w:val="003C3D56"/>
    <w:rsid w:val="003C43B9"/>
    <w:rsid w:val="003C45CB"/>
    <w:rsid w:val="003C5296"/>
    <w:rsid w:val="003C5B9E"/>
    <w:rsid w:val="003C6056"/>
    <w:rsid w:val="003C6C6E"/>
    <w:rsid w:val="003C708D"/>
    <w:rsid w:val="003C799E"/>
    <w:rsid w:val="003C7E8F"/>
    <w:rsid w:val="003D01A9"/>
    <w:rsid w:val="003D02BD"/>
    <w:rsid w:val="003D0E4D"/>
    <w:rsid w:val="003D0ED4"/>
    <w:rsid w:val="003D1F6B"/>
    <w:rsid w:val="003D281F"/>
    <w:rsid w:val="003D3548"/>
    <w:rsid w:val="003D37E1"/>
    <w:rsid w:val="003D41D2"/>
    <w:rsid w:val="003D5368"/>
    <w:rsid w:val="003D5F9C"/>
    <w:rsid w:val="003D5FD3"/>
    <w:rsid w:val="003D7595"/>
    <w:rsid w:val="003E00EF"/>
    <w:rsid w:val="003E1608"/>
    <w:rsid w:val="003E2057"/>
    <w:rsid w:val="003E2D46"/>
    <w:rsid w:val="003E3B2B"/>
    <w:rsid w:val="003E3D9E"/>
    <w:rsid w:val="003E43CC"/>
    <w:rsid w:val="003E4885"/>
    <w:rsid w:val="003E4B40"/>
    <w:rsid w:val="003E4E47"/>
    <w:rsid w:val="003E4FC3"/>
    <w:rsid w:val="003E5016"/>
    <w:rsid w:val="003E53D7"/>
    <w:rsid w:val="003E57E4"/>
    <w:rsid w:val="003E70EA"/>
    <w:rsid w:val="003E726E"/>
    <w:rsid w:val="003E745D"/>
    <w:rsid w:val="003F010C"/>
    <w:rsid w:val="003F0647"/>
    <w:rsid w:val="003F0E5A"/>
    <w:rsid w:val="003F18AD"/>
    <w:rsid w:val="003F195A"/>
    <w:rsid w:val="003F2492"/>
    <w:rsid w:val="003F275C"/>
    <w:rsid w:val="003F2A79"/>
    <w:rsid w:val="003F2CE5"/>
    <w:rsid w:val="003F2FED"/>
    <w:rsid w:val="003F31E5"/>
    <w:rsid w:val="003F3BB3"/>
    <w:rsid w:val="003F3D38"/>
    <w:rsid w:val="003F3EBF"/>
    <w:rsid w:val="003F4290"/>
    <w:rsid w:val="003F5355"/>
    <w:rsid w:val="003F5D61"/>
    <w:rsid w:val="003F6F63"/>
    <w:rsid w:val="003F7486"/>
    <w:rsid w:val="003F7A16"/>
    <w:rsid w:val="003F7EF4"/>
    <w:rsid w:val="0040001F"/>
    <w:rsid w:val="004000F8"/>
    <w:rsid w:val="00400656"/>
    <w:rsid w:val="004016E2"/>
    <w:rsid w:val="00402345"/>
    <w:rsid w:val="00403154"/>
    <w:rsid w:val="00405BF2"/>
    <w:rsid w:val="00406F77"/>
    <w:rsid w:val="004075B7"/>
    <w:rsid w:val="00407927"/>
    <w:rsid w:val="00407ACD"/>
    <w:rsid w:val="00410206"/>
    <w:rsid w:val="00410476"/>
    <w:rsid w:val="004107FF"/>
    <w:rsid w:val="00410AB1"/>
    <w:rsid w:val="00411AD3"/>
    <w:rsid w:val="00411AD6"/>
    <w:rsid w:val="00411C4B"/>
    <w:rsid w:val="00412476"/>
    <w:rsid w:val="0041282E"/>
    <w:rsid w:val="0041477A"/>
    <w:rsid w:val="004149A3"/>
    <w:rsid w:val="00414B5A"/>
    <w:rsid w:val="00414E8B"/>
    <w:rsid w:val="00415139"/>
    <w:rsid w:val="00416A0E"/>
    <w:rsid w:val="004175A1"/>
    <w:rsid w:val="004209CE"/>
    <w:rsid w:val="00420C58"/>
    <w:rsid w:val="00422E1E"/>
    <w:rsid w:val="00422FE7"/>
    <w:rsid w:val="004233B4"/>
    <w:rsid w:val="0042356B"/>
    <w:rsid w:val="004237E7"/>
    <w:rsid w:val="00424705"/>
    <w:rsid w:val="0042481C"/>
    <w:rsid w:val="00425AF4"/>
    <w:rsid w:val="00425C00"/>
    <w:rsid w:val="0042628B"/>
    <w:rsid w:val="00426886"/>
    <w:rsid w:val="00426DCB"/>
    <w:rsid w:val="004275A0"/>
    <w:rsid w:val="00427726"/>
    <w:rsid w:val="004277FB"/>
    <w:rsid w:val="00427D38"/>
    <w:rsid w:val="00430815"/>
    <w:rsid w:val="004308A9"/>
    <w:rsid w:val="0043286D"/>
    <w:rsid w:val="00433840"/>
    <w:rsid w:val="004345DD"/>
    <w:rsid w:val="00434A95"/>
    <w:rsid w:val="00434EDD"/>
    <w:rsid w:val="0043521A"/>
    <w:rsid w:val="0043710A"/>
    <w:rsid w:val="00437D73"/>
    <w:rsid w:val="004408C2"/>
    <w:rsid w:val="0044111D"/>
    <w:rsid w:val="004415E7"/>
    <w:rsid w:val="00441AC2"/>
    <w:rsid w:val="00441B85"/>
    <w:rsid w:val="00441F1B"/>
    <w:rsid w:val="00441F2B"/>
    <w:rsid w:val="004436AB"/>
    <w:rsid w:val="004437D0"/>
    <w:rsid w:val="004444C0"/>
    <w:rsid w:val="004446CB"/>
    <w:rsid w:val="0044498A"/>
    <w:rsid w:val="00444B22"/>
    <w:rsid w:val="00445861"/>
    <w:rsid w:val="004458EF"/>
    <w:rsid w:val="00445D9C"/>
    <w:rsid w:val="00446038"/>
    <w:rsid w:val="00446455"/>
    <w:rsid w:val="00447070"/>
    <w:rsid w:val="0044760C"/>
    <w:rsid w:val="00450218"/>
    <w:rsid w:val="00450574"/>
    <w:rsid w:val="00450CCB"/>
    <w:rsid w:val="00451A86"/>
    <w:rsid w:val="00452617"/>
    <w:rsid w:val="00452749"/>
    <w:rsid w:val="00452B0E"/>
    <w:rsid w:val="00453915"/>
    <w:rsid w:val="00454575"/>
    <w:rsid w:val="00454BB0"/>
    <w:rsid w:val="0045521C"/>
    <w:rsid w:val="00455B72"/>
    <w:rsid w:val="00455EA1"/>
    <w:rsid w:val="00456415"/>
    <w:rsid w:val="00456F8E"/>
    <w:rsid w:val="0045774E"/>
    <w:rsid w:val="00457FA3"/>
    <w:rsid w:val="00457FAA"/>
    <w:rsid w:val="004600C7"/>
    <w:rsid w:val="00460D27"/>
    <w:rsid w:val="00461EF8"/>
    <w:rsid w:val="00464071"/>
    <w:rsid w:val="00464275"/>
    <w:rsid w:val="00466629"/>
    <w:rsid w:val="0046690E"/>
    <w:rsid w:val="004701D4"/>
    <w:rsid w:val="004702DC"/>
    <w:rsid w:val="00470E8C"/>
    <w:rsid w:val="004714F5"/>
    <w:rsid w:val="00471525"/>
    <w:rsid w:val="00471EA7"/>
    <w:rsid w:val="004722E9"/>
    <w:rsid w:val="00472304"/>
    <w:rsid w:val="004745BC"/>
    <w:rsid w:val="004748B3"/>
    <w:rsid w:val="0047598E"/>
    <w:rsid w:val="00475DF2"/>
    <w:rsid w:val="0047634B"/>
    <w:rsid w:val="004764AF"/>
    <w:rsid w:val="00476CD9"/>
    <w:rsid w:val="004777F6"/>
    <w:rsid w:val="00480A29"/>
    <w:rsid w:val="004818EE"/>
    <w:rsid w:val="00481DBB"/>
    <w:rsid w:val="004822D9"/>
    <w:rsid w:val="0048277F"/>
    <w:rsid w:val="00482C57"/>
    <w:rsid w:val="00482CAA"/>
    <w:rsid w:val="00482D44"/>
    <w:rsid w:val="00483080"/>
    <w:rsid w:val="004837F6"/>
    <w:rsid w:val="00483C56"/>
    <w:rsid w:val="00483CF4"/>
    <w:rsid w:val="00484319"/>
    <w:rsid w:val="00486302"/>
    <w:rsid w:val="00486681"/>
    <w:rsid w:val="0048669A"/>
    <w:rsid w:val="00486B9D"/>
    <w:rsid w:val="00486D5B"/>
    <w:rsid w:val="0048786B"/>
    <w:rsid w:val="00487B6C"/>
    <w:rsid w:val="00490339"/>
    <w:rsid w:val="0049121A"/>
    <w:rsid w:val="004918ED"/>
    <w:rsid w:val="00491A1F"/>
    <w:rsid w:val="00492119"/>
    <w:rsid w:val="004922C8"/>
    <w:rsid w:val="00492FFE"/>
    <w:rsid w:val="00493944"/>
    <w:rsid w:val="00493A2B"/>
    <w:rsid w:val="00493E29"/>
    <w:rsid w:val="00494D7C"/>
    <w:rsid w:val="00494EC2"/>
    <w:rsid w:val="00495234"/>
    <w:rsid w:val="00495777"/>
    <w:rsid w:val="00495A0B"/>
    <w:rsid w:val="00495B43"/>
    <w:rsid w:val="00495DC3"/>
    <w:rsid w:val="00495DCB"/>
    <w:rsid w:val="00495E8C"/>
    <w:rsid w:val="00495F6A"/>
    <w:rsid w:val="0049712B"/>
    <w:rsid w:val="0049724B"/>
    <w:rsid w:val="00497603"/>
    <w:rsid w:val="00497B70"/>
    <w:rsid w:val="004A08A1"/>
    <w:rsid w:val="004A0C94"/>
    <w:rsid w:val="004A12B8"/>
    <w:rsid w:val="004A160F"/>
    <w:rsid w:val="004A1873"/>
    <w:rsid w:val="004A1A97"/>
    <w:rsid w:val="004A1C5E"/>
    <w:rsid w:val="004A2630"/>
    <w:rsid w:val="004A3E76"/>
    <w:rsid w:val="004A3F7E"/>
    <w:rsid w:val="004A4265"/>
    <w:rsid w:val="004A49FF"/>
    <w:rsid w:val="004A5679"/>
    <w:rsid w:val="004A5FF4"/>
    <w:rsid w:val="004A6156"/>
    <w:rsid w:val="004A61AD"/>
    <w:rsid w:val="004A6B30"/>
    <w:rsid w:val="004A7A1A"/>
    <w:rsid w:val="004A7E68"/>
    <w:rsid w:val="004A7EED"/>
    <w:rsid w:val="004B0AFC"/>
    <w:rsid w:val="004B4039"/>
    <w:rsid w:val="004B4329"/>
    <w:rsid w:val="004B6050"/>
    <w:rsid w:val="004B607C"/>
    <w:rsid w:val="004B62B9"/>
    <w:rsid w:val="004B6A24"/>
    <w:rsid w:val="004B6AFC"/>
    <w:rsid w:val="004B72C7"/>
    <w:rsid w:val="004B7310"/>
    <w:rsid w:val="004B7E11"/>
    <w:rsid w:val="004C0442"/>
    <w:rsid w:val="004C17BB"/>
    <w:rsid w:val="004C1BAA"/>
    <w:rsid w:val="004C28E7"/>
    <w:rsid w:val="004C37D3"/>
    <w:rsid w:val="004C3E7A"/>
    <w:rsid w:val="004C4046"/>
    <w:rsid w:val="004C418F"/>
    <w:rsid w:val="004C440A"/>
    <w:rsid w:val="004C474D"/>
    <w:rsid w:val="004C4C7F"/>
    <w:rsid w:val="004C5B4D"/>
    <w:rsid w:val="004C5CA1"/>
    <w:rsid w:val="004D129B"/>
    <w:rsid w:val="004D1902"/>
    <w:rsid w:val="004D20AA"/>
    <w:rsid w:val="004D2360"/>
    <w:rsid w:val="004D2532"/>
    <w:rsid w:val="004D27BC"/>
    <w:rsid w:val="004D51D6"/>
    <w:rsid w:val="004D5EF8"/>
    <w:rsid w:val="004D6A26"/>
    <w:rsid w:val="004D6C4F"/>
    <w:rsid w:val="004D786A"/>
    <w:rsid w:val="004D7A5E"/>
    <w:rsid w:val="004D7ED2"/>
    <w:rsid w:val="004D7F1B"/>
    <w:rsid w:val="004E0128"/>
    <w:rsid w:val="004E0D98"/>
    <w:rsid w:val="004E1161"/>
    <w:rsid w:val="004E14CD"/>
    <w:rsid w:val="004E233D"/>
    <w:rsid w:val="004E69C1"/>
    <w:rsid w:val="004E7720"/>
    <w:rsid w:val="004E7C12"/>
    <w:rsid w:val="004F03F2"/>
    <w:rsid w:val="004F0CAD"/>
    <w:rsid w:val="004F0DF5"/>
    <w:rsid w:val="004F1570"/>
    <w:rsid w:val="004F196E"/>
    <w:rsid w:val="004F3A10"/>
    <w:rsid w:val="004F3FF3"/>
    <w:rsid w:val="004F4741"/>
    <w:rsid w:val="004F4BE6"/>
    <w:rsid w:val="004F511B"/>
    <w:rsid w:val="004F57B6"/>
    <w:rsid w:val="004F5F56"/>
    <w:rsid w:val="004F6014"/>
    <w:rsid w:val="004F6326"/>
    <w:rsid w:val="004F682D"/>
    <w:rsid w:val="004F6FD3"/>
    <w:rsid w:val="004F7DEA"/>
    <w:rsid w:val="00500A90"/>
    <w:rsid w:val="00500CBC"/>
    <w:rsid w:val="0050245C"/>
    <w:rsid w:val="00502B30"/>
    <w:rsid w:val="00506BCA"/>
    <w:rsid w:val="00507674"/>
    <w:rsid w:val="00507BD7"/>
    <w:rsid w:val="00507EB8"/>
    <w:rsid w:val="00511217"/>
    <w:rsid w:val="00511A1C"/>
    <w:rsid w:val="00511D89"/>
    <w:rsid w:val="005123B5"/>
    <w:rsid w:val="005124B4"/>
    <w:rsid w:val="00512B87"/>
    <w:rsid w:val="00514307"/>
    <w:rsid w:val="00514428"/>
    <w:rsid w:val="00514502"/>
    <w:rsid w:val="005145E8"/>
    <w:rsid w:val="0051463C"/>
    <w:rsid w:val="00515032"/>
    <w:rsid w:val="005153DF"/>
    <w:rsid w:val="00515CCA"/>
    <w:rsid w:val="0051626A"/>
    <w:rsid w:val="005168C9"/>
    <w:rsid w:val="00516C3F"/>
    <w:rsid w:val="005174DF"/>
    <w:rsid w:val="0051756F"/>
    <w:rsid w:val="00517BD3"/>
    <w:rsid w:val="005200FD"/>
    <w:rsid w:val="0052127D"/>
    <w:rsid w:val="00522033"/>
    <w:rsid w:val="00522A9E"/>
    <w:rsid w:val="00522AAB"/>
    <w:rsid w:val="005233A6"/>
    <w:rsid w:val="00523DAE"/>
    <w:rsid w:val="0052470C"/>
    <w:rsid w:val="00524F75"/>
    <w:rsid w:val="00525049"/>
    <w:rsid w:val="005257D6"/>
    <w:rsid w:val="00527318"/>
    <w:rsid w:val="00527721"/>
    <w:rsid w:val="00530376"/>
    <w:rsid w:val="00530935"/>
    <w:rsid w:val="005312E2"/>
    <w:rsid w:val="005312F6"/>
    <w:rsid w:val="00532209"/>
    <w:rsid w:val="00532475"/>
    <w:rsid w:val="00532551"/>
    <w:rsid w:val="0053302A"/>
    <w:rsid w:val="005331B6"/>
    <w:rsid w:val="0053357B"/>
    <w:rsid w:val="00533E86"/>
    <w:rsid w:val="00534358"/>
    <w:rsid w:val="005344C3"/>
    <w:rsid w:val="00534FC6"/>
    <w:rsid w:val="00535602"/>
    <w:rsid w:val="005358C4"/>
    <w:rsid w:val="005362F7"/>
    <w:rsid w:val="0053677F"/>
    <w:rsid w:val="0053681D"/>
    <w:rsid w:val="00536A86"/>
    <w:rsid w:val="00536F83"/>
    <w:rsid w:val="00537D96"/>
    <w:rsid w:val="00540181"/>
    <w:rsid w:val="00540E99"/>
    <w:rsid w:val="00540F9A"/>
    <w:rsid w:val="005417CB"/>
    <w:rsid w:val="00542261"/>
    <w:rsid w:val="00543E80"/>
    <w:rsid w:val="00544C7D"/>
    <w:rsid w:val="00544C99"/>
    <w:rsid w:val="0054560D"/>
    <w:rsid w:val="005459B1"/>
    <w:rsid w:val="00546157"/>
    <w:rsid w:val="00546A43"/>
    <w:rsid w:val="005470DD"/>
    <w:rsid w:val="00550EEA"/>
    <w:rsid w:val="0055104E"/>
    <w:rsid w:val="0055115A"/>
    <w:rsid w:val="00551413"/>
    <w:rsid w:val="005519C1"/>
    <w:rsid w:val="00551ACE"/>
    <w:rsid w:val="00552012"/>
    <w:rsid w:val="005526C4"/>
    <w:rsid w:val="00552975"/>
    <w:rsid w:val="00553689"/>
    <w:rsid w:val="00553F79"/>
    <w:rsid w:val="005540B7"/>
    <w:rsid w:val="005542DA"/>
    <w:rsid w:val="00554A3A"/>
    <w:rsid w:val="00555292"/>
    <w:rsid w:val="00555BCA"/>
    <w:rsid w:val="005565AB"/>
    <w:rsid w:val="0055679E"/>
    <w:rsid w:val="00557017"/>
    <w:rsid w:val="00557BFD"/>
    <w:rsid w:val="0056004F"/>
    <w:rsid w:val="00560AB6"/>
    <w:rsid w:val="00560D3B"/>
    <w:rsid w:val="00561DA0"/>
    <w:rsid w:val="00561EA8"/>
    <w:rsid w:val="00562203"/>
    <w:rsid w:val="005625BE"/>
    <w:rsid w:val="0056279D"/>
    <w:rsid w:val="00562C23"/>
    <w:rsid w:val="0056322B"/>
    <w:rsid w:val="005632B4"/>
    <w:rsid w:val="00563CFC"/>
    <w:rsid w:val="005649FD"/>
    <w:rsid w:val="00564ECE"/>
    <w:rsid w:val="0056532C"/>
    <w:rsid w:val="005659E6"/>
    <w:rsid w:val="00567869"/>
    <w:rsid w:val="0057037A"/>
    <w:rsid w:val="00570698"/>
    <w:rsid w:val="005710C1"/>
    <w:rsid w:val="0057134E"/>
    <w:rsid w:val="0057217B"/>
    <w:rsid w:val="00572924"/>
    <w:rsid w:val="005730C5"/>
    <w:rsid w:val="00573182"/>
    <w:rsid w:val="00573629"/>
    <w:rsid w:val="00573A0F"/>
    <w:rsid w:val="00573A43"/>
    <w:rsid w:val="00573C49"/>
    <w:rsid w:val="00574102"/>
    <w:rsid w:val="005743EB"/>
    <w:rsid w:val="00574538"/>
    <w:rsid w:val="00574F1D"/>
    <w:rsid w:val="005756BD"/>
    <w:rsid w:val="005758B2"/>
    <w:rsid w:val="0057656F"/>
    <w:rsid w:val="005767A5"/>
    <w:rsid w:val="00576DE3"/>
    <w:rsid w:val="00576EB0"/>
    <w:rsid w:val="005771C0"/>
    <w:rsid w:val="005777CC"/>
    <w:rsid w:val="005808C7"/>
    <w:rsid w:val="0058117C"/>
    <w:rsid w:val="00581235"/>
    <w:rsid w:val="0058214C"/>
    <w:rsid w:val="005827A2"/>
    <w:rsid w:val="005828E3"/>
    <w:rsid w:val="005833F6"/>
    <w:rsid w:val="00583600"/>
    <w:rsid w:val="00583CDF"/>
    <w:rsid w:val="005841AA"/>
    <w:rsid w:val="0058420B"/>
    <w:rsid w:val="00584B7B"/>
    <w:rsid w:val="00585398"/>
    <w:rsid w:val="00586841"/>
    <w:rsid w:val="00586B82"/>
    <w:rsid w:val="00586BC9"/>
    <w:rsid w:val="00586DC0"/>
    <w:rsid w:val="0058711B"/>
    <w:rsid w:val="00587890"/>
    <w:rsid w:val="00587AFF"/>
    <w:rsid w:val="00590832"/>
    <w:rsid w:val="005910A4"/>
    <w:rsid w:val="005933BE"/>
    <w:rsid w:val="00593753"/>
    <w:rsid w:val="00593A11"/>
    <w:rsid w:val="00593D15"/>
    <w:rsid w:val="005941FA"/>
    <w:rsid w:val="005943BD"/>
    <w:rsid w:val="005948C2"/>
    <w:rsid w:val="0059529A"/>
    <w:rsid w:val="00595C6B"/>
    <w:rsid w:val="005964DB"/>
    <w:rsid w:val="005975B8"/>
    <w:rsid w:val="00597E0D"/>
    <w:rsid w:val="005A0887"/>
    <w:rsid w:val="005A0E45"/>
    <w:rsid w:val="005A2412"/>
    <w:rsid w:val="005A26C1"/>
    <w:rsid w:val="005A2819"/>
    <w:rsid w:val="005A2AAA"/>
    <w:rsid w:val="005A3644"/>
    <w:rsid w:val="005A40C7"/>
    <w:rsid w:val="005A4FE2"/>
    <w:rsid w:val="005A6A86"/>
    <w:rsid w:val="005B06C2"/>
    <w:rsid w:val="005B17EE"/>
    <w:rsid w:val="005B1978"/>
    <w:rsid w:val="005B1F35"/>
    <w:rsid w:val="005B268E"/>
    <w:rsid w:val="005B27F8"/>
    <w:rsid w:val="005B2BF0"/>
    <w:rsid w:val="005B3345"/>
    <w:rsid w:val="005B34E0"/>
    <w:rsid w:val="005B3ACB"/>
    <w:rsid w:val="005B3F93"/>
    <w:rsid w:val="005B4A20"/>
    <w:rsid w:val="005B4ED0"/>
    <w:rsid w:val="005B702B"/>
    <w:rsid w:val="005B796C"/>
    <w:rsid w:val="005B7BC0"/>
    <w:rsid w:val="005B7C50"/>
    <w:rsid w:val="005B7F52"/>
    <w:rsid w:val="005C0AA4"/>
    <w:rsid w:val="005C0C6D"/>
    <w:rsid w:val="005C12E6"/>
    <w:rsid w:val="005C1B1A"/>
    <w:rsid w:val="005C1E7B"/>
    <w:rsid w:val="005C267A"/>
    <w:rsid w:val="005C2F0F"/>
    <w:rsid w:val="005C2FD5"/>
    <w:rsid w:val="005C3417"/>
    <w:rsid w:val="005C36C7"/>
    <w:rsid w:val="005C370A"/>
    <w:rsid w:val="005C3DD7"/>
    <w:rsid w:val="005C403D"/>
    <w:rsid w:val="005C4161"/>
    <w:rsid w:val="005C4BFB"/>
    <w:rsid w:val="005C5F8D"/>
    <w:rsid w:val="005C6B99"/>
    <w:rsid w:val="005C784B"/>
    <w:rsid w:val="005C7D06"/>
    <w:rsid w:val="005D0186"/>
    <w:rsid w:val="005D1106"/>
    <w:rsid w:val="005D1EC0"/>
    <w:rsid w:val="005D24C9"/>
    <w:rsid w:val="005D2E20"/>
    <w:rsid w:val="005D33EF"/>
    <w:rsid w:val="005D3C6C"/>
    <w:rsid w:val="005D439C"/>
    <w:rsid w:val="005D47C6"/>
    <w:rsid w:val="005D4C4C"/>
    <w:rsid w:val="005D5B50"/>
    <w:rsid w:val="005D6079"/>
    <w:rsid w:val="005D6D34"/>
    <w:rsid w:val="005D78EF"/>
    <w:rsid w:val="005E0AF2"/>
    <w:rsid w:val="005E1478"/>
    <w:rsid w:val="005E19CA"/>
    <w:rsid w:val="005E28E2"/>
    <w:rsid w:val="005E2AC0"/>
    <w:rsid w:val="005E301D"/>
    <w:rsid w:val="005E32ED"/>
    <w:rsid w:val="005E3389"/>
    <w:rsid w:val="005E399D"/>
    <w:rsid w:val="005E3F03"/>
    <w:rsid w:val="005E437F"/>
    <w:rsid w:val="005E4C29"/>
    <w:rsid w:val="005E4C2F"/>
    <w:rsid w:val="005E5037"/>
    <w:rsid w:val="005E54F8"/>
    <w:rsid w:val="005E75D7"/>
    <w:rsid w:val="005E7CCA"/>
    <w:rsid w:val="005F07F0"/>
    <w:rsid w:val="005F0840"/>
    <w:rsid w:val="005F0C75"/>
    <w:rsid w:val="005F1476"/>
    <w:rsid w:val="005F1624"/>
    <w:rsid w:val="005F164F"/>
    <w:rsid w:val="005F1BF5"/>
    <w:rsid w:val="005F1F58"/>
    <w:rsid w:val="005F2330"/>
    <w:rsid w:val="005F2734"/>
    <w:rsid w:val="005F323C"/>
    <w:rsid w:val="005F3E19"/>
    <w:rsid w:val="005F3FCA"/>
    <w:rsid w:val="005F428E"/>
    <w:rsid w:val="005F442A"/>
    <w:rsid w:val="005F47AB"/>
    <w:rsid w:val="005F61BE"/>
    <w:rsid w:val="005F64F7"/>
    <w:rsid w:val="005F66B9"/>
    <w:rsid w:val="006005A0"/>
    <w:rsid w:val="00600FC6"/>
    <w:rsid w:val="006013B6"/>
    <w:rsid w:val="006013CA"/>
    <w:rsid w:val="006019F0"/>
    <w:rsid w:val="00601FD3"/>
    <w:rsid w:val="006022B7"/>
    <w:rsid w:val="00602380"/>
    <w:rsid w:val="00603A5A"/>
    <w:rsid w:val="00603CFA"/>
    <w:rsid w:val="00604014"/>
    <w:rsid w:val="00604837"/>
    <w:rsid w:val="00604956"/>
    <w:rsid w:val="00605404"/>
    <w:rsid w:val="006057E5"/>
    <w:rsid w:val="00606FD9"/>
    <w:rsid w:val="006070A3"/>
    <w:rsid w:val="006070F1"/>
    <w:rsid w:val="006072AF"/>
    <w:rsid w:val="006073AB"/>
    <w:rsid w:val="006102A2"/>
    <w:rsid w:val="00610A25"/>
    <w:rsid w:val="0061182C"/>
    <w:rsid w:val="00611FBE"/>
    <w:rsid w:val="0061414A"/>
    <w:rsid w:val="006143ED"/>
    <w:rsid w:val="00615902"/>
    <w:rsid w:val="0061646F"/>
    <w:rsid w:val="006170B6"/>
    <w:rsid w:val="006215DF"/>
    <w:rsid w:val="006218A3"/>
    <w:rsid w:val="00621FDC"/>
    <w:rsid w:val="00622889"/>
    <w:rsid w:val="00623EF8"/>
    <w:rsid w:val="00623F07"/>
    <w:rsid w:val="00625680"/>
    <w:rsid w:val="00625E26"/>
    <w:rsid w:val="0062632B"/>
    <w:rsid w:val="006265C3"/>
    <w:rsid w:val="00626633"/>
    <w:rsid w:val="006270F2"/>
    <w:rsid w:val="0062737D"/>
    <w:rsid w:val="00627480"/>
    <w:rsid w:val="00630074"/>
    <w:rsid w:val="006301F1"/>
    <w:rsid w:val="00630248"/>
    <w:rsid w:val="006305AF"/>
    <w:rsid w:val="00630628"/>
    <w:rsid w:val="00630A73"/>
    <w:rsid w:val="006311EF"/>
    <w:rsid w:val="00631A95"/>
    <w:rsid w:val="00632783"/>
    <w:rsid w:val="00632EE0"/>
    <w:rsid w:val="0063588A"/>
    <w:rsid w:val="00635B42"/>
    <w:rsid w:val="00635FCE"/>
    <w:rsid w:val="00636281"/>
    <w:rsid w:val="00636A08"/>
    <w:rsid w:val="00637175"/>
    <w:rsid w:val="00637451"/>
    <w:rsid w:val="00640435"/>
    <w:rsid w:val="00640D8D"/>
    <w:rsid w:val="00641A47"/>
    <w:rsid w:val="00641EC8"/>
    <w:rsid w:val="00642542"/>
    <w:rsid w:val="00642990"/>
    <w:rsid w:val="00642E90"/>
    <w:rsid w:val="0064391A"/>
    <w:rsid w:val="00643A44"/>
    <w:rsid w:val="00643DF2"/>
    <w:rsid w:val="0064474B"/>
    <w:rsid w:val="00644B81"/>
    <w:rsid w:val="00644BB2"/>
    <w:rsid w:val="00644E30"/>
    <w:rsid w:val="0064507F"/>
    <w:rsid w:val="00647188"/>
    <w:rsid w:val="00647507"/>
    <w:rsid w:val="00647F79"/>
    <w:rsid w:val="00650001"/>
    <w:rsid w:val="0065091D"/>
    <w:rsid w:val="006511BD"/>
    <w:rsid w:val="00651C53"/>
    <w:rsid w:val="006523C0"/>
    <w:rsid w:val="00652422"/>
    <w:rsid w:val="00653691"/>
    <w:rsid w:val="00653CFD"/>
    <w:rsid w:val="006542CB"/>
    <w:rsid w:val="00654D6F"/>
    <w:rsid w:val="00655905"/>
    <w:rsid w:val="00655C8F"/>
    <w:rsid w:val="006561B7"/>
    <w:rsid w:val="006569D5"/>
    <w:rsid w:val="00656A0B"/>
    <w:rsid w:val="006570D4"/>
    <w:rsid w:val="0065711C"/>
    <w:rsid w:val="00657E07"/>
    <w:rsid w:val="006601B3"/>
    <w:rsid w:val="00660D9B"/>
    <w:rsid w:val="006611E8"/>
    <w:rsid w:val="006622F1"/>
    <w:rsid w:val="00662943"/>
    <w:rsid w:val="00663F62"/>
    <w:rsid w:val="006640FC"/>
    <w:rsid w:val="00664387"/>
    <w:rsid w:val="00665499"/>
    <w:rsid w:val="0066675D"/>
    <w:rsid w:val="006673FA"/>
    <w:rsid w:val="00667E19"/>
    <w:rsid w:val="00667F51"/>
    <w:rsid w:val="00667FB5"/>
    <w:rsid w:val="006703EC"/>
    <w:rsid w:val="00670C4E"/>
    <w:rsid w:val="00670E4F"/>
    <w:rsid w:val="006718B2"/>
    <w:rsid w:val="00671CAA"/>
    <w:rsid w:val="00671CC9"/>
    <w:rsid w:val="006724C5"/>
    <w:rsid w:val="0067418A"/>
    <w:rsid w:val="006750D6"/>
    <w:rsid w:val="00675342"/>
    <w:rsid w:val="00675761"/>
    <w:rsid w:val="0067619E"/>
    <w:rsid w:val="00676325"/>
    <w:rsid w:val="00676867"/>
    <w:rsid w:val="006769CC"/>
    <w:rsid w:val="00676F42"/>
    <w:rsid w:val="006772F3"/>
    <w:rsid w:val="00677C24"/>
    <w:rsid w:val="00677E46"/>
    <w:rsid w:val="00680E42"/>
    <w:rsid w:val="006813F7"/>
    <w:rsid w:val="006817B1"/>
    <w:rsid w:val="006818A3"/>
    <w:rsid w:val="00681D6B"/>
    <w:rsid w:val="00681F78"/>
    <w:rsid w:val="00682795"/>
    <w:rsid w:val="00682A4E"/>
    <w:rsid w:val="00682A81"/>
    <w:rsid w:val="006832E8"/>
    <w:rsid w:val="006834D9"/>
    <w:rsid w:val="006837AA"/>
    <w:rsid w:val="006844B9"/>
    <w:rsid w:val="00684E2C"/>
    <w:rsid w:val="0068565E"/>
    <w:rsid w:val="006863D2"/>
    <w:rsid w:val="00686530"/>
    <w:rsid w:val="00686C4F"/>
    <w:rsid w:val="0068707E"/>
    <w:rsid w:val="006874B4"/>
    <w:rsid w:val="0068752F"/>
    <w:rsid w:val="00687E3A"/>
    <w:rsid w:val="00690DB5"/>
    <w:rsid w:val="00691A4E"/>
    <w:rsid w:val="006926A1"/>
    <w:rsid w:val="00693953"/>
    <w:rsid w:val="00693AA0"/>
    <w:rsid w:val="00694019"/>
    <w:rsid w:val="00694AA8"/>
    <w:rsid w:val="00694B94"/>
    <w:rsid w:val="006952AA"/>
    <w:rsid w:val="00695929"/>
    <w:rsid w:val="00695B5D"/>
    <w:rsid w:val="00695CA0"/>
    <w:rsid w:val="00697EE0"/>
    <w:rsid w:val="006A0CD8"/>
    <w:rsid w:val="006A1679"/>
    <w:rsid w:val="006A17C0"/>
    <w:rsid w:val="006A1902"/>
    <w:rsid w:val="006A1DC3"/>
    <w:rsid w:val="006A2D0D"/>
    <w:rsid w:val="006A45E0"/>
    <w:rsid w:val="006A4870"/>
    <w:rsid w:val="006A498E"/>
    <w:rsid w:val="006A4B12"/>
    <w:rsid w:val="006A4C88"/>
    <w:rsid w:val="006A525F"/>
    <w:rsid w:val="006A59C5"/>
    <w:rsid w:val="006A5CA5"/>
    <w:rsid w:val="006A635D"/>
    <w:rsid w:val="006A69A4"/>
    <w:rsid w:val="006A788A"/>
    <w:rsid w:val="006A789A"/>
    <w:rsid w:val="006A7AFA"/>
    <w:rsid w:val="006A7D5E"/>
    <w:rsid w:val="006B0EB3"/>
    <w:rsid w:val="006B12E5"/>
    <w:rsid w:val="006B3D1A"/>
    <w:rsid w:val="006B3F21"/>
    <w:rsid w:val="006B4CDB"/>
    <w:rsid w:val="006B6963"/>
    <w:rsid w:val="006B7BBF"/>
    <w:rsid w:val="006C06A0"/>
    <w:rsid w:val="006C0A9D"/>
    <w:rsid w:val="006C0ACA"/>
    <w:rsid w:val="006C1810"/>
    <w:rsid w:val="006C37CF"/>
    <w:rsid w:val="006C3942"/>
    <w:rsid w:val="006C3ABC"/>
    <w:rsid w:val="006C43FC"/>
    <w:rsid w:val="006C5422"/>
    <w:rsid w:val="006C5704"/>
    <w:rsid w:val="006C5D2D"/>
    <w:rsid w:val="006C5E2C"/>
    <w:rsid w:val="006C5F1E"/>
    <w:rsid w:val="006C79DC"/>
    <w:rsid w:val="006C7A46"/>
    <w:rsid w:val="006D08CE"/>
    <w:rsid w:val="006D0F01"/>
    <w:rsid w:val="006D1842"/>
    <w:rsid w:val="006D1A44"/>
    <w:rsid w:val="006D1FE2"/>
    <w:rsid w:val="006D38A9"/>
    <w:rsid w:val="006D3925"/>
    <w:rsid w:val="006D3B71"/>
    <w:rsid w:val="006D3F8A"/>
    <w:rsid w:val="006D49CA"/>
    <w:rsid w:val="006D4E09"/>
    <w:rsid w:val="006D5011"/>
    <w:rsid w:val="006D52D1"/>
    <w:rsid w:val="006D54E0"/>
    <w:rsid w:val="006D56E7"/>
    <w:rsid w:val="006D5CA3"/>
    <w:rsid w:val="006D68AA"/>
    <w:rsid w:val="006D72C2"/>
    <w:rsid w:val="006D78D5"/>
    <w:rsid w:val="006E046A"/>
    <w:rsid w:val="006E241D"/>
    <w:rsid w:val="006E37D8"/>
    <w:rsid w:val="006E429A"/>
    <w:rsid w:val="006E4FA6"/>
    <w:rsid w:val="006E580B"/>
    <w:rsid w:val="006E5F36"/>
    <w:rsid w:val="006E6984"/>
    <w:rsid w:val="006E69F1"/>
    <w:rsid w:val="006E6B8C"/>
    <w:rsid w:val="006E7336"/>
    <w:rsid w:val="006E7475"/>
    <w:rsid w:val="006F078A"/>
    <w:rsid w:val="006F0868"/>
    <w:rsid w:val="006F0886"/>
    <w:rsid w:val="006F0D22"/>
    <w:rsid w:val="006F1306"/>
    <w:rsid w:val="006F1978"/>
    <w:rsid w:val="006F1D3A"/>
    <w:rsid w:val="006F2C4F"/>
    <w:rsid w:val="006F4AFA"/>
    <w:rsid w:val="006F5B81"/>
    <w:rsid w:val="006F61C9"/>
    <w:rsid w:val="006F64B7"/>
    <w:rsid w:val="006F6A67"/>
    <w:rsid w:val="006F7C0A"/>
    <w:rsid w:val="006F7D7D"/>
    <w:rsid w:val="006F7F48"/>
    <w:rsid w:val="007000C9"/>
    <w:rsid w:val="00700205"/>
    <w:rsid w:val="00700D58"/>
    <w:rsid w:val="007011A4"/>
    <w:rsid w:val="00701AC4"/>
    <w:rsid w:val="00701CD6"/>
    <w:rsid w:val="00701D55"/>
    <w:rsid w:val="00701FF3"/>
    <w:rsid w:val="007038B5"/>
    <w:rsid w:val="00703D3B"/>
    <w:rsid w:val="00703E89"/>
    <w:rsid w:val="007041E6"/>
    <w:rsid w:val="007042C5"/>
    <w:rsid w:val="00704DE0"/>
    <w:rsid w:val="00704EE2"/>
    <w:rsid w:val="00704F4A"/>
    <w:rsid w:val="007054C1"/>
    <w:rsid w:val="00705AE6"/>
    <w:rsid w:val="00705B61"/>
    <w:rsid w:val="007061ED"/>
    <w:rsid w:val="007061EF"/>
    <w:rsid w:val="0070666F"/>
    <w:rsid w:val="00706C77"/>
    <w:rsid w:val="00706CB8"/>
    <w:rsid w:val="007101BF"/>
    <w:rsid w:val="00711384"/>
    <w:rsid w:val="00711635"/>
    <w:rsid w:val="007120E8"/>
    <w:rsid w:val="0071241A"/>
    <w:rsid w:val="0071251B"/>
    <w:rsid w:val="00713644"/>
    <w:rsid w:val="00714066"/>
    <w:rsid w:val="0071431B"/>
    <w:rsid w:val="00714510"/>
    <w:rsid w:val="00715632"/>
    <w:rsid w:val="00716589"/>
    <w:rsid w:val="007172EE"/>
    <w:rsid w:val="00717F50"/>
    <w:rsid w:val="00721ECF"/>
    <w:rsid w:val="0072463B"/>
    <w:rsid w:val="00724729"/>
    <w:rsid w:val="0072478E"/>
    <w:rsid w:val="0072578C"/>
    <w:rsid w:val="00725901"/>
    <w:rsid w:val="00725B1B"/>
    <w:rsid w:val="00726D9D"/>
    <w:rsid w:val="00726F8F"/>
    <w:rsid w:val="00727340"/>
    <w:rsid w:val="0072789B"/>
    <w:rsid w:val="00730642"/>
    <w:rsid w:val="00730973"/>
    <w:rsid w:val="00732DA6"/>
    <w:rsid w:val="00732FB6"/>
    <w:rsid w:val="007339FD"/>
    <w:rsid w:val="00734786"/>
    <w:rsid w:val="00734B5A"/>
    <w:rsid w:val="00734C54"/>
    <w:rsid w:val="00735106"/>
    <w:rsid w:val="00735F48"/>
    <w:rsid w:val="00735FB4"/>
    <w:rsid w:val="00736257"/>
    <w:rsid w:val="007362B3"/>
    <w:rsid w:val="00736726"/>
    <w:rsid w:val="00737A09"/>
    <w:rsid w:val="00737DA1"/>
    <w:rsid w:val="00737DEA"/>
    <w:rsid w:val="00740559"/>
    <w:rsid w:val="00740F90"/>
    <w:rsid w:val="0074145D"/>
    <w:rsid w:val="00742F75"/>
    <w:rsid w:val="007431A5"/>
    <w:rsid w:val="0074329C"/>
    <w:rsid w:val="00743A53"/>
    <w:rsid w:val="00744AB7"/>
    <w:rsid w:val="00744CF0"/>
    <w:rsid w:val="00747AAF"/>
    <w:rsid w:val="00747F85"/>
    <w:rsid w:val="00750FD1"/>
    <w:rsid w:val="00750FD8"/>
    <w:rsid w:val="00751AD3"/>
    <w:rsid w:val="00751D4E"/>
    <w:rsid w:val="00751ED9"/>
    <w:rsid w:val="00752251"/>
    <w:rsid w:val="007526BD"/>
    <w:rsid w:val="00752769"/>
    <w:rsid w:val="00752955"/>
    <w:rsid w:val="00752DE5"/>
    <w:rsid w:val="00752E74"/>
    <w:rsid w:val="007533AD"/>
    <w:rsid w:val="0075421F"/>
    <w:rsid w:val="00754B1E"/>
    <w:rsid w:val="00754E41"/>
    <w:rsid w:val="0075655C"/>
    <w:rsid w:val="007570AF"/>
    <w:rsid w:val="0076006F"/>
    <w:rsid w:val="007607AE"/>
    <w:rsid w:val="00760A75"/>
    <w:rsid w:val="00760F21"/>
    <w:rsid w:val="0076127D"/>
    <w:rsid w:val="007624BD"/>
    <w:rsid w:val="007626F0"/>
    <w:rsid w:val="0076309D"/>
    <w:rsid w:val="00763C3F"/>
    <w:rsid w:val="007640F2"/>
    <w:rsid w:val="007641C7"/>
    <w:rsid w:val="007642F7"/>
    <w:rsid w:val="007648E2"/>
    <w:rsid w:val="007649D7"/>
    <w:rsid w:val="00765241"/>
    <w:rsid w:val="00765276"/>
    <w:rsid w:val="00765D07"/>
    <w:rsid w:val="00766445"/>
    <w:rsid w:val="00770C8C"/>
    <w:rsid w:val="00771AAF"/>
    <w:rsid w:val="00771B09"/>
    <w:rsid w:val="0077212E"/>
    <w:rsid w:val="007725EA"/>
    <w:rsid w:val="00772687"/>
    <w:rsid w:val="007739E1"/>
    <w:rsid w:val="00773DA0"/>
    <w:rsid w:val="007758A9"/>
    <w:rsid w:val="00776050"/>
    <w:rsid w:val="00776B47"/>
    <w:rsid w:val="00776B8A"/>
    <w:rsid w:val="007779AE"/>
    <w:rsid w:val="00777CF1"/>
    <w:rsid w:val="007829D2"/>
    <w:rsid w:val="00782FEA"/>
    <w:rsid w:val="00783982"/>
    <w:rsid w:val="00783B9F"/>
    <w:rsid w:val="00783D96"/>
    <w:rsid w:val="00784DB8"/>
    <w:rsid w:val="00784F0D"/>
    <w:rsid w:val="00785009"/>
    <w:rsid w:val="00785441"/>
    <w:rsid w:val="007863E9"/>
    <w:rsid w:val="00786DF4"/>
    <w:rsid w:val="00787D7E"/>
    <w:rsid w:val="007902B3"/>
    <w:rsid w:val="007905AE"/>
    <w:rsid w:val="00791EE7"/>
    <w:rsid w:val="00792B79"/>
    <w:rsid w:val="007931A5"/>
    <w:rsid w:val="00793E5C"/>
    <w:rsid w:val="0079416E"/>
    <w:rsid w:val="00794962"/>
    <w:rsid w:val="007949B2"/>
    <w:rsid w:val="00794AC2"/>
    <w:rsid w:val="00794C0B"/>
    <w:rsid w:val="00794C10"/>
    <w:rsid w:val="00794D6D"/>
    <w:rsid w:val="007954EC"/>
    <w:rsid w:val="0079621A"/>
    <w:rsid w:val="00796822"/>
    <w:rsid w:val="00796A87"/>
    <w:rsid w:val="0079707C"/>
    <w:rsid w:val="007977C3"/>
    <w:rsid w:val="0079797C"/>
    <w:rsid w:val="007A0704"/>
    <w:rsid w:val="007A0D6A"/>
    <w:rsid w:val="007A0E41"/>
    <w:rsid w:val="007A2092"/>
    <w:rsid w:val="007A2516"/>
    <w:rsid w:val="007A266A"/>
    <w:rsid w:val="007A27A1"/>
    <w:rsid w:val="007A2B0C"/>
    <w:rsid w:val="007A44E8"/>
    <w:rsid w:val="007A460D"/>
    <w:rsid w:val="007A48F9"/>
    <w:rsid w:val="007A7744"/>
    <w:rsid w:val="007B1928"/>
    <w:rsid w:val="007B2AEE"/>
    <w:rsid w:val="007B2D6D"/>
    <w:rsid w:val="007B3A3F"/>
    <w:rsid w:val="007B3AD8"/>
    <w:rsid w:val="007B46C7"/>
    <w:rsid w:val="007B46FB"/>
    <w:rsid w:val="007B4EEA"/>
    <w:rsid w:val="007B6C47"/>
    <w:rsid w:val="007B6EB8"/>
    <w:rsid w:val="007B6FE8"/>
    <w:rsid w:val="007B7022"/>
    <w:rsid w:val="007B75A7"/>
    <w:rsid w:val="007B7764"/>
    <w:rsid w:val="007B7775"/>
    <w:rsid w:val="007B7841"/>
    <w:rsid w:val="007C06B6"/>
    <w:rsid w:val="007C14DE"/>
    <w:rsid w:val="007C28DF"/>
    <w:rsid w:val="007C2E05"/>
    <w:rsid w:val="007C2EFC"/>
    <w:rsid w:val="007C3409"/>
    <w:rsid w:val="007C3662"/>
    <w:rsid w:val="007C3F1B"/>
    <w:rsid w:val="007C40F3"/>
    <w:rsid w:val="007C4292"/>
    <w:rsid w:val="007C4D68"/>
    <w:rsid w:val="007C4E17"/>
    <w:rsid w:val="007C50D0"/>
    <w:rsid w:val="007C5759"/>
    <w:rsid w:val="007C634A"/>
    <w:rsid w:val="007C6743"/>
    <w:rsid w:val="007C69C2"/>
    <w:rsid w:val="007C6E13"/>
    <w:rsid w:val="007C6ED0"/>
    <w:rsid w:val="007C781D"/>
    <w:rsid w:val="007C786A"/>
    <w:rsid w:val="007C7AFF"/>
    <w:rsid w:val="007C7D97"/>
    <w:rsid w:val="007C7EFF"/>
    <w:rsid w:val="007D013D"/>
    <w:rsid w:val="007D0943"/>
    <w:rsid w:val="007D0F85"/>
    <w:rsid w:val="007D15E6"/>
    <w:rsid w:val="007D1AD3"/>
    <w:rsid w:val="007D25D8"/>
    <w:rsid w:val="007D2B25"/>
    <w:rsid w:val="007D35E0"/>
    <w:rsid w:val="007D38CF"/>
    <w:rsid w:val="007D3FD0"/>
    <w:rsid w:val="007D472D"/>
    <w:rsid w:val="007D4E42"/>
    <w:rsid w:val="007D517A"/>
    <w:rsid w:val="007D5820"/>
    <w:rsid w:val="007D5D2C"/>
    <w:rsid w:val="007D5EF4"/>
    <w:rsid w:val="007D611F"/>
    <w:rsid w:val="007D6672"/>
    <w:rsid w:val="007D6C06"/>
    <w:rsid w:val="007D77B6"/>
    <w:rsid w:val="007D77E2"/>
    <w:rsid w:val="007E07CA"/>
    <w:rsid w:val="007E1779"/>
    <w:rsid w:val="007E2757"/>
    <w:rsid w:val="007E3544"/>
    <w:rsid w:val="007E3627"/>
    <w:rsid w:val="007E6970"/>
    <w:rsid w:val="007E70EE"/>
    <w:rsid w:val="007E7F4F"/>
    <w:rsid w:val="007F0354"/>
    <w:rsid w:val="007F12D9"/>
    <w:rsid w:val="007F16C3"/>
    <w:rsid w:val="007F1730"/>
    <w:rsid w:val="007F20E8"/>
    <w:rsid w:val="007F2699"/>
    <w:rsid w:val="007F2FB7"/>
    <w:rsid w:val="007F3388"/>
    <w:rsid w:val="007F3CF0"/>
    <w:rsid w:val="007F3E3B"/>
    <w:rsid w:val="007F4223"/>
    <w:rsid w:val="007F43ED"/>
    <w:rsid w:val="007F4D0C"/>
    <w:rsid w:val="007F4E2E"/>
    <w:rsid w:val="007F5B9A"/>
    <w:rsid w:val="007F5C5B"/>
    <w:rsid w:val="007F5D63"/>
    <w:rsid w:val="007F6152"/>
    <w:rsid w:val="007F64DC"/>
    <w:rsid w:val="007F6867"/>
    <w:rsid w:val="007F6FC1"/>
    <w:rsid w:val="007F721B"/>
    <w:rsid w:val="00800150"/>
    <w:rsid w:val="00800C77"/>
    <w:rsid w:val="00801640"/>
    <w:rsid w:val="008016E1"/>
    <w:rsid w:val="00801CD6"/>
    <w:rsid w:val="00802967"/>
    <w:rsid w:val="00802E6B"/>
    <w:rsid w:val="008033D1"/>
    <w:rsid w:val="00803C8A"/>
    <w:rsid w:val="00803DA7"/>
    <w:rsid w:val="0080467E"/>
    <w:rsid w:val="00804C63"/>
    <w:rsid w:val="00804F3C"/>
    <w:rsid w:val="00805097"/>
    <w:rsid w:val="008057E2"/>
    <w:rsid w:val="00805D73"/>
    <w:rsid w:val="00806493"/>
    <w:rsid w:val="00807A82"/>
    <w:rsid w:val="008104A3"/>
    <w:rsid w:val="008108D8"/>
    <w:rsid w:val="00810C67"/>
    <w:rsid w:val="008117FE"/>
    <w:rsid w:val="0081194E"/>
    <w:rsid w:val="00811BD0"/>
    <w:rsid w:val="0081206D"/>
    <w:rsid w:val="008120AE"/>
    <w:rsid w:val="008123CD"/>
    <w:rsid w:val="0081244F"/>
    <w:rsid w:val="00812575"/>
    <w:rsid w:val="00812BCE"/>
    <w:rsid w:val="00812DD9"/>
    <w:rsid w:val="00812ECE"/>
    <w:rsid w:val="00813464"/>
    <w:rsid w:val="0081383A"/>
    <w:rsid w:val="00814BA1"/>
    <w:rsid w:val="0081622B"/>
    <w:rsid w:val="0081624A"/>
    <w:rsid w:val="00816F1C"/>
    <w:rsid w:val="008175A6"/>
    <w:rsid w:val="00817677"/>
    <w:rsid w:val="008176A5"/>
    <w:rsid w:val="008204E0"/>
    <w:rsid w:val="00820518"/>
    <w:rsid w:val="008206CB"/>
    <w:rsid w:val="0082171D"/>
    <w:rsid w:val="008218E8"/>
    <w:rsid w:val="00821B1B"/>
    <w:rsid w:val="00821C89"/>
    <w:rsid w:val="0082225A"/>
    <w:rsid w:val="0082230D"/>
    <w:rsid w:val="00822F3E"/>
    <w:rsid w:val="008232FA"/>
    <w:rsid w:val="00823A6B"/>
    <w:rsid w:val="00824501"/>
    <w:rsid w:val="0082491A"/>
    <w:rsid w:val="0082496E"/>
    <w:rsid w:val="008249B5"/>
    <w:rsid w:val="00826989"/>
    <w:rsid w:val="00827442"/>
    <w:rsid w:val="008275D1"/>
    <w:rsid w:val="00827ABC"/>
    <w:rsid w:val="008300C8"/>
    <w:rsid w:val="00830317"/>
    <w:rsid w:val="00830384"/>
    <w:rsid w:val="00830F2A"/>
    <w:rsid w:val="00832031"/>
    <w:rsid w:val="0083339F"/>
    <w:rsid w:val="00834848"/>
    <w:rsid w:val="00834D22"/>
    <w:rsid w:val="00835056"/>
    <w:rsid w:val="00835BB1"/>
    <w:rsid w:val="0083601B"/>
    <w:rsid w:val="0083611B"/>
    <w:rsid w:val="00836FD3"/>
    <w:rsid w:val="0083779E"/>
    <w:rsid w:val="00837C5B"/>
    <w:rsid w:val="008405B8"/>
    <w:rsid w:val="00840972"/>
    <w:rsid w:val="008413C2"/>
    <w:rsid w:val="0084142C"/>
    <w:rsid w:val="00842932"/>
    <w:rsid w:val="008432CB"/>
    <w:rsid w:val="00843762"/>
    <w:rsid w:val="008438D6"/>
    <w:rsid w:val="00843BE1"/>
    <w:rsid w:val="00844436"/>
    <w:rsid w:val="00844537"/>
    <w:rsid w:val="008446D2"/>
    <w:rsid w:val="008447F9"/>
    <w:rsid w:val="00844BB0"/>
    <w:rsid w:val="00844D6F"/>
    <w:rsid w:val="00845BAB"/>
    <w:rsid w:val="008472A5"/>
    <w:rsid w:val="00847351"/>
    <w:rsid w:val="00850319"/>
    <w:rsid w:val="00850CE6"/>
    <w:rsid w:val="00850FA3"/>
    <w:rsid w:val="0085139F"/>
    <w:rsid w:val="00851524"/>
    <w:rsid w:val="00852436"/>
    <w:rsid w:val="008524E3"/>
    <w:rsid w:val="00852593"/>
    <w:rsid w:val="00852AE7"/>
    <w:rsid w:val="00852C65"/>
    <w:rsid w:val="00852D8F"/>
    <w:rsid w:val="00852F57"/>
    <w:rsid w:val="008530C5"/>
    <w:rsid w:val="008533A8"/>
    <w:rsid w:val="008538AF"/>
    <w:rsid w:val="0085401C"/>
    <w:rsid w:val="00854B9B"/>
    <w:rsid w:val="00854ECC"/>
    <w:rsid w:val="008556F5"/>
    <w:rsid w:val="0085595F"/>
    <w:rsid w:val="00855CE1"/>
    <w:rsid w:val="008573F8"/>
    <w:rsid w:val="00857506"/>
    <w:rsid w:val="00857899"/>
    <w:rsid w:val="008578F8"/>
    <w:rsid w:val="00860D66"/>
    <w:rsid w:val="0086197F"/>
    <w:rsid w:val="00861FD0"/>
    <w:rsid w:val="008623CC"/>
    <w:rsid w:val="0086296A"/>
    <w:rsid w:val="00862F63"/>
    <w:rsid w:val="00862F88"/>
    <w:rsid w:val="008635B8"/>
    <w:rsid w:val="00863EF8"/>
    <w:rsid w:val="00863F8A"/>
    <w:rsid w:val="008640E5"/>
    <w:rsid w:val="00864F56"/>
    <w:rsid w:val="00865782"/>
    <w:rsid w:val="008660A6"/>
    <w:rsid w:val="008662AF"/>
    <w:rsid w:val="008662F1"/>
    <w:rsid w:val="00867831"/>
    <w:rsid w:val="00867956"/>
    <w:rsid w:val="008700EB"/>
    <w:rsid w:val="00870327"/>
    <w:rsid w:val="008706C5"/>
    <w:rsid w:val="0087130B"/>
    <w:rsid w:val="00871A98"/>
    <w:rsid w:val="008728FD"/>
    <w:rsid w:val="00872F61"/>
    <w:rsid w:val="00873F42"/>
    <w:rsid w:val="0087575B"/>
    <w:rsid w:val="00875A0F"/>
    <w:rsid w:val="00875D75"/>
    <w:rsid w:val="00876039"/>
    <w:rsid w:val="008760C0"/>
    <w:rsid w:val="00876524"/>
    <w:rsid w:val="00876912"/>
    <w:rsid w:val="00877478"/>
    <w:rsid w:val="00877F0A"/>
    <w:rsid w:val="008802EE"/>
    <w:rsid w:val="00880B6C"/>
    <w:rsid w:val="00880CAC"/>
    <w:rsid w:val="00881747"/>
    <w:rsid w:val="00881803"/>
    <w:rsid w:val="00881E40"/>
    <w:rsid w:val="00882855"/>
    <w:rsid w:val="00882959"/>
    <w:rsid w:val="00882A90"/>
    <w:rsid w:val="00882D5E"/>
    <w:rsid w:val="008831F4"/>
    <w:rsid w:val="008838CB"/>
    <w:rsid w:val="00883CA7"/>
    <w:rsid w:val="008851EF"/>
    <w:rsid w:val="008852CE"/>
    <w:rsid w:val="00885E99"/>
    <w:rsid w:val="00886E01"/>
    <w:rsid w:val="00890D7B"/>
    <w:rsid w:val="00891178"/>
    <w:rsid w:val="008928DD"/>
    <w:rsid w:val="00892A11"/>
    <w:rsid w:val="00892A85"/>
    <w:rsid w:val="00892B43"/>
    <w:rsid w:val="0089377F"/>
    <w:rsid w:val="00893941"/>
    <w:rsid w:val="00893E29"/>
    <w:rsid w:val="0089415F"/>
    <w:rsid w:val="00894AAD"/>
    <w:rsid w:val="00894B92"/>
    <w:rsid w:val="008953F8"/>
    <w:rsid w:val="00895741"/>
    <w:rsid w:val="0089574C"/>
    <w:rsid w:val="008965BB"/>
    <w:rsid w:val="008972C5"/>
    <w:rsid w:val="008975C2"/>
    <w:rsid w:val="008976C9"/>
    <w:rsid w:val="008A0521"/>
    <w:rsid w:val="008A116A"/>
    <w:rsid w:val="008A1800"/>
    <w:rsid w:val="008A1E0E"/>
    <w:rsid w:val="008A256B"/>
    <w:rsid w:val="008A257E"/>
    <w:rsid w:val="008A2701"/>
    <w:rsid w:val="008A2B4C"/>
    <w:rsid w:val="008A30DE"/>
    <w:rsid w:val="008A3204"/>
    <w:rsid w:val="008A3531"/>
    <w:rsid w:val="008A35CD"/>
    <w:rsid w:val="008A3D7D"/>
    <w:rsid w:val="008A4440"/>
    <w:rsid w:val="008A4ABE"/>
    <w:rsid w:val="008A55A1"/>
    <w:rsid w:val="008A567F"/>
    <w:rsid w:val="008A66A8"/>
    <w:rsid w:val="008A7210"/>
    <w:rsid w:val="008A756C"/>
    <w:rsid w:val="008A79F8"/>
    <w:rsid w:val="008B041E"/>
    <w:rsid w:val="008B0E54"/>
    <w:rsid w:val="008B1259"/>
    <w:rsid w:val="008B2624"/>
    <w:rsid w:val="008B2726"/>
    <w:rsid w:val="008B3400"/>
    <w:rsid w:val="008B39C9"/>
    <w:rsid w:val="008B420C"/>
    <w:rsid w:val="008B42E3"/>
    <w:rsid w:val="008B4B27"/>
    <w:rsid w:val="008B4DFC"/>
    <w:rsid w:val="008B5980"/>
    <w:rsid w:val="008B5E17"/>
    <w:rsid w:val="008B619A"/>
    <w:rsid w:val="008B6646"/>
    <w:rsid w:val="008B74A9"/>
    <w:rsid w:val="008B777C"/>
    <w:rsid w:val="008C0161"/>
    <w:rsid w:val="008C0243"/>
    <w:rsid w:val="008C0390"/>
    <w:rsid w:val="008C0625"/>
    <w:rsid w:val="008C0CCE"/>
    <w:rsid w:val="008C1AB5"/>
    <w:rsid w:val="008C238C"/>
    <w:rsid w:val="008C2CBE"/>
    <w:rsid w:val="008C2ECF"/>
    <w:rsid w:val="008C3119"/>
    <w:rsid w:val="008C415C"/>
    <w:rsid w:val="008C583F"/>
    <w:rsid w:val="008C6284"/>
    <w:rsid w:val="008C642A"/>
    <w:rsid w:val="008C69CC"/>
    <w:rsid w:val="008C76F1"/>
    <w:rsid w:val="008C7870"/>
    <w:rsid w:val="008C7B3E"/>
    <w:rsid w:val="008D0591"/>
    <w:rsid w:val="008D1BF2"/>
    <w:rsid w:val="008D298E"/>
    <w:rsid w:val="008D3172"/>
    <w:rsid w:val="008D3BB2"/>
    <w:rsid w:val="008D4091"/>
    <w:rsid w:val="008D557E"/>
    <w:rsid w:val="008D5C4E"/>
    <w:rsid w:val="008D6150"/>
    <w:rsid w:val="008D6529"/>
    <w:rsid w:val="008D65C1"/>
    <w:rsid w:val="008D78D6"/>
    <w:rsid w:val="008D7E1A"/>
    <w:rsid w:val="008D7F8F"/>
    <w:rsid w:val="008E0AF9"/>
    <w:rsid w:val="008E18E4"/>
    <w:rsid w:val="008E220D"/>
    <w:rsid w:val="008E2A36"/>
    <w:rsid w:val="008E2E4D"/>
    <w:rsid w:val="008E34AE"/>
    <w:rsid w:val="008E4253"/>
    <w:rsid w:val="008E4734"/>
    <w:rsid w:val="008E4CC2"/>
    <w:rsid w:val="008E4E79"/>
    <w:rsid w:val="008E5161"/>
    <w:rsid w:val="008E526B"/>
    <w:rsid w:val="008E5ACB"/>
    <w:rsid w:val="008E5BE8"/>
    <w:rsid w:val="008E5CDE"/>
    <w:rsid w:val="008E66C5"/>
    <w:rsid w:val="008E6BBC"/>
    <w:rsid w:val="008E77F8"/>
    <w:rsid w:val="008E7BD7"/>
    <w:rsid w:val="008F074F"/>
    <w:rsid w:val="008F07FF"/>
    <w:rsid w:val="008F1DA3"/>
    <w:rsid w:val="008F34A0"/>
    <w:rsid w:val="008F3BB9"/>
    <w:rsid w:val="008F4D42"/>
    <w:rsid w:val="008F4F62"/>
    <w:rsid w:val="008F546E"/>
    <w:rsid w:val="008F75E2"/>
    <w:rsid w:val="00900A5D"/>
    <w:rsid w:val="00900D0E"/>
    <w:rsid w:val="0090283A"/>
    <w:rsid w:val="00902869"/>
    <w:rsid w:val="00902B20"/>
    <w:rsid w:val="009033E8"/>
    <w:rsid w:val="00903F42"/>
    <w:rsid w:val="0090457D"/>
    <w:rsid w:val="00905169"/>
    <w:rsid w:val="00905440"/>
    <w:rsid w:val="009055D3"/>
    <w:rsid w:val="00905ACE"/>
    <w:rsid w:val="0090620C"/>
    <w:rsid w:val="00906240"/>
    <w:rsid w:val="009067C4"/>
    <w:rsid w:val="0090690C"/>
    <w:rsid w:val="00907360"/>
    <w:rsid w:val="00907752"/>
    <w:rsid w:val="00907F27"/>
    <w:rsid w:val="00907FF1"/>
    <w:rsid w:val="00910011"/>
    <w:rsid w:val="00910BEA"/>
    <w:rsid w:val="00911B46"/>
    <w:rsid w:val="00911FA2"/>
    <w:rsid w:val="009123F5"/>
    <w:rsid w:val="009124E1"/>
    <w:rsid w:val="00913AFE"/>
    <w:rsid w:val="00914523"/>
    <w:rsid w:val="009151DA"/>
    <w:rsid w:val="009161B9"/>
    <w:rsid w:val="00916EEF"/>
    <w:rsid w:val="0091741D"/>
    <w:rsid w:val="00917548"/>
    <w:rsid w:val="00917B74"/>
    <w:rsid w:val="00920124"/>
    <w:rsid w:val="00920645"/>
    <w:rsid w:val="00920723"/>
    <w:rsid w:val="00920B75"/>
    <w:rsid w:val="00920FCA"/>
    <w:rsid w:val="009213D1"/>
    <w:rsid w:val="00921E2A"/>
    <w:rsid w:val="009229AB"/>
    <w:rsid w:val="00923125"/>
    <w:rsid w:val="00923137"/>
    <w:rsid w:val="009236AB"/>
    <w:rsid w:val="009236DC"/>
    <w:rsid w:val="009238E2"/>
    <w:rsid w:val="00923F28"/>
    <w:rsid w:val="0092484B"/>
    <w:rsid w:val="00926358"/>
    <w:rsid w:val="009264E5"/>
    <w:rsid w:val="00926D70"/>
    <w:rsid w:val="00926E02"/>
    <w:rsid w:val="00927022"/>
    <w:rsid w:val="00930D7F"/>
    <w:rsid w:val="00930E00"/>
    <w:rsid w:val="00931914"/>
    <w:rsid w:val="00931AB4"/>
    <w:rsid w:val="00931C8E"/>
    <w:rsid w:val="00931D06"/>
    <w:rsid w:val="00932EBA"/>
    <w:rsid w:val="009330B3"/>
    <w:rsid w:val="00933318"/>
    <w:rsid w:val="00933EDC"/>
    <w:rsid w:val="0093440C"/>
    <w:rsid w:val="00934A27"/>
    <w:rsid w:val="00935452"/>
    <w:rsid w:val="00935A99"/>
    <w:rsid w:val="009363A3"/>
    <w:rsid w:val="00936AB7"/>
    <w:rsid w:val="0093740C"/>
    <w:rsid w:val="00940D82"/>
    <w:rsid w:val="00941D22"/>
    <w:rsid w:val="0094252C"/>
    <w:rsid w:val="00942A49"/>
    <w:rsid w:val="00943728"/>
    <w:rsid w:val="00943EE7"/>
    <w:rsid w:val="00944179"/>
    <w:rsid w:val="00944BB6"/>
    <w:rsid w:val="00944ED2"/>
    <w:rsid w:val="009466D7"/>
    <w:rsid w:val="00947886"/>
    <w:rsid w:val="009479E1"/>
    <w:rsid w:val="00947D16"/>
    <w:rsid w:val="009505BF"/>
    <w:rsid w:val="00950CCF"/>
    <w:rsid w:val="0095125A"/>
    <w:rsid w:val="00951ED2"/>
    <w:rsid w:val="0095201B"/>
    <w:rsid w:val="0095227A"/>
    <w:rsid w:val="009525C5"/>
    <w:rsid w:val="00953963"/>
    <w:rsid w:val="00953B92"/>
    <w:rsid w:val="009543E2"/>
    <w:rsid w:val="0095440D"/>
    <w:rsid w:val="009544B9"/>
    <w:rsid w:val="00954629"/>
    <w:rsid w:val="00955ABF"/>
    <w:rsid w:val="0095640C"/>
    <w:rsid w:val="00956D17"/>
    <w:rsid w:val="00956E6C"/>
    <w:rsid w:val="0095745F"/>
    <w:rsid w:val="009575A4"/>
    <w:rsid w:val="00960060"/>
    <w:rsid w:val="00960954"/>
    <w:rsid w:val="009609FA"/>
    <w:rsid w:val="00961E9E"/>
    <w:rsid w:val="00962604"/>
    <w:rsid w:val="00962C0C"/>
    <w:rsid w:val="00963CE9"/>
    <w:rsid w:val="0096421D"/>
    <w:rsid w:val="009643FE"/>
    <w:rsid w:val="009647EF"/>
    <w:rsid w:val="00965058"/>
    <w:rsid w:val="00965B38"/>
    <w:rsid w:val="00965DD9"/>
    <w:rsid w:val="009663CA"/>
    <w:rsid w:val="00966472"/>
    <w:rsid w:val="00966574"/>
    <w:rsid w:val="00966664"/>
    <w:rsid w:val="00966FE3"/>
    <w:rsid w:val="009678E9"/>
    <w:rsid w:val="00967FE3"/>
    <w:rsid w:val="00970060"/>
    <w:rsid w:val="009708E8"/>
    <w:rsid w:val="00970E2F"/>
    <w:rsid w:val="00970FBF"/>
    <w:rsid w:val="0097154A"/>
    <w:rsid w:val="009719B6"/>
    <w:rsid w:val="009730FA"/>
    <w:rsid w:val="009732B6"/>
    <w:rsid w:val="00973F7E"/>
    <w:rsid w:val="009743A7"/>
    <w:rsid w:val="00974F77"/>
    <w:rsid w:val="00976060"/>
    <w:rsid w:val="0097613D"/>
    <w:rsid w:val="00976361"/>
    <w:rsid w:val="0097762F"/>
    <w:rsid w:val="00981485"/>
    <w:rsid w:val="00981D3F"/>
    <w:rsid w:val="00982005"/>
    <w:rsid w:val="00982664"/>
    <w:rsid w:val="00982900"/>
    <w:rsid w:val="00983BAD"/>
    <w:rsid w:val="00983D7D"/>
    <w:rsid w:val="00985E15"/>
    <w:rsid w:val="0098687D"/>
    <w:rsid w:val="00986BC7"/>
    <w:rsid w:val="00986CE2"/>
    <w:rsid w:val="009873C6"/>
    <w:rsid w:val="00987834"/>
    <w:rsid w:val="00987FE9"/>
    <w:rsid w:val="00990740"/>
    <w:rsid w:val="009916BF"/>
    <w:rsid w:val="00991AF0"/>
    <w:rsid w:val="00991DDC"/>
    <w:rsid w:val="009920D9"/>
    <w:rsid w:val="00994799"/>
    <w:rsid w:val="00994ACE"/>
    <w:rsid w:val="00995812"/>
    <w:rsid w:val="00995C56"/>
    <w:rsid w:val="00995EF3"/>
    <w:rsid w:val="0099679A"/>
    <w:rsid w:val="00996E74"/>
    <w:rsid w:val="009976BC"/>
    <w:rsid w:val="00997A8B"/>
    <w:rsid w:val="00997DE4"/>
    <w:rsid w:val="009A0139"/>
    <w:rsid w:val="009A0434"/>
    <w:rsid w:val="009A099F"/>
    <w:rsid w:val="009A1DF6"/>
    <w:rsid w:val="009A3B7D"/>
    <w:rsid w:val="009A5FBC"/>
    <w:rsid w:val="009A6884"/>
    <w:rsid w:val="009A6A50"/>
    <w:rsid w:val="009A711B"/>
    <w:rsid w:val="009A715F"/>
    <w:rsid w:val="009A7311"/>
    <w:rsid w:val="009A73BA"/>
    <w:rsid w:val="009A76C8"/>
    <w:rsid w:val="009A76E1"/>
    <w:rsid w:val="009A783C"/>
    <w:rsid w:val="009B0E54"/>
    <w:rsid w:val="009B0EA8"/>
    <w:rsid w:val="009B135C"/>
    <w:rsid w:val="009B13D6"/>
    <w:rsid w:val="009B1E68"/>
    <w:rsid w:val="009B2A92"/>
    <w:rsid w:val="009B2D3D"/>
    <w:rsid w:val="009B34C7"/>
    <w:rsid w:val="009B34E7"/>
    <w:rsid w:val="009B3844"/>
    <w:rsid w:val="009B3996"/>
    <w:rsid w:val="009B4E5C"/>
    <w:rsid w:val="009B5322"/>
    <w:rsid w:val="009B66A7"/>
    <w:rsid w:val="009B6775"/>
    <w:rsid w:val="009B7A78"/>
    <w:rsid w:val="009C0166"/>
    <w:rsid w:val="009C06D9"/>
    <w:rsid w:val="009C1120"/>
    <w:rsid w:val="009C12C0"/>
    <w:rsid w:val="009C134B"/>
    <w:rsid w:val="009C17C7"/>
    <w:rsid w:val="009C1CA8"/>
    <w:rsid w:val="009C303D"/>
    <w:rsid w:val="009C3192"/>
    <w:rsid w:val="009C337F"/>
    <w:rsid w:val="009C339F"/>
    <w:rsid w:val="009C4097"/>
    <w:rsid w:val="009C40BB"/>
    <w:rsid w:val="009C4703"/>
    <w:rsid w:val="009C47FE"/>
    <w:rsid w:val="009C647B"/>
    <w:rsid w:val="009C65BA"/>
    <w:rsid w:val="009C67E8"/>
    <w:rsid w:val="009C7AEC"/>
    <w:rsid w:val="009D0243"/>
    <w:rsid w:val="009D03A4"/>
    <w:rsid w:val="009D0794"/>
    <w:rsid w:val="009D0CB7"/>
    <w:rsid w:val="009D16B5"/>
    <w:rsid w:val="009D1709"/>
    <w:rsid w:val="009D1F2B"/>
    <w:rsid w:val="009D21EE"/>
    <w:rsid w:val="009D2443"/>
    <w:rsid w:val="009D251B"/>
    <w:rsid w:val="009D2BBF"/>
    <w:rsid w:val="009D392F"/>
    <w:rsid w:val="009D3B69"/>
    <w:rsid w:val="009D3E32"/>
    <w:rsid w:val="009D54A9"/>
    <w:rsid w:val="009D5755"/>
    <w:rsid w:val="009D5ED3"/>
    <w:rsid w:val="009D5FD1"/>
    <w:rsid w:val="009D70F9"/>
    <w:rsid w:val="009D7925"/>
    <w:rsid w:val="009D7DD8"/>
    <w:rsid w:val="009D7E58"/>
    <w:rsid w:val="009E0158"/>
    <w:rsid w:val="009E0AFA"/>
    <w:rsid w:val="009E12DD"/>
    <w:rsid w:val="009E1C9A"/>
    <w:rsid w:val="009E1D9D"/>
    <w:rsid w:val="009E210D"/>
    <w:rsid w:val="009E2444"/>
    <w:rsid w:val="009E26F2"/>
    <w:rsid w:val="009E3DE7"/>
    <w:rsid w:val="009E3EB0"/>
    <w:rsid w:val="009E4024"/>
    <w:rsid w:val="009E4407"/>
    <w:rsid w:val="009E480C"/>
    <w:rsid w:val="009E4871"/>
    <w:rsid w:val="009E5553"/>
    <w:rsid w:val="009E5AE4"/>
    <w:rsid w:val="009F0B60"/>
    <w:rsid w:val="009F0BF7"/>
    <w:rsid w:val="009F163C"/>
    <w:rsid w:val="009F251B"/>
    <w:rsid w:val="009F3120"/>
    <w:rsid w:val="009F3446"/>
    <w:rsid w:val="009F3E8A"/>
    <w:rsid w:val="009F4050"/>
    <w:rsid w:val="009F41CD"/>
    <w:rsid w:val="009F43F9"/>
    <w:rsid w:val="009F4877"/>
    <w:rsid w:val="009F4C09"/>
    <w:rsid w:val="009F5218"/>
    <w:rsid w:val="009F5682"/>
    <w:rsid w:val="009F57BE"/>
    <w:rsid w:val="009F59A8"/>
    <w:rsid w:val="009F60AA"/>
    <w:rsid w:val="009F637E"/>
    <w:rsid w:val="009F791E"/>
    <w:rsid w:val="009F7C06"/>
    <w:rsid w:val="00A002AE"/>
    <w:rsid w:val="00A010C6"/>
    <w:rsid w:val="00A01532"/>
    <w:rsid w:val="00A01E4B"/>
    <w:rsid w:val="00A02EC9"/>
    <w:rsid w:val="00A0330D"/>
    <w:rsid w:val="00A03841"/>
    <w:rsid w:val="00A03DE3"/>
    <w:rsid w:val="00A03EDA"/>
    <w:rsid w:val="00A042F4"/>
    <w:rsid w:val="00A04A6B"/>
    <w:rsid w:val="00A0515F"/>
    <w:rsid w:val="00A051D6"/>
    <w:rsid w:val="00A05400"/>
    <w:rsid w:val="00A05A67"/>
    <w:rsid w:val="00A072C1"/>
    <w:rsid w:val="00A07446"/>
    <w:rsid w:val="00A0799F"/>
    <w:rsid w:val="00A07C81"/>
    <w:rsid w:val="00A07DFC"/>
    <w:rsid w:val="00A101E7"/>
    <w:rsid w:val="00A102EC"/>
    <w:rsid w:val="00A11152"/>
    <w:rsid w:val="00A12613"/>
    <w:rsid w:val="00A12676"/>
    <w:rsid w:val="00A12743"/>
    <w:rsid w:val="00A12E51"/>
    <w:rsid w:val="00A1324A"/>
    <w:rsid w:val="00A13252"/>
    <w:rsid w:val="00A133D5"/>
    <w:rsid w:val="00A13781"/>
    <w:rsid w:val="00A14647"/>
    <w:rsid w:val="00A14C24"/>
    <w:rsid w:val="00A15A38"/>
    <w:rsid w:val="00A15DA3"/>
    <w:rsid w:val="00A16093"/>
    <w:rsid w:val="00A169E5"/>
    <w:rsid w:val="00A16A42"/>
    <w:rsid w:val="00A170DC"/>
    <w:rsid w:val="00A170E5"/>
    <w:rsid w:val="00A17A64"/>
    <w:rsid w:val="00A2091E"/>
    <w:rsid w:val="00A20A11"/>
    <w:rsid w:val="00A210B0"/>
    <w:rsid w:val="00A21445"/>
    <w:rsid w:val="00A229C2"/>
    <w:rsid w:val="00A229EA"/>
    <w:rsid w:val="00A22CD2"/>
    <w:rsid w:val="00A2516C"/>
    <w:rsid w:val="00A25C9F"/>
    <w:rsid w:val="00A25D80"/>
    <w:rsid w:val="00A25F99"/>
    <w:rsid w:val="00A26151"/>
    <w:rsid w:val="00A2687C"/>
    <w:rsid w:val="00A26FF7"/>
    <w:rsid w:val="00A27061"/>
    <w:rsid w:val="00A27BF2"/>
    <w:rsid w:val="00A30170"/>
    <w:rsid w:val="00A301B9"/>
    <w:rsid w:val="00A302A2"/>
    <w:rsid w:val="00A30601"/>
    <w:rsid w:val="00A30B0E"/>
    <w:rsid w:val="00A313AE"/>
    <w:rsid w:val="00A316D9"/>
    <w:rsid w:val="00A32315"/>
    <w:rsid w:val="00A327D6"/>
    <w:rsid w:val="00A32CB4"/>
    <w:rsid w:val="00A32F15"/>
    <w:rsid w:val="00A334EB"/>
    <w:rsid w:val="00A34029"/>
    <w:rsid w:val="00A343DB"/>
    <w:rsid w:val="00A3534B"/>
    <w:rsid w:val="00A35C1D"/>
    <w:rsid w:val="00A376A8"/>
    <w:rsid w:val="00A37BFE"/>
    <w:rsid w:val="00A37F93"/>
    <w:rsid w:val="00A40955"/>
    <w:rsid w:val="00A40E43"/>
    <w:rsid w:val="00A40EB4"/>
    <w:rsid w:val="00A41BBB"/>
    <w:rsid w:val="00A42815"/>
    <w:rsid w:val="00A42838"/>
    <w:rsid w:val="00A43536"/>
    <w:rsid w:val="00A44508"/>
    <w:rsid w:val="00A44844"/>
    <w:rsid w:val="00A44E4E"/>
    <w:rsid w:val="00A45A9E"/>
    <w:rsid w:val="00A45E60"/>
    <w:rsid w:val="00A46FAB"/>
    <w:rsid w:val="00A4780D"/>
    <w:rsid w:val="00A47A1D"/>
    <w:rsid w:val="00A47A41"/>
    <w:rsid w:val="00A47DA8"/>
    <w:rsid w:val="00A502F9"/>
    <w:rsid w:val="00A50905"/>
    <w:rsid w:val="00A514A1"/>
    <w:rsid w:val="00A51E0A"/>
    <w:rsid w:val="00A52468"/>
    <w:rsid w:val="00A52969"/>
    <w:rsid w:val="00A5303D"/>
    <w:rsid w:val="00A53446"/>
    <w:rsid w:val="00A53712"/>
    <w:rsid w:val="00A53E3E"/>
    <w:rsid w:val="00A53FEC"/>
    <w:rsid w:val="00A54EDD"/>
    <w:rsid w:val="00A550D2"/>
    <w:rsid w:val="00A551EE"/>
    <w:rsid w:val="00A55BA0"/>
    <w:rsid w:val="00A55D4B"/>
    <w:rsid w:val="00A56413"/>
    <w:rsid w:val="00A57148"/>
    <w:rsid w:val="00A57880"/>
    <w:rsid w:val="00A60E3A"/>
    <w:rsid w:val="00A61A8E"/>
    <w:rsid w:val="00A61ACB"/>
    <w:rsid w:val="00A61BA8"/>
    <w:rsid w:val="00A6260F"/>
    <w:rsid w:val="00A627B7"/>
    <w:rsid w:val="00A63945"/>
    <w:rsid w:val="00A6398E"/>
    <w:rsid w:val="00A639C0"/>
    <w:rsid w:val="00A642EC"/>
    <w:rsid w:val="00A6547A"/>
    <w:rsid w:val="00A6635C"/>
    <w:rsid w:val="00A665B2"/>
    <w:rsid w:val="00A66757"/>
    <w:rsid w:val="00A66C17"/>
    <w:rsid w:val="00A674EF"/>
    <w:rsid w:val="00A703D7"/>
    <w:rsid w:val="00A70534"/>
    <w:rsid w:val="00A706C6"/>
    <w:rsid w:val="00A70BB4"/>
    <w:rsid w:val="00A70E28"/>
    <w:rsid w:val="00A7150A"/>
    <w:rsid w:val="00A71E2E"/>
    <w:rsid w:val="00A72AA7"/>
    <w:rsid w:val="00A72D9B"/>
    <w:rsid w:val="00A73BA8"/>
    <w:rsid w:val="00A73C5C"/>
    <w:rsid w:val="00A73FDC"/>
    <w:rsid w:val="00A749A2"/>
    <w:rsid w:val="00A75953"/>
    <w:rsid w:val="00A75E72"/>
    <w:rsid w:val="00A77A6F"/>
    <w:rsid w:val="00A80D9A"/>
    <w:rsid w:val="00A813D7"/>
    <w:rsid w:val="00A81811"/>
    <w:rsid w:val="00A81916"/>
    <w:rsid w:val="00A83037"/>
    <w:rsid w:val="00A83394"/>
    <w:rsid w:val="00A833A4"/>
    <w:rsid w:val="00A83B86"/>
    <w:rsid w:val="00A845C0"/>
    <w:rsid w:val="00A846C5"/>
    <w:rsid w:val="00A848AA"/>
    <w:rsid w:val="00A84B71"/>
    <w:rsid w:val="00A84DDC"/>
    <w:rsid w:val="00A85846"/>
    <w:rsid w:val="00A863E2"/>
    <w:rsid w:val="00A8682E"/>
    <w:rsid w:val="00A86911"/>
    <w:rsid w:val="00A86B0F"/>
    <w:rsid w:val="00A86C0F"/>
    <w:rsid w:val="00A87171"/>
    <w:rsid w:val="00A87191"/>
    <w:rsid w:val="00A877CD"/>
    <w:rsid w:val="00A905AD"/>
    <w:rsid w:val="00A92485"/>
    <w:rsid w:val="00A92A0B"/>
    <w:rsid w:val="00A92EB5"/>
    <w:rsid w:val="00A93155"/>
    <w:rsid w:val="00A93B7B"/>
    <w:rsid w:val="00A93BA0"/>
    <w:rsid w:val="00A93F15"/>
    <w:rsid w:val="00A94424"/>
    <w:rsid w:val="00A946E9"/>
    <w:rsid w:val="00A956EE"/>
    <w:rsid w:val="00A95B74"/>
    <w:rsid w:val="00A961F1"/>
    <w:rsid w:val="00A96D47"/>
    <w:rsid w:val="00A96FD4"/>
    <w:rsid w:val="00AA145D"/>
    <w:rsid w:val="00AA19F6"/>
    <w:rsid w:val="00AA1B2A"/>
    <w:rsid w:val="00AA2987"/>
    <w:rsid w:val="00AA31F4"/>
    <w:rsid w:val="00AA3215"/>
    <w:rsid w:val="00AA3D56"/>
    <w:rsid w:val="00AA3FD4"/>
    <w:rsid w:val="00AA4014"/>
    <w:rsid w:val="00AA418F"/>
    <w:rsid w:val="00AA41EF"/>
    <w:rsid w:val="00AA4A9B"/>
    <w:rsid w:val="00AA5647"/>
    <w:rsid w:val="00AA5B9E"/>
    <w:rsid w:val="00AA5C19"/>
    <w:rsid w:val="00AA5DF7"/>
    <w:rsid w:val="00AA7BE2"/>
    <w:rsid w:val="00AB009C"/>
    <w:rsid w:val="00AB0319"/>
    <w:rsid w:val="00AB0940"/>
    <w:rsid w:val="00AB0E59"/>
    <w:rsid w:val="00AB20AB"/>
    <w:rsid w:val="00AB21A9"/>
    <w:rsid w:val="00AB32FD"/>
    <w:rsid w:val="00AB407F"/>
    <w:rsid w:val="00AB52EA"/>
    <w:rsid w:val="00AB56D9"/>
    <w:rsid w:val="00AB57B6"/>
    <w:rsid w:val="00AB5DD7"/>
    <w:rsid w:val="00AB5E0B"/>
    <w:rsid w:val="00AB5FDD"/>
    <w:rsid w:val="00AB6C86"/>
    <w:rsid w:val="00AB7091"/>
    <w:rsid w:val="00AB74C1"/>
    <w:rsid w:val="00AC019E"/>
    <w:rsid w:val="00AC0414"/>
    <w:rsid w:val="00AC094A"/>
    <w:rsid w:val="00AC13E5"/>
    <w:rsid w:val="00AC21DA"/>
    <w:rsid w:val="00AC320C"/>
    <w:rsid w:val="00AC378D"/>
    <w:rsid w:val="00AC409B"/>
    <w:rsid w:val="00AC5116"/>
    <w:rsid w:val="00AC5141"/>
    <w:rsid w:val="00AC529A"/>
    <w:rsid w:val="00AC543C"/>
    <w:rsid w:val="00AC57E7"/>
    <w:rsid w:val="00AC5A9C"/>
    <w:rsid w:val="00AC6575"/>
    <w:rsid w:val="00AC72BA"/>
    <w:rsid w:val="00AC7AC8"/>
    <w:rsid w:val="00AC7D18"/>
    <w:rsid w:val="00AC7D42"/>
    <w:rsid w:val="00AC7DED"/>
    <w:rsid w:val="00AD0732"/>
    <w:rsid w:val="00AD0913"/>
    <w:rsid w:val="00AD0D27"/>
    <w:rsid w:val="00AD26F5"/>
    <w:rsid w:val="00AD55FA"/>
    <w:rsid w:val="00AD5DAA"/>
    <w:rsid w:val="00AD7CEC"/>
    <w:rsid w:val="00AE07A8"/>
    <w:rsid w:val="00AE134C"/>
    <w:rsid w:val="00AE16F4"/>
    <w:rsid w:val="00AE190B"/>
    <w:rsid w:val="00AE21A0"/>
    <w:rsid w:val="00AE2622"/>
    <w:rsid w:val="00AE2C88"/>
    <w:rsid w:val="00AE2E2E"/>
    <w:rsid w:val="00AE31A9"/>
    <w:rsid w:val="00AE3639"/>
    <w:rsid w:val="00AE3DFF"/>
    <w:rsid w:val="00AE462D"/>
    <w:rsid w:val="00AE491E"/>
    <w:rsid w:val="00AE4D59"/>
    <w:rsid w:val="00AE569F"/>
    <w:rsid w:val="00AE5791"/>
    <w:rsid w:val="00AE5D25"/>
    <w:rsid w:val="00AE5DFB"/>
    <w:rsid w:val="00AE66B5"/>
    <w:rsid w:val="00AE722D"/>
    <w:rsid w:val="00AE7C42"/>
    <w:rsid w:val="00AF098A"/>
    <w:rsid w:val="00AF0B8B"/>
    <w:rsid w:val="00AF0DD6"/>
    <w:rsid w:val="00AF15B1"/>
    <w:rsid w:val="00AF1850"/>
    <w:rsid w:val="00AF1AC7"/>
    <w:rsid w:val="00AF1AFC"/>
    <w:rsid w:val="00AF2F56"/>
    <w:rsid w:val="00AF34AC"/>
    <w:rsid w:val="00AF44BB"/>
    <w:rsid w:val="00AF4FFF"/>
    <w:rsid w:val="00AF557E"/>
    <w:rsid w:val="00AF55ED"/>
    <w:rsid w:val="00AF597D"/>
    <w:rsid w:val="00AF5B5C"/>
    <w:rsid w:val="00AF64D7"/>
    <w:rsid w:val="00AF6E26"/>
    <w:rsid w:val="00B001DA"/>
    <w:rsid w:val="00B0123E"/>
    <w:rsid w:val="00B023F9"/>
    <w:rsid w:val="00B03500"/>
    <w:rsid w:val="00B03B68"/>
    <w:rsid w:val="00B03E54"/>
    <w:rsid w:val="00B040A9"/>
    <w:rsid w:val="00B04534"/>
    <w:rsid w:val="00B0489E"/>
    <w:rsid w:val="00B048D5"/>
    <w:rsid w:val="00B0539F"/>
    <w:rsid w:val="00B056FF"/>
    <w:rsid w:val="00B0589F"/>
    <w:rsid w:val="00B05BC7"/>
    <w:rsid w:val="00B05E6D"/>
    <w:rsid w:val="00B06180"/>
    <w:rsid w:val="00B0646D"/>
    <w:rsid w:val="00B0796E"/>
    <w:rsid w:val="00B079A8"/>
    <w:rsid w:val="00B07BD3"/>
    <w:rsid w:val="00B07FD4"/>
    <w:rsid w:val="00B108C4"/>
    <w:rsid w:val="00B11563"/>
    <w:rsid w:val="00B11969"/>
    <w:rsid w:val="00B12354"/>
    <w:rsid w:val="00B12B17"/>
    <w:rsid w:val="00B12C55"/>
    <w:rsid w:val="00B12CC8"/>
    <w:rsid w:val="00B12FAF"/>
    <w:rsid w:val="00B13011"/>
    <w:rsid w:val="00B1381A"/>
    <w:rsid w:val="00B13A7D"/>
    <w:rsid w:val="00B13F12"/>
    <w:rsid w:val="00B13F99"/>
    <w:rsid w:val="00B14577"/>
    <w:rsid w:val="00B14CEB"/>
    <w:rsid w:val="00B152ED"/>
    <w:rsid w:val="00B15D60"/>
    <w:rsid w:val="00B16385"/>
    <w:rsid w:val="00B17667"/>
    <w:rsid w:val="00B17DBF"/>
    <w:rsid w:val="00B17FA0"/>
    <w:rsid w:val="00B20BCF"/>
    <w:rsid w:val="00B210B6"/>
    <w:rsid w:val="00B210DB"/>
    <w:rsid w:val="00B21303"/>
    <w:rsid w:val="00B223A0"/>
    <w:rsid w:val="00B23294"/>
    <w:rsid w:val="00B2367E"/>
    <w:rsid w:val="00B23DEA"/>
    <w:rsid w:val="00B2410A"/>
    <w:rsid w:val="00B24893"/>
    <w:rsid w:val="00B24A03"/>
    <w:rsid w:val="00B26744"/>
    <w:rsid w:val="00B26C36"/>
    <w:rsid w:val="00B270EC"/>
    <w:rsid w:val="00B27497"/>
    <w:rsid w:val="00B277F6"/>
    <w:rsid w:val="00B301C8"/>
    <w:rsid w:val="00B30296"/>
    <w:rsid w:val="00B3116C"/>
    <w:rsid w:val="00B31A26"/>
    <w:rsid w:val="00B31C11"/>
    <w:rsid w:val="00B32087"/>
    <w:rsid w:val="00B33954"/>
    <w:rsid w:val="00B349C3"/>
    <w:rsid w:val="00B34D02"/>
    <w:rsid w:val="00B353C9"/>
    <w:rsid w:val="00B355F5"/>
    <w:rsid w:val="00B35712"/>
    <w:rsid w:val="00B35A1D"/>
    <w:rsid w:val="00B3628F"/>
    <w:rsid w:val="00B3633F"/>
    <w:rsid w:val="00B3655D"/>
    <w:rsid w:val="00B3747E"/>
    <w:rsid w:val="00B37C41"/>
    <w:rsid w:val="00B40E02"/>
    <w:rsid w:val="00B4224A"/>
    <w:rsid w:val="00B423BB"/>
    <w:rsid w:val="00B423C5"/>
    <w:rsid w:val="00B423FB"/>
    <w:rsid w:val="00B42BF1"/>
    <w:rsid w:val="00B42FC3"/>
    <w:rsid w:val="00B430A2"/>
    <w:rsid w:val="00B4406A"/>
    <w:rsid w:val="00B45C99"/>
    <w:rsid w:val="00B4662C"/>
    <w:rsid w:val="00B47875"/>
    <w:rsid w:val="00B479AA"/>
    <w:rsid w:val="00B479F0"/>
    <w:rsid w:val="00B47A30"/>
    <w:rsid w:val="00B50C21"/>
    <w:rsid w:val="00B516E5"/>
    <w:rsid w:val="00B5182D"/>
    <w:rsid w:val="00B52406"/>
    <w:rsid w:val="00B5287B"/>
    <w:rsid w:val="00B535A6"/>
    <w:rsid w:val="00B54582"/>
    <w:rsid w:val="00B54BF3"/>
    <w:rsid w:val="00B54C55"/>
    <w:rsid w:val="00B54FDD"/>
    <w:rsid w:val="00B55DED"/>
    <w:rsid w:val="00B55EE4"/>
    <w:rsid w:val="00B56678"/>
    <w:rsid w:val="00B5675C"/>
    <w:rsid w:val="00B575D7"/>
    <w:rsid w:val="00B5772E"/>
    <w:rsid w:val="00B578B6"/>
    <w:rsid w:val="00B578F6"/>
    <w:rsid w:val="00B57AFD"/>
    <w:rsid w:val="00B60868"/>
    <w:rsid w:val="00B61BF4"/>
    <w:rsid w:val="00B61CA4"/>
    <w:rsid w:val="00B62238"/>
    <w:rsid w:val="00B6282D"/>
    <w:rsid w:val="00B6354E"/>
    <w:rsid w:val="00B63CA5"/>
    <w:rsid w:val="00B643E7"/>
    <w:rsid w:val="00B647F9"/>
    <w:rsid w:val="00B65105"/>
    <w:rsid w:val="00B65835"/>
    <w:rsid w:val="00B65A56"/>
    <w:rsid w:val="00B65E0C"/>
    <w:rsid w:val="00B65E56"/>
    <w:rsid w:val="00B66431"/>
    <w:rsid w:val="00B672BF"/>
    <w:rsid w:val="00B67A4E"/>
    <w:rsid w:val="00B67DCA"/>
    <w:rsid w:val="00B7004D"/>
    <w:rsid w:val="00B704F3"/>
    <w:rsid w:val="00B7079D"/>
    <w:rsid w:val="00B70A32"/>
    <w:rsid w:val="00B71188"/>
    <w:rsid w:val="00B713E8"/>
    <w:rsid w:val="00B713FF"/>
    <w:rsid w:val="00B72727"/>
    <w:rsid w:val="00B7296D"/>
    <w:rsid w:val="00B72ABE"/>
    <w:rsid w:val="00B72E23"/>
    <w:rsid w:val="00B73DA0"/>
    <w:rsid w:val="00B7569A"/>
    <w:rsid w:val="00B75FFF"/>
    <w:rsid w:val="00B76205"/>
    <w:rsid w:val="00B76385"/>
    <w:rsid w:val="00B76C67"/>
    <w:rsid w:val="00B7761D"/>
    <w:rsid w:val="00B77DE3"/>
    <w:rsid w:val="00B77EF0"/>
    <w:rsid w:val="00B8057F"/>
    <w:rsid w:val="00B816D5"/>
    <w:rsid w:val="00B830A7"/>
    <w:rsid w:val="00B831D3"/>
    <w:rsid w:val="00B83F9B"/>
    <w:rsid w:val="00B846F7"/>
    <w:rsid w:val="00B85651"/>
    <w:rsid w:val="00B8590D"/>
    <w:rsid w:val="00B85AB6"/>
    <w:rsid w:val="00B85C4B"/>
    <w:rsid w:val="00B85CF3"/>
    <w:rsid w:val="00B85D8A"/>
    <w:rsid w:val="00B865A8"/>
    <w:rsid w:val="00B8679F"/>
    <w:rsid w:val="00B86A94"/>
    <w:rsid w:val="00B876DD"/>
    <w:rsid w:val="00B876EB"/>
    <w:rsid w:val="00B8795A"/>
    <w:rsid w:val="00B87EB0"/>
    <w:rsid w:val="00B87F8B"/>
    <w:rsid w:val="00B901BD"/>
    <w:rsid w:val="00B91141"/>
    <w:rsid w:val="00B91352"/>
    <w:rsid w:val="00B91F6B"/>
    <w:rsid w:val="00B92AE1"/>
    <w:rsid w:val="00B92BA4"/>
    <w:rsid w:val="00B939FF"/>
    <w:rsid w:val="00B9438B"/>
    <w:rsid w:val="00B95082"/>
    <w:rsid w:val="00B95179"/>
    <w:rsid w:val="00B954E6"/>
    <w:rsid w:val="00B959FD"/>
    <w:rsid w:val="00B960D1"/>
    <w:rsid w:val="00B9670A"/>
    <w:rsid w:val="00B969B7"/>
    <w:rsid w:val="00B96C13"/>
    <w:rsid w:val="00B97174"/>
    <w:rsid w:val="00BA0789"/>
    <w:rsid w:val="00BA08FB"/>
    <w:rsid w:val="00BA0ADC"/>
    <w:rsid w:val="00BA0F5E"/>
    <w:rsid w:val="00BA0FF9"/>
    <w:rsid w:val="00BA12CE"/>
    <w:rsid w:val="00BA1789"/>
    <w:rsid w:val="00BA204A"/>
    <w:rsid w:val="00BA28E9"/>
    <w:rsid w:val="00BA2B89"/>
    <w:rsid w:val="00BA2BEA"/>
    <w:rsid w:val="00BA2DE2"/>
    <w:rsid w:val="00BA2E4C"/>
    <w:rsid w:val="00BA2E7B"/>
    <w:rsid w:val="00BA34A2"/>
    <w:rsid w:val="00BA42E4"/>
    <w:rsid w:val="00BA4A89"/>
    <w:rsid w:val="00BA4AB9"/>
    <w:rsid w:val="00BA5300"/>
    <w:rsid w:val="00BA604C"/>
    <w:rsid w:val="00BA7009"/>
    <w:rsid w:val="00BA7536"/>
    <w:rsid w:val="00BA79C6"/>
    <w:rsid w:val="00BB03A8"/>
    <w:rsid w:val="00BB09E3"/>
    <w:rsid w:val="00BB0EBE"/>
    <w:rsid w:val="00BB0ED4"/>
    <w:rsid w:val="00BB14D4"/>
    <w:rsid w:val="00BB17B8"/>
    <w:rsid w:val="00BB2184"/>
    <w:rsid w:val="00BB224E"/>
    <w:rsid w:val="00BB2B0F"/>
    <w:rsid w:val="00BB3A81"/>
    <w:rsid w:val="00BB3BC2"/>
    <w:rsid w:val="00BB4375"/>
    <w:rsid w:val="00BB4A76"/>
    <w:rsid w:val="00BB4DB1"/>
    <w:rsid w:val="00BB5750"/>
    <w:rsid w:val="00BB5954"/>
    <w:rsid w:val="00BB5A60"/>
    <w:rsid w:val="00BB6EAF"/>
    <w:rsid w:val="00BB716E"/>
    <w:rsid w:val="00BC0E6E"/>
    <w:rsid w:val="00BC2AB6"/>
    <w:rsid w:val="00BC2B09"/>
    <w:rsid w:val="00BC326D"/>
    <w:rsid w:val="00BC3862"/>
    <w:rsid w:val="00BC3A50"/>
    <w:rsid w:val="00BC3F72"/>
    <w:rsid w:val="00BC4CDA"/>
    <w:rsid w:val="00BC5A01"/>
    <w:rsid w:val="00BC632D"/>
    <w:rsid w:val="00BC6447"/>
    <w:rsid w:val="00BC66EA"/>
    <w:rsid w:val="00BC6847"/>
    <w:rsid w:val="00BC6999"/>
    <w:rsid w:val="00BC6BB7"/>
    <w:rsid w:val="00BC7CFF"/>
    <w:rsid w:val="00BD08CF"/>
    <w:rsid w:val="00BD1DE4"/>
    <w:rsid w:val="00BD3177"/>
    <w:rsid w:val="00BD335B"/>
    <w:rsid w:val="00BD3C0C"/>
    <w:rsid w:val="00BD3F9A"/>
    <w:rsid w:val="00BD41CC"/>
    <w:rsid w:val="00BD4216"/>
    <w:rsid w:val="00BD456C"/>
    <w:rsid w:val="00BD4900"/>
    <w:rsid w:val="00BD521B"/>
    <w:rsid w:val="00BD58EF"/>
    <w:rsid w:val="00BD5CB0"/>
    <w:rsid w:val="00BD6061"/>
    <w:rsid w:val="00BD65FF"/>
    <w:rsid w:val="00BD6759"/>
    <w:rsid w:val="00BD6994"/>
    <w:rsid w:val="00BD6B0C"/>
    <w:rsid w:val="00BD7D44"/>
    <w:rsid w:val="00BE0B3A"/>
    <w:rsid w:val="00BE1238"/>
    <w:rsid w:val="00BE17A6"/>
    <w:rsid w:val="00BE1904"/>
    <w:rsid w:val="00BE1A4B"/>
    <w:rsid w:val="00BE2243"/>
    <w:rsid w:val="00BE268D"/>
    <w:rsid w:val="00BE3611"/>
    <w:rsid w:val="00BE3A3B"/>
    <w:rsid w:val="00BE41ED"/>
    <w:rsid w:val="00BE4A54"/>
    <w:rsid w:val="00BE57E8"/>
    <w:rsid w:val="00BE5A6B"/>
    <w:rsid w:val="00BE6A69"/>
    <w:rsid w:val="00BE73C0"/>
    <w:rsid w:val="00BE7667"/>
    <w:rsid w:val="00BF0061"/>
    <w:rsid w:val="00BF034C"/>
    <w:rsid w:val="00BF20F9"/>
    <w:rsid w:val="00BF211D"/>
    <w:rsid w:val="00BF21B7"/>
    <w:rsid w:val="00BF2258"/>
    <w:rsid w:val="00BF2352"/>
    <w:rsid w:val="00BF26CD"/>
    <w:rsid w:val="00BF275B"/>
    <w:rsid w:val="00BF2825"/>
    <w:rsid w:val="00BF2CA0"/>
    <w:rsid w:val="00BF2CDC"/>
    <w:rsid w:val="00BF3720"/>
    <w:rsid w:val="00BF39FC"/>
    <w:rsid w:val="00BF499B"/>
    <w:rsid w:val="00BF55D0"/>
    <w:rsid w:val="00BF60D0"/>
    <w:rsid w:val="00BF6137"/>
    <w:rsid w:val="00BF70CB"/>
    <w:rsid w:val="00BF73BD"/>
    <w:rsid w:val="00BF7572"/>
    <w:rsid w:val="00BF7813"/>
    <w:rsid w:val="00C00375"/>
    <w:rsid w:val="00C00A48"/>
    <w:rsid w:val="00C01599"/>
    <w:rsid w:val="00C01D03"/>
    <w:rsid w:val="00C02307"/>
    <w:rsid w:val="00C0270B"/>
    <w:rsid w:val="00C02E03"/>
    <w:rsid w:val="00C03013"/>
    <w:rsid w:val="00C033DB"/>
    <w:rsid w:val="00C037F8"/>
    <w:rsid w:val="00C04E5E"/>
    <w:rsid w:val="00C04FAC"/>
    <w:rsid w:val="00C0574F"/>
    <w:rsid w:val="00C0576F"/>
    <w:rsid w:val="00C0723F"/>
    <w:rsid w:val="00C07F76"/>
    <w:rsid w:val="00C11986"/>
    <w:rsid w:val="00C1200C"/>
    <w:rsid w:val="00C1237A"/>
    <w:rsid w:val="00C12812"/>
    <w:rsid w:val="00C13DFA"/>
    <w:rsid w:val="00C1415F"/>
    <w:rsid w:val="00C1491C"/>
    <w:rsid w:val="00C14A03"/>
    <w:rsid w:val="00C14FBA"/>
    <w:rsid w:val="00C15214"/>
    <w:rsid w:val="00C15871"/>
    <w:rsid w:val="00C15B6C"/>
    <w:rsid w:val="00C160A8"/>
    <w:rsid w:val="00C16716"/>
    <w:rsid w:val="00C17225"/>
    <w:rsid w:val="00C17418"/>
    <w:rsid w:val="00C17C8C"/>
    <w:rsid w:val="00C17F9C"/>
    <w:rsid w:val="00C2063A"/>
    <w:rsid w:val="00C2096C"/>
    <w:rsid w:val="00C211E1"/>
    <w:rsid w:val="00C213DE"/>
    <w:rsid w:val="00C22744"/>
    <w:rsid w:val="00C22930"/>
    <w:rsid w:val="00C2365D"/>
    <w:rsid w:val="00C25CA3"/>
    <w:rsid w:val="00C26F43"/>
    <w:rsid w:val="00C2730A"/>
    <w:rsid w:val="00C27C66"/>
    <w:rsid w:val="00C304E6"/>
    <w:rsid w:val="00C3050F"/>
    <w:rsid w:val="00C30B50"/>
    <w:rsid w:val="00C30C18"/>
    <w:rsid w:val="00C31283"/>
    <w:rsid w:val="00C3174B"/>
    <w:rsid w:val="00C32478"/>
    <w:rsid w:val="00C324EB"/>
    <w:rsid w:val="00C326EF"/>
    <w:rsid w:val="00C329A2"/>
    <w:rsid w:val="00C32B0D"/>
    <w:rsid w:val="00C32BDA"/>
    <w:rsid w:val="00C32F93"/>
    <w:rsid w:val="00C333A0"/>
    <w:rsid w:val="00C339F5"/>
    <w:rsid w:val="00C3417E"/>
    <w:rsid w:val="00C346B2"/>
    <w:rsid w:val="00C34D29"/>
    <w:rsid w:val="00C3534B"/>
    <w:rsid w:val="00C367D0"/>
    <w:rsid w:val="00C36DD0"/>
    <w:rsid w:val="00C37C2D"/>
    <w:rsid w:val="00C404DF"/>
    <w:rsid w:val="00C40AD2"/>
    <w:rsid w:val="00C40ED8"/>
    <w:rsid w:val="00C415A4"/>
    <w:rsid w:val="00C41C83"/>
    <w:rsid w:val="00C4211C"/>
    <w:rsid w:val="00C43C92"/>
    <w:rsid w:val="00C43EB8"/>
    <w:rsid w:val="00C43F65"/>
    <w:rsid w:val="00C44389"/>
    <w:rsid w:val="00C44E6D"/>
    <w:rsid w:val="00C44EA8"/>
    <w:rsid w:val="00C45408"/>
    <w:rsid w:val="00C4561E"/>
    <w:rsid w:val="00C4578E"/>
    <w:rsid w:val="00C45A67"/>
    <w:rsid w:val="00C4612D"/>
    <w:rsid w:val="00C46257"/>
    <w:rsid w:val="00C46708"/>
    <w:rsid w:val="00C46A25"/>
    <w:rsid w:val="00C47F45"/>
    <w:rsid w:val="00C50248"/>
    <w:rsid w:val="00C51AAB"/>
    <w:rsid w:val="00C52144"/>
    <w:rsid w:val="00C528AC"/>
    <w:rsid w:val="00C52AF9"/>
    <w:rsid w:val="00C52F6A"/>
    <w:rsid w:val="00C533D8"/>
    <w:rsid w:val="00C53841"/>
    <w:rsid w:val="00C54634"/>
    <w:rsid w:val="00C54974"/>
    <w:rsid w:val="00C55099"/>
    <w:rsid w:val="00C55785"/>
    <w:rsid w:val="00C562DC"/>
    <w:rsid w:val="00C5642C"/>
    <w:rsid w:val="00C56668"/>
    <w:rsid w:val="00C6015D"/>
    <w:rsid w:val="00C606E3"/>
    <w:rsid w:val="00C60BA9"/>
    <w:rsid w:val="00C612DC"/>
    <w:rsid w:val="00C619C5"/>
    <w:rsid w:val="00C61A16"/>
    <w:rsid w:val="00C61D1D"/>
    <w:rsid w:val="00C62456"/>
    <w:rsid w:val="00C6273A"/>
    <w:rsid w:val="00C62906"/>
    <w:rsid w:val="00C6386C"/>
    <w:rsid w:val="00C64994"/>
    <w:rsid w:val="00C6507E"/>
    <w:rsid w:val="00C650BD"/>
    <w:rsid w:val="00C657F8"/>
    <w:rsid w:val="00C65BE9"/>
    <w:rsid w:val="00C65F24"/>
    <w:rsid w:val="00C6637A"/>
    <w:rsid w:val="00C67405"/>
    <w:rsid w:val="00C676E1"/>
    <w:rsid w:val="00C6791B"/>
    <w:rsid w:val="00C67E22"/>
    <w:rsid w:val="00C70F14"/>
    <w:rsid w:val="00C71A0A"/>
    <w:rsid w:val="00C725A8"/>
    <w:rsid w:val="00C726AD"/>
    <w:rsid w:val="00C7289D"/>
    <w:rsid w:val="00C7351A"/>
    <w:rsid w:val="00C73A62"/>
    <w:rsid w:val="00C75ED5"/>
    <w:rsid w:val="00C7650A"/>
    <w:rsid w:val="00C76556"/>
    <w:rsid w:val="00C76961"/>
    <w:rsid w:val="00C76B9D"/>
    <w:rsid w:val="00C7765E"/>
    <w:rsid w:val="00C776BA"/>
    <w:rsid w:val="00C80B78"/>
    <w:rsid w:val="00C80F9A"/>
    <w:rsid w:val="00C81678"/>
    <w:rsid w:val="00C81EB6"/>
    <w:rsid w:val="00C821E1"/>
    <w:rsid w:val="00C82957"/>
    <w:rsid w:val="00C82CDE"/>
    <w:rsid w:val="00C83F0B"/>
    <w:rsid w:val="00C8463A"/>
    <w:rsid w:val="00C847A0"/>
    <w:rsid w:val="00C8482F"/>
    <w:rsid w:val="00C84A81"/>
    <w:rsid w:val="00C852E3"/>
    <w:rsid w:val="00C86349"/>
    <w:rsid w:val="00C86764"/>
    <w:rsid w:val="00C8790D"/>
    <w:rsid w:val="00C879A6"/>
    <w:rsid w:val="00C87D73"/>
    <w:rsid w:val="00C9011A"/>
    <w:rsid w:val="00C90699"/>
    <w:rsid w:val="00C91CA8"/>
    <w:rsid w:val="00C92498"/>
    <w:rsid w:val="00C92DFB"/>
    <w:rsid w:val="00C936F9"/>
    <w:rsid w:val="00C93EEC"/>
    <w:rsid w:val="00C94139"/>
    <w:rsid w:val="00C94624"/>
    <w:rsid w:val="00C95722"/>
    <w:rsid w:val="00C97C9E"/>
    <w:rsid w:val="00CA0972"/>
    <w:rsid w:val="00CA1841"/>
    <w:rsid w:val="00CA1B5D"/>
    <w:rsid w:val="00CA1B94"/>
    <w:rsid w:val="00CA302E"/>
    <w:rsid w:val="00CA435E"/>
    <w:rsid w:val="00CA43A9"/>
    <w:rsid w:val="00CA4469"/>
    <w:rsid w:val="00CA481B"/>
    <w:rsid w:val="00CA4B24"/>
    <w:rsid w:val="00CA4D69"/>
    <w:rsid w:val="00CA64E5"/>
    <w:rsid w:val="00CA66BD"/>
    <w:rsid w:val="00CA698F"/>
    <w:rsid w:val="00CA7C74"/>
    <w:rsid w:val="00CB01F0"/>
    <w:rsid w:val="00CB0983"/>
    <w:rsid w:val="00CB0BBB"/>
    <w:rsid w:val="00CB0BD9"/>
    <w:rsid w:val="00CB1574"/>
    <w:rsid w:val="00CB1AD6"/>
    <w:rsid w:val="00CB1E6B"/>
    <w:rsid w:val="00CB1ED4"/>
    <w:rsid w:val="00CB3B62"/>
    <w:rsid w:val="00CB4CB7"/>
    <w:rsid w:val="00CB5614"/>
    <w:rsid w:val="00CB7306"/>
    <w:rsid w:val="00CC0327"/>
    <w:rsid w:val="00CC07F4"/>
    <w:rsid w:val="00CC08B3"/>
    <w:rsid w:val="00CC0D74"/>
    <w:rsid w:val="00CC0DC4"/>
    <w:rsid w:val="00CC1051"/>
    <w:rsid w:val="00CC2901"/>
    <w:rsid w:val="00CC2EAA"/>
    <w:rsid w:val="00CC3A5A"/>
    <w:rsid w:val="00CC3C02"/>
    <w:rsid w:val="00CC43C2"/>
    <w:rsid w:val="00CC469B"/>
    <w:rsid w:val="00CC4B56"/>
    <w:rsid w:val="00CC4D81"/>
    <w:rsid w:val="00CC5353"/>
    <w:rsid w:val="00CC53D7"/>
    <w:rsid w:val="00CC5402"/>
    <w:rsid w:val="00CC5651"/>
    <w:rsid w:val="00CC5706"/>
    <w:rsid w:val="00CC59AD"/>
    <w:rsid w:val="00CC6053"/>
    <w:rsid w:val="00CC61D5"/>
    <w:rsid w:val="00CC61FE"/>
    <w:rsid w:val="00CC6CC0"/>
    <w:rsid w:val="00CC78E4"/>
    <w:rsid w:val="00CC7E09"/>
    <w:rsid w:val="00CD0A3C"/>
    <w:rsid w:val="00CD0B51"/>
    <w:rsid w:val="00CD1311"/>
    <w:rsid w:val="00CD1E26"/>
    <w:rsid w:val="00CD22D2"/>
    <w:rsid w:val="00CD2443"/>
    <w:rsid w:val="00CD2B1F"/>
    <w:rsid w:val="00CD368C"/>
    <w:rsid w:val="00CD4947"/>
    <w:rsid w:val="00CD4B2B"/>
    <w:rsid w:val="00CD551F"/>
    <w:rsid w:val="00CD5E7F"/>
    <w:rsid w:val="00CD5F01"/>
    <w:rsid w:val="00CD62AE"/>
    <w:rsid w:val="00CD64D6"/>
    <w:rsid w:val="00CD6DAC"/>
    <w:rsid w:val="00CD6E74"/>
    <w:rsid w:val="00CD721C"/>
    <w:rsid w:val="00CE1663"/>
    <w:rsid w:val="00CE1BFA"/>
    <w:rsid w:val="00CE23F2"/>
    <w:rsid w:val="00CE281A"/>
    <w:rsid w:val="00CE3179"/>
    <w:rsid w:val="00CE3920"/>
    <w:rsid w:val="00CE3CE2"/>
    <w:rsid w:val="00CE4DD1"/>
    <w:rsid w:val="00CE54E9"/>
    <w:rsid w:val="00CE5C47"/>
    <w:rsid w:val="00CE5C60"/>
    <w:rsid w:val="00CE5D7B"/>
    <w:rsid w:val="00CE6047"/>
    <w:rsid w:val="00CE6669"/>
    <w:rsid w:val="00CE66B4"/>
    <w:rsid w:val="00CE68AA"/>
    <w:rsid w:val="00CE6E31"/>
    <w:rsid w:val="00CE6F79"/>
    <w:rsid w:val="00CE74F8"/>
    <w:rsid w:val="00CE7803"/>
    <w:rsid w:val="00CE79AA"/>
    <w:rsid w:val="00CF07B3"/>
    <w:rsid w:val="00CF08E8"/>
    <w:rsid w:val="00CF122A"/>
    <w:rsid w:val="00CF14F8"/>
    <w:rsid w:val="00CF4B8A"/>
    <w:rsid w:val="00CF5918"/>
    <w:rsid w:val="00CF5B0E"/>
    <w:rsid w:val="00CF5CDA"/>
    <w:rsid w:val="00CF759D"/>
    <w:rsid w:val="00CF778D"/>
    <w:rsid w:val="00D01290"/>
    <w:rsid w:val="00D0149C"/>
    <w:rsid w:val="00D0198B"/>
    <w:rsid w:val="00D026C4"/>
    <w:rsid w:val="00D02AE3"/>
    <w:rsid w:val="00D03313"/>
    <w:rsid w:val="00D03370"/>
    <w:rsid w:val="00D040F2"/>
    <w:rsid w:val="00D04183"/>
    <w:rsid w:val="00D05530"/>
    <w:rsid w:val="00D05A94"/>
    <w:rsid w:val="00D05EA2"/>
    <w:rsid w:val="00D06C69"/>
    <w:rsid w:val="00D06D09"/>
    <w:rsid w:val="00D06F8A"/>
    <w:rsid w:val="00D07375"/>
    <w:rsid w:val="00D07894"/>
    <w:rsid w:val="00D07F3C"/>
    <w:rsid w:val="00D10003"/>
    <w:rsid w:val="00D10DB3"/>
    <w:rsid w:val="00D110AC"/>
    <w:rsid w:val="00D1190E"/>
    <w:rsid w:val="00D11DE5"/>
    <w:rsid w:val="00D123D5"/>
    <w:rsid w:val="00D12F94"/>
    <w:rsid w:val="00D136B7"/>
    <w:rsid w:val="00D13E29"/>
    <w:rsid w:val="00D1452F"/>
    <w:rsid w:val="00D150E3"/>
    <w:rsid w:val="00D155A1"/>
    <w:rsid w:val="00D16765"/>
    <w:rsid w:val="00D16881"/>
    <w:rsid w:val="00D16FE9"/>
    <w:rsid w:val="00D17DF3"/>
    <w:rsid w:val="00D201B8"/>
    <w:rsid w:val="00D20778"/>
    <w:rsid w:val="00D20CB6"/>
    <w:rsid w:val="00D219B3"/>
    <w:rsid w:val="00D21CA0"/>
    <w:rsid w:val="00D21CF3"/>
    <w:rsid w:val="00D2393B"/>
    <w:rsid w:val="00D24B58"/>
    <w:rsid w:val="00D25956"/>
    <w:rsid w:val="00D25BEA"/>
    <w:rsid w:val="00D25E94"/>
    <w:rsid w:val="00D27079"/>
    <w:rsid w:val="00D270CA"/>
    <w:rsid w:val="00D272E1"/>
    <w:rsid w:val="00D27353"/>
    <w:rsid w:val="00D275AE"/>
    <w:rsid w:val="00D279F7"/>
    <w:rsid w:val="00D30277"/>
    <w:rsid w:val="00D322B4"/>
    <w:rsid w:val="00D32F25"/>
    <w:rsid w:val="00D333C0"/>
    <w:rsid w:val="00D355E2"/>
    <w:rsid w:val="00D358C3"/>
    <w:rsid w:val="00D3594C"/>
    <w:rsid w:val="00D35CE7"/>
    <w:rsid w:val="00D35DCA"/>
    <w:rsid w:val="00D3625F"/>
    <w:rsid w:val="00D36632"/>
    <w:rsid w:val="00D37159"/>
    <w:rsid w:val="00D372FD"/>
    <w:rsid w:val="00D37A50"/>
    <w:rsid w:val="00D37B0A"/>
    <w:rsid w:val="00D41033"/>
    <w:rsid w:val="00D423C2"/>
    <w:rsid w:val="00D42967"/>
    <w:rsid w:val="00D434D5"/>
    <w:rsid w:val="00D4361A"/>
    <w:rsid w:val="00D44D12"/>
    <w:rsid w:val="00D44DCA"/>
    <w:rsid w:val="00D4525F"/>
    <w:rsid w:val="00D456C4"/>
    <w:rsid w:val="00D45AC4"/>
    <w:rsid w:val="00D474E6"/>
    <w:rsid w:val="00D47581"/>
    <w:rsid w:val="00D47DAD"/>
    <w:rsid w:val="00D500DF"/>
    <w:rsid w:val="00D503CD"/>
    <w:rsid w:val="00D50CDD"/>
    <w:rsid w:val="00D511C9"/>
    <w:rsid w:val="00D523A0"/>
    <w:rsid w:val="00D52940"/>
    <w:rsid w:val="00D54EB9"/>
    <w:rsid w:val="00D5556F"/>
    <w:rsid w:val="00D571F0"/>
    <w:rsid w:val="00D574F3"/>
    <w:rsid w:val="00D5754A"/>
    <w:rsid w:val="00D57953"/>
    <w:rsid w:val="00D57CAD"/>
    <w:rsid w:val="00D57EE9"/>
    <w:rsid w:val="00D6060F"/>
    <w:rsid w:val="00D60880"/>
    <w:rsid w:val="00D6182D"/>
    <w:rsid w:val="00D62065"/>
    <w:rsid w:val="00D63B95"/>
    <w:rsid w:val="00D63CA5"/>
    <w:rsid w:val="00D649DA"/>
    <w:rsid w:val="00D64BB5"/>
    <w:rsid w:val="00D64FAD"/>
    <w:rsid w:val="00D651D7"/>
    <w:rsid w:val="00D669C0"/>
    <w:rsid w:val="00D66BFA"/>
    <w:rsid w:val="00D67F64"/>
    <w:rsid w:val="00D70E1A"/>
    <w:rsid w:val="00D7119E"/>
    <w:rsid w:val="00D712B5"/>
    <w:rsid w:val="00D71640"/>
    <w:rsid w:val="00D71661"/>
    <w:rsid w:val="00D72381"/>
    <w:rsid w:val="00D738E9"/>
    <w:rsid w:val="00D7437A"/>
    <w:rsid w:val="00D74386"/>
    <w:rsid w:val="00D752DF"/>
    <w:rsid w:val="00D75AC8"/>
    <w:rsid w:val="00D75DF3"/>
    <w:rsid w:val="00D77110"/>
    <w:rsid w:val="00D77585"/>
    <w:rsid w:val="00D804C7"/>
    <w:rsid w:val="00D81934"/>
    <w:rsid w:val="00D8198B"/>
    <w:rsid w:val="00D82155"/>
    <w:rsid w:val="00D82453"/>
    <w:rsid w:val="00D829AE"/>
    <w:rsid w:val="00D83A3C"/>
    <w:rsid w:val="00D8403D"/>
    <w:rsid w:val="00D8429C"/>
    <w:rsid w:val="00D8434E"/>
    <w:rsid w:val="00D84A7B"/>
    <w:rsid w:val="00D84AEE"/>
    <w:rsid w:val="00D84D4A"/>
    <w:rsid w:val="00D857E9"/>
    <w:rsid w:val="00D85999"/>
    <w:rsid w:val="00D85C8B"/>
    <w:rsid w:val="00D85DE0"/>
    <w:rsid w:val="00D8665A"/>
    <w:rsid w:val="00D876E0"/>
    <w:rsid w:val="00D87CAC"/>
    <w:rsid w:val="00D87F11"/>
    <w:rsid w:val="00D87F1B"/>
    <w:rsid w:val="00D91790"/>
    <w:rsid w:val="00D9192C"/>
    <w:rsid w:val="00D922E1"/>
    <w:rsid w:val="00D9263A"/>
    <w:rsid w:val="00D92904"/>
    <w:rsid w:val="00D92F2D"/>
    <w:rsid w:val="00D942CB"/>
    <w:rsid w:val="00D943A9"/>
    <w:rsid w:val="00D96641"/>
    <w:rsid w:val="00D96FA4"/>
    <w:rsid w:val="00D9770C"/>
    <w:rsid w:val="00DA04A2"/>
    <w:rsid w:val="00DA0BB4"/>
    <w:rsid w:val="00DA0F55"/>
    <w:rsid w:val="00DA1C68"/>
    <w:rsid w:val="00DA20FA"/>
    <w:rsid w:val="00DA2211"/>
    <w:rsid w:val="00DA23F6"/>
    <w:rsid w:val="00DA26C6"/>
    <w:rsid w:val="00DA3339"/>
    <w:rsid w:val="00DA3F3B"/>
    <w:rsid w:val="00DA4C2B"/>
    <w:rsid w:val="00DA50B4"/>
    <w:rsid w:val="00DA5812"/>
    <w:rsid w:val="00DA5889"/>
    <w:rsid w:val="00DA60B8"/>
    <w:rsid w:val="00DA6BB5"/>
    <w:rsid w:val="00DA6F5F"/>
    <w:rsid w:val="00DB0A0E"/>
    <w:rsid w:val="00DB0C42"/>
    <w:rsid w:val="00DB13B0"/>
    <w:rsid w:val="00DB16E4"/>
    <w:rsid w:val="00DB1745"/>
    <w:rsid w:val="00DB25D0"/>
    <w:rsid w:val="00DB2768"/>
    <w:rsid w:val="00DB3357"/>
    <w:rsid w:val="00DB49F4"/>
    <w:rsid w:val="00DB4DF5"/>
    <w:rsid w:val="00DB4E85"/>
    <w:rsid w:val="00DB621C"/>
    <w:rsid w:val="00DB64E4"/>
    <w:rsid w:val="00DB6574"/>
    <w:rsid w:val="00DB6692"/>
    <w:rsid w:val="00DB67BC"/>
    <w:rsid w:val="00DB6E2A"/>
    <w:rsid w:val="00DB70BF"/>
    <w:rsid w:val="00DB7727"/>
    <w:rsid w:val="00DC1774"/>
    <w:rsid w:val="00DC1977"/>
    <w:rsid w:val="00DC2031"/>
    <w:rsid w:val="00DC2B29"/>
    <w:rsid w:val="00DC2F7B"/>
    <w:rsid w:val="00DC31D4"/>
    <w:rsid w:val="00DC3FC5"/>
    <w:rsid w:val="00DC421E"/>
    <w:rsid w:val="00DC487B"/>
    <w:rsid w:val="00DC5C84"/>
    <w:rsid w:val="00DC6876"/>
    <w:rsid w:val="00DC70E3"/>
    <w:rsid w:val="00DC7C35"/>
    <w:rsid w:val="00DD0B72"/>
    <w:rsid w:val="00DD3442"/>
    <w:rsid w:val="00DD3BD0"/>
    <w:rsid w:val="00DD3FF6"/>
    <w:rsid w:val="00DD482C"/>
    <w:rsid w:val="00DD562D"/>
    <w:rsid w:val="00DD5DE8"/>
    <w:rsid w:val="00DD76FF"/>
    <w:rsid w:val="00DD7E1E"/>
    <w:rsid w:val="00DE02CB"/>
    <w:rsid w:val="00DE0A70"/>
    <w:rsid w:val="00DE13A1"/>
    <w:rsid w:val="00DE1E23"/>
    <w:rsid w:val="00DE26E3"/>
    <w:rsid w:val="00DE2DB9"/>
    <w:rsid w:val="00DE32F7"/>
    <w:rsid w:val="00DE39F0"/>
    <w:rsid w:val="00DE3DC6"/>
    <w:rsid w:val="00DE49FF"/>
    <w:rsid w:val="00DE4FEB"/>
    <w:rsid w:val="00DE61AD"/>
    <w:rsid w:val="00DF007F"/>
    <w:rsid w:val="00DF0117"/>
    <w:rsid w:val="00DF0DB1"/>
    <w:rsid w:val="00DF0F1E"/>
    <w:rsid w:val="00DF2833"/>
    <w:rsid w:val="00DF2949"/>
    <w:rsid w:val="00DF29B0"/>
    <w:rsid w:val="00DF2AA6"/>
    <w:rsid w:val="00DF2FC6"/>
    <w:rsid w:val="00DF3A1D"/>
    <w:rsid w:val="00DF3ABD"/>
    <w:rsid w:val="00DF3F26"/>
    <w:rsid w:val="00DF4BDE"/>
    <w:rsid w:val="00DF4EEB"/>
    <w:rsid w:val="00DF52B8"/>
    <w:rsid w:val="00DF578B"/>
    <w:rsid w:val="00DF5839"/>
    <w:rsid w:val="00DF5B65"/>
    <w:rsid w:val="00DF69F2"/>
    <w:rsid w:val="00DF700F"/>
    <w:rsid w:val="00DF7728"/>
    <w:rsid w:val="00DF78DB"/>
    <w:rsid w:val="00DF7AAC"/>
    <w:rsid w:val="00E0010B"/>
    <w:rsid w:val="00E00435"/>
    <w:rsid w:val="00E00D74"/>
    <w:rsid w:val="00E011D3"/>
    <w:rsid w:val="00E02504"/>
    <w:rsid w:val="00E02AD2"/>
    <w:rsid w:val="00E02C17"/>
    <w:rsid w:val="00E03151"/>
    <w:rsid w:val="00E03D5A"/>
    <w:rsid w:val="00E03FD4"/>
    <w:rsid w:val="00E0433D"/>
    <w:rsid w:val="00E043BD"/>
    <w:rsid w:val="00E047D4"/>
    <w:rsid w:val="00E05476"/>
    <w:rsid w:val="00E05DC5"/>
    <w:rsid w:val="00E0616B"/>
    <w:rsid w:val="00E06F9E"/>
    <w:rsid w:val="00E07BDC"/>
    <w:rsid w:val="00E10529"/>
    <w:rsid w:val="00E1085E"/>
    <w:rsid w:val="00E111E7"/>
    <w:rsid w:val="00E11AD6"/>
    <w:rsid w:val="00E12DD2"/>
    <w:rsid w:val="00E14AB4"/>
    <w:rsid w:val="00E14BE9"/>
    <w:rsid w:val="00E14F1C"/>
    <w:rsid w:val="00E15960"/>
    <w:rsid w:val="00E15DF3"/>
    <w:rsid w:val="00E15ECA"/>
    <w:rsid w:val="00E15FB7"/>
    <w:rsid w:val="00E1605F"/>
    <w:rsid w:val="00E174AE"/>
    <w:rsid w:val="00E208D1"/>
    <w:rsid w:val="00E2093F"/>
    <w:rsid w:val="00E20A3C"/>
    <w:rsid w:val="00E212D7"/>
    <w:rsid w:val="00E2174B"/>
    <w:rsid w:val="00E21C2C"/>
    <w:rsid w:val="00E220D7"/>
    <w:rsid w:val="00E22BC7"/>
    <w:rsid w:val="00E238B0"/>
    <w:rsid w:val="00E24655"/>
    <w:rsid w:val="00E25091"/>
    <w:rsid w:val="00E25C38"/>
    <w:rsid w:val="00E2601F"/>
    <w:rsid w:val="00E263B7"/>
    <w:rsid w:val="00E26D22"/>
    <w:rsid w:val="00E26D42"/>
    <w:rsid w:val="00E27055"/>
    <w:rsid w:val="00E300E3"/>
    <w:rsid w:val="00E300E5"/>
    <w:rsid w:val="00E303F1"/>
    <w:rsid w:val="00E30AB8"/>
    <w:rsid w:val="00E30B41"/>
    <w:rsid w:val="00E32037"/>
    <w:rsid w:val="00E3283F"/>
    <w:rsid w:val="00E32CB0"/>
    <w:rsid w:val="00E339DA"/>
    <w:rsid w:val="00E33CD5"/>
    <w:rsid w:val="00E34660"/>
    <w:rsid w:val="00E354CB"/>
    <w:rsid w:val="00E369B9"/>
    <w:rsid w:val="00E3712C"/>
    <w:rsid w:val="00E374BB"/>
    <w:rsid w:val="00E37DB2"/>
    <w:rsid w:val="00E4026A"/>
    <w:rsid w:val="00E41E58"/>
    <w:rsid w:val="00E422C2"/>
    <w:rsid w:val="00E4230D"/>
    <w:rsid w:val="00E4242E"/>
    <w:rsid w:val="00E43148"/>
    <w:rsid w:val="00E43399"/>
    <w:rsid w:val="00E43B4A"/>
    <w:rsid w:val="00E44803"/>
    <w:rsid w:val="00E44AAC"/>
    <w:rsid w:val="00E45298"/>
    <w:rsid w:val="00E454B4"/>
    <w:rsid w:val="00E45EA6"/>
    <w:rsid w:val="00E46297"/>
    <w:rsid w:val="00E464A3"/>
    <w:rsid w:val="00E4695A"/>
    <w:rsid w:val="00E46D25"/>
    <w:rsid w:val="00E47128"/>
    <w:rsid w:val="00E47699"/>
    <w:rsid w:val="00E47BE6"/>
    <w:rsid w:val="00E50B8A"/>
    <w:rsid w:val="00E50EF0"/>
    <w:rsid w:val="00E519DF"/>
    <w:rsid w:val="00E51B53"/>
    <w:rsid w:val="00E524D5"/>
    <w:rsid w:val="00E52632"/>
    <w:rsid w:val="00E526C9"/>
    <w:rsid w:val="00E5278F"/>
    <w:rsid w:val="00E52FC0"/>
    <w:rsid w:val="00E53C48"/>
    <w:rsid w:val="00E53D99"/>
    <w:rsid w:val="00E56328"/>
    <w:rsid w:val="00E564BB"/>
    <w:rsid w:val="00E568B6"/>
    <w:rsid w:val="00E568C5"/>
    <w:rsid w:val="00E56B5B"/>
    <w:rsid w:val="00E56B90"/>
    <w:rsid w:val="00E56BE3"/>
    <w:rsid w:val="00E56DD7"/>
    <w:rsid w:val="00E57A74"/>
    <w:rsid w:val="00E57AA5"/>
    <w:rsid w:val="00E60A58"/>
    <w:rsid w:val="00E61A53"/>
    <w:rsid w:val="00E62115"/>
    <w:rsid w:val="00E621D1"/>
    <w:rsid w:val="00E64082"/>
    <w:rsid w:val="00E64AAF"/>
    <w:rsid w:val="00E64E01"/>
    <w:rsid w:val="00E65C99"/>
    <w:rsid w:val="00E6644B"/>
    <w:rsid w:val="00E6770D"/>
    <w:rsid w:val="00E7018C"/>
    <w:rsid w:val="00E70893"/>
    <w:rsid w:val="00E70BE4"/>
    <w:rsid w:val="00E70D5E"/>
    <w:rsid w:val="00E712F9"/>
    <w:rsid w:val="00E717A8"/>
    <w:rsid w:val="00E727EB"/>
    <w:rsid w:val="00E72D73"/>
    <w:rsid w:val="00E7421D"/>
    <w:rsid w:val="00E74A9E"/>
    <w:rsid w:val="00E76BF7"/>
    <w:rsid w:val="00E77617"/>
    <w:rsid w:val="00E80369"/>
    <w:rsid w:val="00E8082A"/>
    <w:rsid w:val="00E82B7E"/>
    <w:rsid w:val="00E82C1A"/>
    <w:rsid w:val="00E82F19"/>
    <w:rsid w:val="00E837A7"/>
    <w:rsid w:val="00E83BA4"/>
    <w:rsid w:val="00E83F8C"/>
    <w:rsid w:val="00E84332"/>
    <w:rsid w:val="00E84AEF"/>
    <w:rsid w:val="00E84EBC"/>
    <w:rsid w:val="00E85266"/>
    <w:rsid w:val="00E857DD"/>
    <w:rsid w:val="00E85BE6"/>
    <w:rsid w:val="00E85E47"/>
    <w:rsid w:val="00E85FDB"/>
    <w:rsid w:val="00E86F7D"/>
    <w:rsid w:val="00E87023"/>
    <w:rsid w:val="00E87747"/>
    <w:rsid w:val="00E87AC6"/>
    <w:rsid w:val="00E87BC2"/>
    <w:rsid w:val="00E9070D"/>
    <w:rsid w:val="00E91443"/>
    <w:rsid w:val="00E9184C"/>
    <w:rsid w:val="00E92383"/>
    <w:rsid w:val="00E92717"/>
    <w:rsid w:val="00E929BF"/>
    <w:rsid w:val="00E93B5D"/>
    <w:rsid w:val="00E93E62"/>
    <w:rsid w:val="00E93E95"/>
    <w:rsid w:val="00E94EB8"/>
    <w:rsid w:val="00E95771"/>
    <w:rsid w:val="00E966A9"/>
    <w:rsid w:val="00E96FCE"/>
    <w:rsid w:val="00E9773B"/>
    <w:rsid w:val="00E978BC"/>
    <w:rsid w:val="00EA024A"/>
    <w:rsid w:val="00EA06B1"/>
    <w:rsid w:val="00EA077E"/>
    <w:rsid w:val="00EA0B64"/>
    <w:rsid w:val="00EA14A1"/>
    <w:rsid w:val="00EA1D7E"/>
    <w:rsid w:val="00EA1E7C"/>
    <w:rsid w:val="00EA242A"/>
    <w:rsid w:val="00EA28C9"/>
    <w:rsid w:val="00EA2EF1"/>
    <w:rsid w:val="00EA36BD"/>
    <w:rsid w:val="00EA406A"/>
    <w:rsid w:val="00EA440B"/>
    <w:rsid w:val="00EA466D"/>
    <w:rsid w:val="00EA5460"/>
    <w:rsid w:val="00EA5ACF"/>
    <w:rsid w:val="00EA5B35"/>
    <w:rsid w:val="00EA61E2"/>
    <w:rsid w:val="00EA6717"/>
    <w:rsid w:val="00EA6D58"/>
    <w:rsid w:val="00EA7009"/>
    <w:rsid w:val="00EB0613"/>
    <w:rsid w:val="00EB0A42"/>
    <w:rsid w:val="00EB120B"/>
    <w:rsid w:val="00EB163E"/>
    <w:rsid w:val="00EB226B"/>
    <w:rsid w:val="00EB2302"/>
    <w:rsid w:val="00EB2548"/>
    <w:rsid w:val="00EB35E8"/>
    <w:rsid w:val="00EB3811"/>
    <w:rsid w:val="00EB3C8A"/>
    <w:rsid w:val="00EB4759"/>
    <w:rsid w:val="00EB4946"/>
    <w:rsid w:val="00EB4ADE"/>
    <w:rsid w:val="00EB51D8"/>
    <w:rsid w:val="00EB567D"/>
    <w:rsid w:val="00EB5A26"/>
    <w:rsid w:val="00EB7563"/>
    <w:rsid w:val="00EB75BA"/>
    <w:rsid w:val="00EC055E"/>
    <w:rsid w:val="00EC06E9"/>
    <w:rsid w:val="00EC0BFA"/>
    <w:rsid w:val="00EC11B5"/>
    <w:rsid w:val="00EC1493"/>
    <w:rsid w:val="00EC1A68"/>
    <w:rsid w:val="00EC2BDA"/>
    <w:rsid w:val="00EC2C4A"/>
    <w:rsid w:val="00EC33F4"/>
    <w:rsid w:val="00EC364F"/>
    <w:rsid w:val="00EC3809"/>
    <w:rsid w:val="00EC4C1D"/>
    <w:rsid w:val="00EC526E"/>
    <w:rsid w:val="00EC5649"/>
    <w:rsid w:val="00EC57B8"/>
    <w:rsid w:val="00EC5C16"/>
    <w:rsid w:val="00EC5DB1"/>
    <w:rsid w:val="00EC6C25"/>
    <w:rsid w:val="00EC6F92"/>
    <w:rsid w:val="00EC70F1"/>
    <w:rsid w:val="00EC749A"/>
    <w:rsid w:val="00EC786A"/>
    <w:rsid w:val="00ED07B1"/>
    <w:rsid w:val="00ED0B39"/>
    <w:rsid w:val="00ED0D74"/>
    <w:rsid w:val="00ED1870"/>
    <w:rsid w:val="00ED1FE0"/>
    <w:rsid w:val="00ED238B"/>
    <w:rsid w:val="00ED3BF7"/>
    <w:rsid w:val="00ED40DE"/>
    <w:rsid w:val="00ED4D96"/>
    <w:rsid w:val="00ED56A4"/>
    <w:rsid w:val="00ED6703"/>
    <w:rsid w:val="00ED6BA6"/>
    <w:rsid w:val="00ED6C58"/>
    <w:rsid w:val="00ED7C8A"/>
    <w:rsid w:val="00EE0221"/>
    <w:rsid w:val="00EE0592"/>
    <w:rsid w:val="00EE0764"/>
    <w:rsid w:val="00EE1063"/>
    <w:rsid w:val="00EE132B"/>
    <w:rsid w:val="00EE15F8"/>
    <w:rsid w:val="00EE18E8"/>
    <w:rsid w:val="00EE1EAE"/>
    <w:rsid w:val="00EE342F"/>
    <w:rsid w:val="00EE45B0"/>
    <w:rsid w:val="00EE48A5"/>
    <w:rsid w:val="00EE4D5C"/>
    <w:rsid w:val="00EE4D7C"/>
    <w:rsid w:val="00EE5190"/>
    <w:rsid w:val="00EE5352"/>
    <w:rsid w:val="00EE5451"/>
    <w:rsid w:val="00EE57E3"/>
    <w:rsid w:val="00EE5AAC"/>
    <w:rsid w:val="00EE6228"/>
    <w:rsid w:val="00EE65DF"/>
    <w:rsid w:val="00EE6615"/>
    <w:rsid w:val="00EE6DED"/>
    <w:rsid w:val="00EE700B"/>
    <w:rsid w:val="00EE7E1E"/>
    <w:rsid w:val="00EF014B"/>
    <w:rsid w:val="00EF0825"/>
    <w:rsid w:val="00EF0873"/>
    <w:rsid w:val="00EF0A64"/>
    <w:rsid w:val="00EF0DC4"/>
    <w:rsid w:val="00EF10BD"/>
    <w:rsid w:val="00EF1FE9"/>
    <w:rsid w:val="00EF2390"/>
    <w:rsid w:val="00EF27BF"/>
    <w:rsid w:val="00EF3129"/>
    <w:rsid w:val="00EF4239"/>
    <w:rsid w:val="00EF4415"/>
    <w:rsid w:val="00EF45E6"/>
    <w:rsid w:val="00EF54CE"/>
    <w:rsid w:val="00EF571B"/>
    <w:rsid w:val="00EF5C7E"/>
    <w:rsid w:val="00EF5F60"/>
    <w:rsid w:val="00EF5F6A"/>
    <w:rsid w:val="00EF6E12"/>
    <w:rsid w:val="00EF7FD6"/>
    <w:rsid w:val="00F00044"/>
    <w:rsid w:val="00F00607"/>
    <w:rsid w:val="00F00655"/>
    <w:rsid w:val="00F00DC0"/>
    <w:rsid w:val="00F01A28"/>
    <w:rsid w:val="00F01E60"/>
    <w:rsid w:val="00F029CC"/>
    <w:rsid w:val="00F0312E"/>
    <w:rsid w:val="00F03465"/>
    <w:rsid w:val="00F03EEC"/>
    <w:rsid w:val="00F04511"/>
    <w:rsid w:val="00F049A0"/>
    <w:rsid w:val="00F04B71"/>
    <w:rsid w:val="00F04E74"/>
    <w:rsid w:val="00F05031"/>
    <w:rsid w:val="00F058E7"/>
    <w:rsid w:val="00F06919"/>
    <w:rsid w:val="00F06D6A"/>
    <w:rsid w:val="00F10262"/>
    <w:rsid w:val="00F10FB6"/>
    <w:rsid w:val="00F12507"/>
    <w:rsid w:val="00F137A8"/>
    <w:rsid w:val="00F14BA7"/>
    <w:rsid w:val="00F1553D"/>
    <w:rsid w:val="00F15751"/>
    <w:rsid w:val="00F17270"/>
    <w:rsid w:val="00F1741C"/>
    <w:rsid w:val="00F201CF"/>
    <w:rsid w:val="00F20DA7"/>
    <w:rsid w:val="00F211DC"/>
    <w:rsid w:val="00F21998"/>
    <w:rsid w:val="00F22974"/>
    <w:rsid w:val="00F22997"/>
    <w:rsid w:val="00F230B5"/>
    <w:rsid w:val="00F23116"/>
    <w:rsid w:val="00F24095"/>
    <w:rsid w:val="00F24423"/>
    <w:rsid w:val="00F2564E"/>
    <w:rsid w:val="00F25888"/>
    <w:rsid w:val="00F26409"/>
    <w:rsid w:val="00F2644E"/>
    <w:rsid w:val="00F27598"/>
    <w:rsid w:val="00F27C65"/>
    <w:rsid w:val="00F306E9"/>
    <w:rsid w:val="00F32929"/>
    <w:rsid w:val="00F3295F"/>
    <w:rsid w:val="00F32BEE"/>
    <w:rsid w:val="00F32E30"/>
    <w:rsid w:val="00F3341C"/>
    <w:rsid w:val="00F34021"/>
    <w:rsid w:val="00F34788"/>
    <w:rsid w:val="00F34874"/>
    <w:rsid w:val="00F34C80"/>
    <w:rsid w:val="00F3687D"/>
    <w:rsid w:val="00F4083B"/>
    <w:rsid w:val="00F40B07"/>
    <w:rsid w:val="00F40F6D"/>
    <w:rsid w:val="00F413B9"/>
    <w:rsid w:val="00F41903"/>
    <w:rsid w:val="00F41A16"/>
    <w:rsid w:val="00F41B9C"/>
    <w:rsid w:val="00F41FC0"/>
    <w:rsid w:val="00F4315A"/>
    <w:rsid w:val="00F4345D"/>
    <w:rsid w:val="00F43538"/>
    <w:rsid w:val="00F437AB"/>
    <w:rsid w:val="00F43C42"/>
    <w:rsid w:val="00F43C95"/>
    <w:rsid w:val="00F43CB9"/>
    <w:rsid w:val="00F4402B"/>
    <w:rsid w:val="00F44066"/>
    <w:rsid w:val="00F44D78"/>
    <w:rsid w:val="00F46E6A"/>
    <w:rsid w:val="00F473CE"/>
    <w:rsid w:val="00F4746A"/>
    <w:rsid w:val="00F50346"/>
    <w:rsid w:val="00F50440"/>
    <w:rsid w:val="00F50F39"/>
    <w:rsid w:val="00F50F4E"/>
    <w:rsid w:val="00F51D04"/>
    <w:rsid w:val="00F52347"/>
    <w:rsid w:val="00F5254B"/>
    <w:rsid w:val="00F5270B"/>
    <w:rsid w:val="00F52B98"/>
    <w:rsid w:val="00F52DC1"/>
    <w:rsid w:val="00F534FF"/>
    <w:rsid w:val="00F53857"/>
    <w:rsid w:val="00F53DD9"/>
    <w:rsid w:val="00F5472D"/>
    <w:rsid w:val="00F54A65"/>
    <w:rsid w:val="00F5576F"/>
    <w:rsid w:val="00F559DD"/>
    <w:rsid w:val="00F56040"/>
    <w:rsid w:val="00F56296"/>
    <w:rsid w:val="00F56798"/>
    <w:rsid w:val="00F56E15"/>
    <w:rsid w:val="00F60BE1"/>
    <w:rsid w:val="00F6158F"/>
    <w:rsid w:val="00F62152"/>
    <w:rsid w:val="00F6235D"/>
    <w:rsid w:val="00F62AA4"/>
    <w:rsid w:val="00F62E92"/>
    <w:rsid w:val="00F639FD"/>
    <w:rsid w:val="00F642FD"/>
    <w:rsid w:val="00F653D7"/>
    <w:rsid w:val="00F66F7E"/>
    <w:rsid w:val="00F67045"/>
    <w:rsid w:val="00F67406"/>
    <w:rsid w:val="00F6740D"/>
    <w:rsid w:val="00F6775F"/>
    <w:rsid w:val="00F6794C"/>
    <w:rsid w:val="00F70528"/>
    <w:rsid w:val="00F71478"/>
    <w:rsid w:val="00F716D9"/>
    <w:rsid w:val="00F71D26"/>
    <w:rsid w:val="00F72688"/>
    <w:rsid w:val="00F7281E"/>
    <w:rsid w:val="00F7355E"/>
    <w:rsid w:val="00F737DF"/>
    <w:rsid w:val="00F73F9A"/>
    <w:rsid w:val="00F76189"/>
    <w:rsid w:val="00F76480"/>
    <w:rsid w:val="00F76AC0"/>
    <w:rsid w:val="00F7730A"/>
    <w:rsid w:val="00F7743B"/>
    <w:rsid w:val="00F7798D"/>
    <w:rsid w:val="00F800E8"/>
    <w:rsid w:val="00F801B5"/>
    <w:rsid w:val="00F8030C"/>
    <w:rsid w:val="00F80B5C"/>
    <w:rsid w:val="00F81F26"/>
    <w:rsid w:val="00F82BF6"/>
    <w:rsid w:val="00F83691"/>
    <w:rsid w:val="00F83852"/>
    <w:rsid w:val="00F83EC3"/>
    <w:rsid w:val="00F843F3"/>
    <w:rsid w:val="00F85055"/>
    <w:rsid w:val="00F850FA"/>
    <w:rsid w:val="00F855DE"/>
    <w:rsid w:val="00F86102"/>
    <w:rsid w:val="00F861B9"/>
    <w:rsid w:val="00F86989"/>
    <w:rsid w:val="00F86A01"/>
    <w:rsid w:val="00F86C06"/>
    <w:rsid w:val="00F872B4"/>
    <w:rsid w:val="00F91385"/>
    <w:rsid w:val="00F91564"/>
    <w:rsid w:val="00F9180D"/>
    <w:rsid w:val="00F91904"/>
    <w:rsid w:val="00F92BA2"/>
    <w:rsid w:val="00F93018"/>
    <w:rsid w:val="00F930CE"/>
    <w:rsid w:val="00F93A89"/>
    <w:rsid w:val="00F93E5A"/>
    <w:rsid w:val="00F94157"/>
    <w:rsid w:val="00F94CCE"/>
    <w:rsid w:val="00F94DA4"/>
    <w:rsid w:val="00F955F5"/>
    <w:rsid w:val="00F9627B"/>
    <w:rsid w:val="00F96295"/>
    <w:rsid w:val="00F96E80"/>
    <w:rsid w:val="00F976E3"/>
    <w:rsid w:val="00F9779D"/>
    <w:rsid w:val="00F979F7"/>
    <w:rsid w:val="00FA0207"/>
    <w:rsid w:val="00FA027A"/>
    <w:rsid w:val="00FA0726"/>
    <w:rsid w:val="00FA0AD2"/>
    <w:rsid w:val="00FA0E77"/>
    <w:rsid w:val="00FA15EF"/>
    <w:rsid w:val="00FA2616"/>
    <w:rsid w:val="00FA2769"/>
    <w:rsid w:val="00FA2CD9"/>
    <w:rsid w:val="00FA3057"/>
    <w:rsid w:val="00FA3EF7"/>
    <w:rsid w:val="00FA4328"/>
    <w:rsid w:val="00FA4F4D"/>
    <w:rsid w:val="00FA59AF"/>
    <w:rsid w:val="00FA5E24"/>
    <w:rsid w:val="00FA6D79"/>
    <w:rsid w:val="00FA7441"/>
    <w:rsid w:val="00FA772D"/>
    <w:rsid w:val="00FA7DF9"/>
    <w:rsid w:val="00FB033E"/>
    <w:rsid w:val="00FB035B"/>
    <w:rsid w:val="00FB0AB5"/>
    <w:rsid w:val="00FB10A0"/>
    <w:rsid w:val="00FB1413"/>
    <w:rsid w:val="00FB186F"/>
    <w:rsid w:val="00FB242A"/>
    <w:rsid w:val="00FB4700"/>
    <w:rsid w:val="00FB56B5"/>
    <w:rsid w:val="00FB5F84"/>
    <w:rsid w:val="00FB6926"/>
    <w:rsid w:val="00FB6A3D"/>
    <w:rsid w:val="00FB6CBB"/>
    <w:rsid w:val="00FB7319"/>
    <w:rsid w:val="00FB7C29"/>
    <w:rsid w:val="00FC0F0C"/>
    <w:rsid w:val="00FC10FD"/>
    <w:rsid w:val="00FC18CB"/>
    <w:rsid w:val="00FC1ABC"/>
    <w:rsid w:val="00FC28C2"/>
    <w:rsid w:val="00FC2C14"/>
    <w:rsid w:val="00FC2C8A"/>
    <w:rsid w:val="00FC2EFF"/>
    <w:rsid w:val="00FC3681"/>
    <w:rsid w:val="00FC4BAF"/>
    <w:rsid w:val="00FC583B"/>
    <w:rsid w:val="00FC5E34"/>
    <w:rsid w:val="00FC5E72"/>
    <w:rsid w:val="00FC6AE4"/>
    <w:rsid w:val="00FC7051"/>
    <w:rsid w:val="00FC7311"/>
    <w:rsid w:val="00FC769F"/>
    <w:rsid w:val="00FC7C6B"/>
    <w:rsid w:val="00FD0A66"/>
    <w:rsid w:val="00FD2472"/>
    <w:rsid w:val="00FD279F"/>
    <w:rsid w:val="00FD283C"/>
    <w:rsid w:val="00FD33CF"/>
    <w:rsid w:val="00FD3B96"/>
    <w:rsid w:val="00FD4B56"/>
    <w:rsid w:val="00FD5493"/>
    <w:rsid w:val="00FD589E"/>
    <w:rsid w:val="00FD5A04"/>
    <w:rsid w:val="00FD5B92"/>
    <w:rsid w:val="00FD5C8C"/>
    <w:rsid w:val="00FD6096"/>
    <w:rsid w:val="00FD60F8"/>
    <w:rsid w:val="00FD669D"/>
    <w:rsid w:val="00FD6796"/>
    <w:rsid w:val="00FD74AB"/>
    <w:rsid w:val="00FE0386"/>
    <w:rsid w:val="00FE06F9"/>
    <w:rsid w:val="00FE0B01"/>
    <w:rsid w:val="00FE1019"/>
    <w:rsid w:val="00FE1B92"/>
    <w:rsid w:val="00FE222A"/>
    <w:rsid w:val="00FE2415"/>
    <w:rsid w:val="00FE2452"/>
    <w:rsid w:val="00FE38F4"/>
    <w:rsid w:val="00FE3CFC"/>
    <w:rsid w:val="00FE40A0"/>
    <w:rsid w:val="00FE67C4"/>
    <w:rsid w:val="00FE6958"/>
    <w:rsid w:val="00FE7709"/>
    <w:rsid w:val="00FE7CA4"/>
    <w:rsid w:val="00FF0175"/>
    <w:rsid w:val="00FF03C9"/>
    <w:rsid w:val="00FF05FD"/>
    <w:rsid w:val="00FF1929"/>
    <w:rsid w:val="00FF1AD3"/>
    <w:rsid w:val="00FF1B7B"/>
    <w:rsid w:val="00FF255E"/>
    <w:rsid w:val="00FF31C0"/>
    <w:rsid w:val="00FF35A2"/>
    <w:rsid w:val="00FF375D"/>
    <w:rsid w:val="00FF397E"/>
    <w:rsid w:val="00FF3A8B"/>
    <w:rsid w:val="00FF4F23"/>
    <w:rsid w:val="00FF51C1"/>
    <w:rsid w:val="00FF5BA0"/>
    <w:rsid w:val="00FF745D"/>
    <w:rsid w:val="00FF78AB"/>
    <w:rsid w:val="014565B1"/>
    <w:rsid w:val="01541921"/>
    <w:rsid w:val="0166C65B"/>
    <w:rsid w:val="0178986F"/>
    <w:rsid w:val="02809563"/>
    <w:rsid w:val="029293B8"/>
    <w:rsid w:val="02F5D24C"/>
    <w:rsid w:val="0377F655"/>
    <w:rsid w:val="038175FA"/>
    <w:rsid w:val="039E6B71"/>
    <w:rsid w:val="03E0A7EE"/>
    <w:rsid w:val="047B6382"/>
    <w:rsid w:val="04CE9060"/>
    <w:rsid w:val="04F1AE2D"/>
    <w:rsid w:val="05345C71"/>
    <w:rsid w:val="058A4878"/>
    <w:rsid w:val="064A8545"/>
    <w:rsid w:val="06914862"/>
    <w:rsid w:val="06F0B3FA"/>
    <w:rsid w:val="07013C9E"/>
    <w:rsid w:val="071BC1B0"/>
    <w:rsid w:val="077E4E4B"/>
    <w:rsid w:val="07C130F4"/>
    <w:rsid w:val="07D69D00"/>
    <w:rsid w:val="0918F9C1"/>
    <w:rsid w:val="096422EE"/>
    <w:rsid w:val="09CDA9F0"/>
    <w:rsid w:val="09F8FEB3"/>
    <w:rsid w:val="0A89867D"/>
    <w:rsid w:val="0AC140BF"/>
    <w:rsid w:val="0BA385AC"/>
    <w:rsid w:val="0C18440C"/>
    <w:rsid w:val="0C79265F"/>
    <w:rsid w:val="0C934F0F"/>
    <w:rsid w:val="0CDCB2A2"/>
    <w:rsid w:val="0D3F1307"/>
    <w:rsid w:val="0D4F989B"/>
    <w:rsid w:val="0E376EFA"/>
    <w:rsid w:val="0E3FA1AA"/>
    <w:rsid w:val="0E6D0294"/>
    <w:rsid w:val="0E727F56"/>
    <w:rsid w:val="0E760467"/>
    <w:rsid w:val="0E7D603E"/>
    <w:rsid w:val="0E8817E3"/>
    <w:rsid w:val="0E99E908"/>
    <w:rsid w:val="0F08693D"/>
    <w:rsid w:val="0F559CE6"/>
    <w:rsid w:val="0F87141C"/>
    <w:rsid w:val="0FE0F68B"/>
    <w:rsid w:val="0FF95FA9"/>
    <w:rsid w:val="102197F6"/>
    <w:rsid w:val="1021AB9D"/>
    <w:rsid w:val="10415C78"/>
    <w:rsid w:val="10B082DE"/>
    <w:rsid w:val="111DCE0E"/>
    <w:rsid w:val="116F2D6E"/>
    <w:rsid w:val="11998795"/>
    <w:rsid w:val="11CF1D71"/>
    <w:rsid w:val="1249CE9F"/>
    <w:rsid w:val="127959FB"/>
    <w:rsid w:val="12C650A4"/>
    <w:rsid w:val="13185D02"/>
    <w:rsid w:val="134C38A6"/>
    <w:rsid w:val="134D8961"/>
    <w:rsid w:val="13929F85"/>
    <w:rsid w:val="139FA33B"/>
    <w:rsid w:val="13BF6ED7"/>
    <w:rsid w:val="14572256"/>
    <w:rsid w:val="146532C5"/>
    <w:rsid w:val="1465396E"/>
    <w:rsid w:val="14C15A62"/>
    <w:rsid w:val="14F01C36"/>
    <w:rsid w:val="152AC549"/>
    <w:rsid w:val="1568B47E"/>
    <w:rsid w:val="15CB7050"/>
    <w:rsid w:val="15DF7AAA"/>
    <w:rsid w:val="15ED40AD"/>
    <w:rsid w:val="167E50D7"/>
    <w:rsid w:val="16AF9C3A"/>
    <w:rsid w:val="16E7281B"/>
    <w:rsid w:val="1730D9B0"/>
    <w:rsid w:val="17609182"/>
    <w:rsid w:val="1789CD8A"/>
    <w:rsid w:val="17BAEA6E"/>
    <w:rsid w:val="182DD514"/>
    <w:rsid w:val="183BF6B7"/>
    <w:rsid w:val="18911693"/>
    <w:rsid w:val="18B84F37"/>
    <w:rsid w:val="18D37D6B"/>
    <w:rsid w:val="18E63318"/>
    <w:rsid w:val="19242A52"/>
    <w:rsid w:val="194CF04F"/>
    <w:rsid w:val="1A42B377"/>
    <w:rsid w:val="1A7C26BA"/>
    <w:rsid w:val="1AB9A970"/>
    <w:rsid w:val="1AFB290B"/>
    <w:rsid w:val="1B178C4A"/>
    <w:rsid w:val="1B26BDC8"/>
    <w:rsid w:val="1B83DA65"/>
    <w:rsid w:val="1BE74CA9"/>
    <w:rsid w:val="1BF19B74"/>
    <w:rsid w:val="1C2BDFF0"/>
    <w:rsid w:val="1C3DF77C"/>
    <w:rsid w:val="1CAD64D4"/>
    <w:rsid w:val="1CD5F5C5"/>
    <w:rsid w:val="1D04B94D"/>
    <w:rsid w:val="1DC38343"/>
    <w:rsid w:val="1E34B839"/>
    <w:rsid w:val="1EB758A7"/>
    <w:rsid w:val="1FDB3BC3"/>
    <w:rsid w:val="1FDECC09"/>
    <w:rsid w:val="200025C5"/>
    <w:rsid w:val="20348ACA"/>
    <w:rsid w:val="205AAB59"/>
    <w:rsid w:val="20DCBCD4"/>
    <w:rsid w:val="214CC6CF"/>
    <w:rsid w:val="2163ABC6"/>
    <w:rsid w:val="218EAEAE"/>
    <w:rsid w:val="21CAED0B"/>
    <w:rsid w:val="2290C24C"/>
    <w:rsid w:val="22E6DE91"/>
    <w:rsid w:val="22ECD99F"/>
    <w:rsid w:val="23040E89"/>
    <w:rsid w:val="242132E7"/>
    <w:rsid w:val="24A523EC"/>
    <w:rsid w:val="24BD3A6A"/>
    <w:rsid w:val="24C59EB8"/>
    <w:rsid w:val="24E58CE2"/>
    <w:rsid w:val="25103050"/>
    <w:rsid w:val="251D1C3C"/>
    <w:rsid w:val="2552904D"/>
    <w:rsid w:val="25666242"/>
    <w:rsid w:val="256A7552"/>
    <w:rsid w:val="25925527"/>
    <w:rsid w:val="2676C7D2"/>
    <w:rsid w:val="2691E7BE"/>
    <w:rsid w:val="26B5BF06"/>
    <w:rsid w:val="27269852"/>
    <w:rsid w:val="2762325C"/>
    <w:rsid w:val="280824F7"/>
    <w:rsid w:val="282DFB17"/>
    <w:rsid w:val="283BF89B"/>
    <w:rsid w:val="283DA1B4"/>
    <w:rsid w:val="28CDC7CD"/>
    <w:rsid w:val="28FB86E1"/>
    <w:rsid w:val="29360BCA"/>
    <w:rsid w:val="29D99231"/>
    <w:rsid w:val="2A11E444"/>
    <w:rsid w:val="2A28B54F"/>
    <w:rsid w:val="2AA039E7"/>
    <w:rsid w:val="2AAD0B50"/>
    <w:rsid w:val="2AC6BA33"/>
    <w:rsid w:val="2B84FDEB"/>
    <w:rsid w:val="2B8DA0AE"/>
    <w:rsid w:val="2BAE1B89"/>
    <w:rsid w:val="2CB76065"/>
    <w:rsid w:val="2D2D7DA0"/>
    <w:rsid w:val="2D3CDD65"/>
    <w:rsid w:val="2D8EC442"/>
    <w:rsid w:val="2E2CB072"/>
    <w:rsid w:val="2E3DCAD0"/>
    <w:rsid w:val="2E6A6250"/>
    <w:rsid w:val="2EC00D1E"/>
    <w:rsid w:val="2F0DBB33"/>
    <w:rsid w:val="2F19244E"/>
    <w:rsid w:val="2F538668"/>
    <w:rsid w:val="2FB78582"/>
    <w:rsid w:val="2FC3E8CE"/>
    <w:rsid w:val="2FCBEA45"/>
    <w:rsid w:val="2FDACBE9"/>
    <w:rsid w:val="2FDDCB11"/>
    <w:rsid w:val="2FFB99B4"/>
    <w:rsid w:val="30400BDE"/>
    <w:rsid w:val="30A18772"/>
    <w:rsid w:val="312AB841"/>
    <w:rsid w:val="314C19B0"/>
    <w:rsid w:val="315E821B"/>
    <w:rsid w:val="3185AE90"/>
    <w:rsid w:val="31997E70"/>
    <w:rsid w:val="32396C72"/>
    <w:rsid w:val="329631DB"/>
    <w:rsid w:val="32C7F619"/>
    <w:rsid w:val="32E17A5B"/>
    <w:rsid w:val="332456D1"/>
    <w:rsid w:val="3350B54D"/>
    <w:rsid w:val="339694FC"/>
    <w:rsid w:val="33A01F7D"/>
    <w:rsid w:val="33C417FB"/>
    <w:rsid w:val="34665287"/>
    <w:rsid w:val="34B9BD6F"/>
    <w:rsid w:val="355A1A1A"/>
    <w:rsid w:val="36B1EA1D"/>
    <w:rsid w:val="36DF5E2D"/>
    <w:rsid w:val="3718CFFF"/>
    <w:rsid w:val="374CAC42"/>
    <w:rsid w:val="3812BE71"/>
    <w:rsid w:val="38EAF814"/>
    <w:rsid w:val="392D7DC5"/>
    <w:rsid w:val="39BD093F"/>
    <w:rsid w:val="3A2310D7"/>
    <w:rsid w:val="3A415A37"/>
    <w:rsid w:val="3A4274AC"/>
    <w:rsid w:val="3A651309"/>
    <w:rsid w:val="3B176445"/>
    <w:rsid w:val="3B1A6E73"/>
    <w:rsid w:val="3B428C3C"/>
    <w:rsid w:val="3B443B0C"/>
    <w:rsid w:val="3B9312B3"/>
    <w:rsid w:val="3BAD580F"/>
    <w:rsid w:val="3BC79C2D"/>
    <w:rsid w:val="3C0B02E8"/>
    <w:rsid w:val="3C5548B0"/>
    <w:rsid w:val="3C648257"/>
    <w:rsid w:val="3C74A556"/>
    <w:rsid w:val="3C9A2656"/>
    <w:rsid w:val="3CEB37F2"/>
    <w:rsid w:val="3D357814"/>
    <w:rsid w:val="3D370546"/>
    <w:rsid w:val="3D6A7D3D"/>
    <w:rsid w:val="3D711849"/>
    <w:rsid w:val="3D80874E"/>
    <w:rsid w:val="3DF32202"/>
    <w:rsid w:val="3DF8B71D"/>
    <w:rsid w:val="3E98C5F8"/>
    <w:rsid w:val="3EC1FA5D"/>
    <w:rsid w:val="3EDD9FDB"/>
    <w:rsid w:val="3F64D591"/>
    <w:rsid w:val="3F74453D"/>
    <w:rsid w:val="3F7B892C"/>
    <w:rsid w:val="40052DFB"/>
    <w:rsid w:val="4005AB61"/>
    <w:rsid w:val="403F5C9E"/>
    <w:rsid w:val="40B079F2"/>
    <w:rsid w:val="40F23360"/>
    <w:rsid w:val="4101276A"/>
    <w:rsid w:val="41BD89B9"/>
    <w:rsid w:val="4202EC63"/>
    <w:rsid w:val="42A908C2"/>
    <w:rsid w:val="42AD0964"/>
    <w:rsid w:val="42EDDDF5"/>
    <w:rsid w:val="42EE99F8"/>
    <w:rsid w:val="434258A1"/>
    <w:rsid w:val="43A7CC11"/>
    <w:rsid w:val="43E5F3D1"/>
    <w:rsid w:val="43ECA391"/>
    <w:rsid w:val="43EF620A"/>
    <w:rsid w:val="43F76AC7"/>
    <w:rsid w:val="44177026"/>
    <w:rsid w:val="4434C349"/>
    <w:rsid w:val="44971FF0"/>
    <w:rsid w:val="44DCDBA3"/>
    <w:rsid w:val="44F2BB73"/>
    <w:rsid w:val="4500EFFD"/>
    <w:rsid w:val="45305FB4"/>
    <w:rsid w:val="453F1012"/>
    <w:rsid w:val="45405DB8"/>
    <w:rsid w:val="45714141"/>
    <w:rsid w:val="45B9554A"/>
    <w:rsid w:val="4643E596"/>
    <w:rsid w:val="464D7068"/>
    <w:rsid w:val="4670C708"/>
    <w:rsid w:val="46D701D0"/>
    <w:rsid w:val="474ADCDF"/>
    <w:rsid w:val="47540261"/>
    <w:rsid w:val="4797DD2F"/>
    <w:rsid w:val="4813EE9B"/>
    <w:rsid w:val="48BC2E81"/>
    <w:rsid w:val="48CEE2C4"/>
    <w:rsid w:val="48EAC552"/>
    <w:rsid w:val="4942D42A"/>
    <w:rsid w:val="49AD0B5F"/>
    <w:rsid w:val="4A1FAAFF"/>
    <w:rsid w:val="4A2A2CBA"/>
    <w:rsid w:val="4A7307D7"/>
    <w:rsid w:val="4AAC7DA5"/>
    <w:rsid w:val="4AFBF9B8"/>
    <w:rsid w:val="4B2B7FB1"/>
    <w:rsid w:val="4B5F6B83"/>
    <w:rsid w:val="4B95F358"/>
    <w:rsid w:val="4BE0A15E"/>
    <w:rsid w:val="4C27DC0C"/>
    <w:rsid w:val="4C712448"/>
    <w:rsid w:val="4CA11566"/>
    <w:rsid w:val="4CA48C83"/>
    <w:rsid w:val="4D192434"/>
    <w:rsid w:val="4E05C358"/>
    <w:rsid w:val="4E3BE78F"/>
    <w:rsid w:val="4F443A7F"/>
    <w:rsid w:val="4FE5F13B"/>
    <w:rsid w:val="501FFE0C"/>
    <w:rsid w:val="5029E8FB"/>
    <w:rsid w:val="512D89FA"/>
    <w:rsid w:val="513406BA"/>
    <w:rsid w:val="5137045F"/>
    <w:rsid w:val="518EAED5"/>
    <w:rsid w:val="51DA7F07"/>
    <w:rsid w:val="5218088E"/>
    <w:rsid w:val="52F3D465"/>
    <w:rsid w:val="53812728"/>
    <w:rsid w:val="53AD9DF5"/>
    <w:rsid w:val="546A0B90"/>
    <w:rsid w:val="548BDAE6"/>
    <w:rsid w:val="54A53E9B"/>
    <w:rsid w:val="54B40295"/>
    <w:rsid w:val="54BD7B14"/>
    <w:rsid w:val="5512A9AD"/>
    <w:rsid w:val="554388B1"/>
    <w:rsid w:val="5589B0AD"/>
    <w:rsid w:val="56E30D94"/>
    <w:rsid w:val="5748C7E8"/>
    <w:rsid w:val="57BA6F7A"/>
    <w:rsid w:val="58BA9CD6"/>
    <w:rsid w:val="5938AAC1"/>
    <w:rsid w:val="59B2E7DE"/>
    <w:rsid w:val="59CD0A43"/>
    <w:rsid w:val="59D19D84"/>
    <w:rsid w:val="59DEA8A0"/>
    <w:rsid w:val="5A67F9DA"/>
    <w:rsid w:val="5B6B6461"/>
    <w:rsid w:val="5BE828AF"/>
    <w:rsid w:val="5CE5108D"/>
    <w:rsid w:val="5D2DCA88"/>
    <w:rsid w:val="5D35CCD3"/>
    <w:rsid w:val="5DC16B7C"/>
    <w:rsid w:val="5E225713"/>
    <w:rsid w:val="5E2E3EBB"/>
    <w:rsid w:val="5E50C34E"/>
    <w:rsid w:val="5E9504A1"/>
    <w:rsid w:val="5EAF753B"/>
    <w:rsid w:val="5F5F88CB"/>
    <w:rsid w:val="5FBA91CE"/>
    <w:rsid w:val="5FE4E24C"/>
    <w:rsid w:val="601811F0"/>
    <w:rsid w:val="60390959"/>
    <w:rsid w:val="603DD6CD"/>
    <w:rsid w:val="60A5D991"/>
    <w:rsid w:val="60C7EFB0"/>
    <w:rsid w:val="60D47035"/>
    <w:rsid w:val="60E433F1"/>
    <w:rsid w:val="613A01B9"/>
    <w:rsid w:val="614325D7"/>
    <w:rsid w:val="6145C430"/>
    <w:rsid w:val="616BC917"/>
    <w:rsid w:val="627BDF13"/>
    <w:rsid w:val="62DFA964"/>
    <w:rsid w:val="632058EB"/>
    <w:rsid w:val="6336D8F4"/>
    <w:rsid w:val="63A9E77D"/>
    <w:rsid w:val="63BC6F91"/>
    <w:rsid w:val="64264711"/>
    <w:rsid w:val="645C36BB"/>
    <w:rsid w:val="64C2E201"/>
    <w:rsid w:val="64CBE641"/>
    <w:rsid w:val="64D73DFB"/>
    <w:rsid w:val="64E0E517"/>
    <w:rsid w:val="656ADCCF"/>
    <w:rsid w:val="6592A69D"/>
    <w:rsid w:val="65DD39C7"/>
    <w:rsid w:val="65E4E9ED"/>
    <w:rsid w:val="66108A7F"/>
    <w:rsid w:val="665EF5A1"/>
    <w:rsid w:val="66672AF5"/>
    <w:rsid w:val="679537F8"/>
    <w:rsid w:val="679C716E"/>
    <w:rsid w:val="67A02FFC"/>
    <w:rsid w:val="67FCC18D"/>
    <w:rsid w:val="68D05D08"/>
    <w:rsid w:val="68DB94E7"/>
    <w:rsid w:val="68F85634"/>
    <w:rsid w:val="690014CF"/>
    <w:rsid w:val="69BD3A88"/>
    <w:rsid w:val="6A25CC4A"/>
    <w:rsid w:val="6A268766"/>
    <w:rsid w:val="6A3CCDAD"/>
    <w:rsid w:val="6ABA9605"/>
    <w:rsid w:val="6AE4DC9D"/>
    <w:rsid w:val="6B10ED63"/>
    <w:rsid w:val="6B5951BA"/>
    <w:rsid w:val="6B7A4B19"/>
    <w:rsid w:val="6BA14C16"/>
    <w:rsid w:val="6BD8B0AE"/>
    <w:rsid w:val="6DB24DBE"/>
    <w:rsid w:val="6DE05248"/>
    <w:rsid w:val="6DE41A12"/>
    <w:rsid w:val="6DFF9709"/>
    <w:rsid w:val="6E06246F"/>
    <w:rsid w:val="6E08290E"/>
    <w:rsid w:val="6E5D131D"/>
    <w:rsid w:val="6EB3B5DE"/>
    <w:rsid w:val="6ED50057"/>
    <w:rsid w:val="6F254434"/>
    <w:rsid w:val="6F71D4F6"/>
    <w:rsid w:val="6F9BF877"/>
    <w:rsid w:val="6FE4348B"/>
    <w:rsid w:val="708A2079"/>
    <w:rsid w:val="70BA6176"/>
    <w:rsid w:val="712E2316"/>
    <w:rsid w:val="715D98FE"/>
    <w:rsid w:val="718D8053"/>
    <w:rsid w:val="7226D38D"/>
    <w:rsid w:val="726708B5"/>
    <w:rsid w:val="728A376F"/>
    <w:rsid w:val="72C83079"/>
    <w:rsid w:val="72CA03A4"/>
    <w:rsid w:val="72E507E9"/>
    <w:rsid w:val="734F6560"/>
    <w:rsid w:val="73F72272"/>
    <w:rsid w:val="74720ACE"/>
    <w:rsid w:val="75557681"/>
    <w:rsid w:val="756AFC25"/>
    <w:rsid w:val="7643B250"/>
    <w:rsid w:val="76816A6B"/>
    <w:rsid w:val="76FE7808"/>
    <w:rsid w:val="77F2CB73"/>
    <w:rsid w:val="7807E2F8"/>
    <w:rsid w:val="7813D3F8"/>
    <w:rsid w:val="789E32EF"/>
    <w:rsid w:val="79873E47"/>
    <w:rsid w:val="79A14F11"/>
    <w:rsid w:val="7A728909"/>
    <w:rsid w:val="7A925063"/>
    <w:rsid w:val="7A976DBB"/>
    <w:rsid w:val="7AC1724B"/>
    <w:rsid w:val="7AFEDE52"/>
    <w:rsid w:val="7B1ACA8D"/>
    <w:rsid w:val="7B1B9B9F"/>
    <w:rsid w:val="7B229863"/>
    <w:rsid w:val="7B476909"/>
    <w:rsid w:val="7C1F75F5"/>
    <w:rsid w:val="7C30220D"/>
    <w:rsid w:val="7CD86486"/>
    <w:rsid w:val="7D4BF1FA"/>
    <w:rsid w:val="7D635433"/>
    <w:rsid w:val="7DB9C3C3"/>
    <w:rsid w:val="7EA60F3F"/>
    <w:rsid w:val="7EBDC1ED"/>
    <w:rsid w:val="7ED3CFDF"/>
    <w:rsid w:val="7EDE595B"/>
    <w:rsid w:val="7F4091F4"/>
    <w:rsid w:val="7FFC7983"/>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4A536"/>
  <w15:docId w15:val="{8AFB1F18-2DE2-4F64-97A1-CC25478C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571B"/>
    <w:pPr>
      <w:jc w:val="both"/>
    </w:pPr>
    <w:rPr>
      <w:rFonts w:ascii="Arial" w:hAnsi="Arial" w:cs="Arial"/>
      <w:sz w:val="22"/>
      <w:szCs w:val="22"/>
      <w:lang w:val="fr-FR" w:eastAsia="fr-FR"/>
    </w:rPr>
  </w:style>
  <w:style w:type="paragraph" w:styleId="Titre1">
    <w:name w:val="heading 1"/>
    <w:basedOn w:val="Normal"/>
    <w:next w:val="Normal"/>
    <w:qFormat/>
    <w:pPr>
      <w:spacing w:before="240" w:after="120"/>
      <w:outlineLvl w:val="0"/>
    </w:pPr>
    <w:rPr>
      <w:b/>
      <w:bCs/>
      <w:sz w:val="28"/>
      <w:szCs w:val="28"/>
    </w:rPr>
  </w:style>
  <w:style w:type="paragraph" w:styleId="Titre2">
    <w:name w:val="heading 2"/>
    <w:basedOn w:val="Normal"/>
    <w:next w:val="Normal"/>
    <w:qFormat/>
    <w:pPr>
      <w:spacing w:before="120" w:after="60"/>
      <w:outlineLvl w:val="1"/>
    </w:pPr>
    <w:rPr>
      <w:b/>
      <w:bCs/>
      <w:sz w:val="24"/>
      <w:szCs w:val="24"/>
    </w:rPr>
  </w:style>
  <w:style w:type="paragraph" w:styleId="Titre3">
    <w:name w:val="heading 3"/>
    <w:basedOn w:val="Normal"/>
    <w:next w:val="Normal"/>
    <w:pPr>
      <w:spacing w:before="120" w:after="60"/>
      <w:outlineLvl w:val="2"/>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TE1">
    <w:name w:val="TE 1"/>
    <w:basedOn w:val="Normal"/>
    <w:next w:val="TE2"/>
    <w:pPr>
      <w:numPr>
        <w:numId w:val="1"/>
      </w:numPr>
      <w:spacing w:before="120" w:after="120"/>
    </w:pPr>
    <w:rPr>
      <w:b/>
      <w:bCs/>
      <w:sz w:val="24"/>
      <w:szCs w:val="24"/>
    </w:rPr>
  </w:style>
  <w:style w:type="paragraph" w:customStyle="1" w:styleId="TE2">
    <w:name w:val="TE 2"/>
    <w:basedOn w:val="Normal"/>
    <w:pPr>
      <w:numPr>
        <w:ilvl w:val="1"/>
        <w:numId w:val="2"/>
      </w:numPr>
      <w:spacing w:after="120"/>
    </w:pPr>
  </w:style>
  <w:style w:type="paragraph" w:customStyle="1" w:styleId="TE3">
    <w:name w:val="TE 3"/>
    <w:basedOn w:val="Normal"/>
    <w:pPr>
      <w:numPr>
        <w:ilvl w:val="2"/>
        <w:numId w:val="3"/>
      </w:numPr>
      <w:spacing w:after="120"/>
      <w:ind w:left="1077" w:hanging="357"/>
    </w:pPr>
  </w:style>
  <w:style w:type="table" w:styleId="Grilledutableau">
    <w:name w:val="Table Grid"/>
    <w:basedOn w:val="TableauNormal"/>
    <w:uiPriority w:val="39"/>
    <w:rsid w:val="001E73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E354CB"/>
    <w:pPr>
      <w:tabs>
        <w:tab w:val="right" w:leader="dot" w:pos="9911"/>
      </w:tabs>
      <w:spacing w:after="120"/>
    </w:pPr>
  </w:style>
  <w:style w:type="paragraph" w:styleId="Textedebulles">
    <w:name w:val="Balloon Text"/>
    <w:basedOn w:val="Normal"/>
    <w:semiHidden/>
    <w:rsid w:val="00AF0B8B"/>
    <w:rPr>
      <w:rFonts w:ascii="Tahoma" w:hAnsi="Tahoma" w:cs="Tahoma"/>
      <w:sz w:val="16"/>
      <w:szCs w:val="16"/>
    </w:rPr>
  </w:style>
  <w:style w:type="paragraph" w:styleId="Sansinterligne">
    <w:name w:val="No Spacing"/>
    <w:basedOn w:val="Normal"/>
    <w:link w:val="SansinterligneCar"/>
    <w:uiPriority w:val="1"/>
    <w:rsid w:val="00347843"/>
    <w:rPr>
      <w:rFonts w:asciiTheme="minorHAnsi" w:eastAsiaTheme="minorEastAsia" w:hAnsiTheme="minorHAnsi" w:cstheme="minorBidi"/>
      <w:sz w:val="20"/>
      <w:szCs w:val="20"/>
      <w:lang w:val="fr-CH" w:eastAsia="fr-CH"/>
    </w:rPr>
  </w:style>
  <w:style w:type="character" w:customStyle="1" w:styleId="SansinterligneCar">
    <w:name w:val="Sans interligne Car"/>
    <w:basedOn w:val="Policepardfaut"/>
    <w:link w:val="Sansinterligne"/>
    <w:uiPriority w:val="1"/>
    <w:rsid w:val="00347843"/>
    <w:rPr>
      <w:rFonts w:asciiTheme="minorHAnsi" w:eastAsiaTheme="minorEastAsia" w:hAnsiTheme="minorHAnsi" w:cstheme="minorBidi"/>
    </w:rPr>
  </w:style>
  <w:style w:type="paragraph" w:styleId="Paragraphedeliste">
    <w:name w:val="List Paragraph"/>
    <w:basedOn w:val="Normal"/>
    <w:uiPriority w:val="34"/>
    <w:rsid w:val="00812ECE"/>
    <w:pPr>
      <w:ind w:left="720"/>
      <w:contextualSpacing/>
    </w:pPr>
  </w:style>
  <w:style w:type="paragraph" w:styleId="TM2">
    <w:name w:val="toc 2"/>
    <w:basedOn w:val="Normal"/>
    <w:next w:val="Normal"/>
    <w:autoRedefine/>
    <w:uiPriority w:val="39"/>
    <w:rsid w:val="00907FF1"/>
    <w:pPr>
      <w:spacing w:after="100"/>
      <w:ind w:left="220"/>
    </w:pPr>
  </w:style>
  <w:style w:type="paragraph" w:styleId="Citationintense">
    <w:name w:val="Intense Quote"/>
    <w:basedOn w:val="Normal"/>
    <w:next w:val="Normal"/>
    <w:link w:val="CitationintenseCar"/>
    <w:uiPriority w:val="30"/>
    <w:rsid w:val="00FD279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D279F"/>
    <w:rPr>
      <w:rFonts w:ascii="Arial" w:hAnsi="Arial" w:cs="Arial"/>
      <w:b/>
      <w:bCs/>
      <w:i/>
      <w:iCs/>
      <w:color w:val="4F81BD" w:themeColor="accent1"/>
      <w:sz w:val="22"/>
      <w:szCs w:val="22"/>
      <w:lang w:val="fr-FR" w:eastAsia="fr-FR"/>
    </w:rPr>
  </w:style>
  <w:style w:type="character" w:styleId="Lienhypertexte">
    <w:name w:val="Hyperlink"/>
    <w:basedOn w:val="Policepardfaut"/>
    <w:unhideWhenUsed/>
    <w:rsid w:val="007D6672"/>
    <w:rPr>
      <w:color w:val="0000FF" w:themeColor="hyperlink"/>
      <w:u w:val="single"/>
    </w:rPr>
  </w:style>
  <w:style w:type="character" w:styleId="Mentionnonrsolue">
    <w:name w:val="Unresolved Mention"/>
    <w:basedOn w:val="Policepardfaut"/>
    <w:uiPriority w:val="99"/>
    <w:semiHidden/>
    <w:unhideWhenUsed/>
    <w:rsid w:val="007D6672"/>
    <w:rPr>
      <w:color w:val="605E5C"/>
      <w:shd w:val="clear" w:color="auto" w:fill="E1DFDD"/>
    </w:rPr>
  </w:style>
  <w:style w:type="character" w:styleId="Textedelespacerserv">
    <w:name w:val="Placeholder Text"/>
    <w:basedOn w:val="Policepardfaut"/>
    <w:uiPriority w:val="99"/>
    <w:semiHidden/>
    <w:rsid w:val="000B3924"/>
    <w:rPr>
      <w:color w:val="666666"/>
    </w:rPr>
  </w:style>
  <w:style w:type="paragraph" w:styleId="Lgende">
    <w:name w:val="caption"/>
    <w:basedOn w:val="Normal"/>
    <w:next w:val="Normal"/>
    <w:unhideWhenUsed/>
    <w:qFormat/>
    <w:rsid w:val="00B479F0"/>
    <w:pPr>
      <w:spacing w:after="200"/>
    </w:pPr>
    <w:rPr>
      <w:i/>
      <w:iCs/>
      <w:color w:val="1F497D" w:themeColor="text2"/>
      <w:sz w:val="18"/>
      <w:szCs w:val="18"/>
    </w:rPr>
  </w:style>
  <w:style w:type="table" w:styleId="TableauGrille1Clair">
    <w:name w:val="Grid Table 1 Light"/>
    <w:basedOn w:val="TableauNormal"/>
    <w:uiPriority w:val="46"/>
    <w:rsid w:val="00EC05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EC055E"/>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auGrille4">
    <w:name w:val="Grid Table 4"/>
    <w:basedOn w:val="TableauNormal"/>
    <w:uiPriority w:val="49"/>
    <w:rsid w:val="00EC055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
    <w:name w:val="List Table 4"/>
    <w:basedOn w:val="TableauNormal"/>
    <w:uiPriority w:val="49"/>
    <w:rsid w:val="00EC055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ealam\Education%20Vaud\ETML_XLO-21-25_Teams%20-%20Alam\Projets\1131-Reveil%20Modele\3-Documents\T&amp;M\Rapport%20mesure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4" ma:contentTypeDescription="Crée un document." ma:contentTypeScope="" ma:versionID="0e00a4cf99bc3f03d34ef6c31cd1cd7b">
  <xsd:schema xmlns:xsd="http://www.w3.org/2001/XMLSchema" xmlns:xs="http://www.w3.org/2001/XMLSchema" xmlns:p="http://schemas.microsoft.com/office/2006/metadata/properties" xmlns:ns2="bf2f2df3-a963-4452-b0e7-67dabc627c35" xmlns:ns3="f7d9f5a6-831d-4621-8c77-cbcaf993e406" targetNamespace="http://schemas.microsoft.com/office/2006/metadata/properties" ma:root="true" ma:fieldsID="d92b54662f882ad78118ff7bacd10e7e" ns2:_="" ns3:_="">
    <xsd:import namespace="bf2f2df3-a963-4452-b0e7-67dabc627c35"/>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SearchProperties"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342950f-c149-4cde-bab8-6b15bb743ebd}"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31B7C-98FF-4808-A2CD-FDCB83AF3810}">
  <ds:schemaRefs>
    <ds:schemaRef ds:uri="http://schemas.microsoft.com/sharepoint/v3/contenttype/forms"/>
  </ds:schemaRefs>
</ds:datastoreItem>
</file>

<file path=customXml/itemProps2.xml><?xml version="1.0" encoding="utf-8"?>
<ds:datastoreItem xmlns:ds="http://schemas.openxmlformats.org/officeDocument/2006/customXml" ds:itemID="{21830DA7-28FE-4C04-B71E-2679CC57FDDC}"/>
</file>

<file path=customXml/itemProps3.xml><?xml version="1.0" encoding="utf-8"?>
<ds:datastoreItem xmlns:ds="http://schemas.openxmlformats.org/officeDocument/2006/customXml" ds:itemID="{86666D91-C42B-4BFD-9E37-0A25999803EB}">
  <ds:schemaRefs>
    <ds:schemaRef ds:uri="http://schemas.microsoft.com/office/2006/metadata/properties"/>
    <ds:schemaRef ds:uri="http://schemas.microsoft.com/office/infopath/2007/PartnerControls"/>
    <ds:schemaRef ds:uri="5e2e277a-219f-4693-acd7-d987b08a3328"/>
  </ds:schemaRefs>
</ds:datastoreItem>
</file>

<file path=customXml/itemProps4.xml><?xml version="1.0" encoding="utf-8"?>
<ds:datastoreItem xmlns:ds="http://schemas.openxmlformats.org/officeDocument/2006/customXml" ds:itemID="{6C3661A6-639B-49DF-88B3-6D750C18F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mesures.dotx</Template>
  <TotalTime>1</TotalTime>
  <Pages>35</Pages>
  <Words>2528</Words>
  <Characters>13905</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Document</vt:lpstr>
    </vt:vector>
  </TitlesOfParts>
  <Company>ETML</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Noé Alam</dc:creator>
  <cp:keywords/>
  <cp:lastModifiedBy>Matéo Churin</cp:lastModifiedBy>
  <cp:revision>2</cp:revision>
  <cp:lastPrinted>2026-09-24T18:49:00Z</cp:lastPrinted>
  <dcterms:created xsi:type="dcterms:W3CDTF">2026-09-24T18:55:00Z</dcterms:created>
  <dcterms:modified xsi:type="dcterms:W3CDTF">2026-09-24T18:55:00Z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y fmtid="{D5CDD505-2E9C-101B-9397-08002B2CF9AE}" pid="3" name="MediaServiceImageTags">
    <vt:lpwstr/>
  </property>
</Properties>
</file>